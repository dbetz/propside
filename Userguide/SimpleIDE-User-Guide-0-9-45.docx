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B94" w:rsidRPr="008D660C" w:rsidRDefault="00EA7D71" w:rsidP="00F24BCE">
      <w:pPr>
        <w:rPr>
          <w:rFonts w:ascii="Arial" w:hAnsi="Arial"/>
          <w:b/>
          <w:bCs/>
          <w:color w:val="365F91" w:themeColor="accent1" w:themeShade="BF"/>
          <w:kern w:val="32"/>
          <w:sz w:val="40"/>
        </w:rPr>
      </w:pPr>
      <w:r w:rsidRPr="008D660C">
        <w:rPr>
          <w:rFonts w:ascii="Arial" w:hAnsi="Arial"/>
          <w:b/>
          <w:bCs/>
          <w:color w:val="365F91" w:themeColor="accent1" w:themeShade="BF"/>
          <w:kern w:val="32"/>
          <w:sz w:val="40"/>
        </w:rPr>
        <w:t>SimpleIDE User Guide</w:t>
      </w:r>
    </w:p>
    <w:p w:rsidR="008838D3" w:rsidRDefault="00BB790F" w:rsidP="00C760C7">
      <w:pPr>
        <w:pStyle w:val="BodyText"/>
        <w:jc w:val="center"/>
      </w:pPr>
      <w:r>
        <w:rPr>
          <w:noProof/>
        </w:rPr>
        <w:t xml:space="preserve"> </w:t>
      </w:r>
      <w:r>
        <w:rPr>
          <w:noProof/>
        </w:rPr>
        <w:drawing>
          <wp:inline distT="0" distB="0" distL="0" distR="0" wp14:anchorId="649AB178" wp14:editId="1D973AA3">
            <wp:extent cx="3255264" cy="2112264"/>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GCC-About.png"/>
                    <pic:cNvPicPr/>
                  </pic:nvPicPr>
                  <pic:blipFill>
                    <a:blip r:embed="rId9">
                      <a:extLst>
                        <a:ext uri="{28A0092B-C50C-407E-A947-70E740481C1C}">
                          <a14:useLocalDpi xmlns:a14="http://schemas.microsoft.com/office/drawing/2010/main" val="0"/>
                        </a:ext>
                      </a:extLst>
                    </a:blip>
                    <a:stretch>
                      <a:fillRect/>
                    </a:stretch>
                  </pic:blipFill>
                  <pic:spPr>
                    <a:xfrm>
                      <a:off x="0" y="0"/>
                      <a:ext cx="3255264" cy="2112264"/>
                    </a:xfrm>
                    <a:prstGeom prst="rect">
                      <a:avLst/>
                    </a:prstGeom>
                  </pic:spPr>
                </pic:pic>
              </a:graphicData>
            </a:graphic>
          </wp:inline>
        </w:drawing>
      </w:r>
    </w:p>
    <w:p w:rsidR="00C760C7" w:rsidRDefault="00C760C7" w:rsidP="00C760C7">
      <w:pPr>
        <w:pStyle w:val="BodyText"/>
        <w:jc w:val="center"/>
      </w:pPr>
    </w:p>
    <w:p w:rsidR="00C760C7" w:rsidRDefault="00C760C7" w:rsidP="006D3809">
      <w:pPr>
        <w:pStyle w:val="BodyText"/>
      </w:pPr>
    </w:p>
    <w:p w:rsidR="007A2093" w:rsidRDefault="007D3C61" w:rsidP="007D3C61">
      <w:pPr>
        <w:pStyle w:val="TOChead"/>
      </w:pPr>
      <w:r w:rsidRPr="007D3C61">
        <w:t>Table of Contents</w:t>
      </w:r>
    </w:p>
    <w:p w:rsidR="007D3C61" w:rsidRDefault="007D3C61" w:rsidP="007D3C61">
      <w:pPr>
        <w:pStyle w:val="BodyText"/>
      </w:pPr>
    </w:p>
    <w:p w:rsidR="00EA7D71" w:rsidRDefault="00EA7D71" w:rsidP="007D3C61">
      <w:pPr>
        <w:pStyle w:val="BodyText"/>
        <w:sectPr w:rsidR="00EA7D71" w:rsidSect="007A2093">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p>
    <w:p w:rsidR="008559DA" w:rsidRDefault="00EA7D71">
      <w:pPr>
        <w:pStyle w:val="TOC1"/>
        <w:tabs>
          <w:tab w:val="right" w:leader="dot" w:pos="4310"/>
        </w:tabs>
        <w:rPr>
          <w:rFonts w:eastAsiaTheme="minorEastAsia" w:cstheme="minorBidi"/>
          <w:b w:val="0"/>
          <w:noProof/>
          <w:sz w:val="22"/>
          <w:szCs w:val="22"/>
        </w:rPr>
      </w:pPr>
      <w:r>
        <w:rPr>
          <w:b w:val="0"/>
        </w:rPr>
        <w:lastRenderedPageBreak/>
        <w:fldChar w:fldCharType="begin"/>
      </w:r>
      <w:r>
        <w:rPr>
          <w:b w:val="0"/>
        </w:rPr>
        <w:instrText xml:space="preserve"> TOC \o "1-3" \h \z \u </w:instrText>
      </w:r>
      <w:r>
        <w:rPr>
          <w:b w:val="0"/>
        </w:rPr>
        <w:fldChar w:fldCharType="separate"/>
      </w:r>
      <w:hyperlink w:anchor="_Toc372031944" w:history="1">
        <w:r w:rsidR="008559DA" w:rsidRPr="006C2BA0">
          <w:rPr>
            <w:rStyle w:val="Hyperlink"/>
            <w:noProof/>
          </w:rPr>
          <w:t>What’s New?</w:t>
        </w:r>
        <w:r w:rsidR="008559DA">
          <w:rPr>
            <w:noProof/>
            <w:webHidden/>
          </w:rPr>
          <w:tab/>
        </w:r>
        <w:r w:rsidR="008559DA">
          <w:rPr>
            <w:noProof/>
            <w:webHidden/>
          </w:rPr>
          <w:fldChar w:fldCharType="begin"/>
        </w:r>
        <w:r w:rsidR="008559DA">
          <w:rPr>
            <w:noProof/>
            <w:webHidden/>
          </w:rPr>
          <w:instrText xml:space="preserve"> PAGEREF _Toc372031944 \h </w:instrText>
        </w:r>
        <w:r w:rsidR="008559DA">
          <w:rPr>
            <w:noProof/>
            <w:webHidden/>
          </w:rPr>
        </w:r>
        <w:r w:rsidR="008559DA">
          <w:rPr>
            <w:noProof/>
            <w:webHidden/>
          </w:rPr>
          <w:fldChar w:fldCharType="separate"/>
        </w:r>
        <w:r w:rsidR="001349CB">
          <w:rPr>
            <w:noProof/>
            <w:webHidden/>
          </w:rPr>
          <w:t>2</w:t>
        </w:r>
        <w:r w:rsidR="008559DA">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45" w:history="1">
        <w:r w:rsidRPr="006C2BA0">
          <w:rPr>
            <w:rStyle w:val="Hyperlink"/>
            <w:noProof/>
          </w:rPr>
          <w:t>SimpleIDE v0-9-43 to v0-9-45</w:t>
        </w:r>
        <w:r>
          <w:rPr>
            <w:noProof/>
            <w:webHidden/>
          </w:rPr>
          <w:tab/>
        </w:r>
        <w:r>
          <w:rPr>
            <w:noProof/>
            <w:webHidden/>
          </w:rPr>
          <w:fldChar w:fldCharType="begin"/>
        </w:r>
        <w:r>
          <w:rPr>
            <w:noProof/>
            <w:webHidden/>
          </w:rPr>
          <w:instrText xml:space="preserve"> PAGEREF _Toc372031945 \h </w:instrText>
        </w:r>
        <w:r>
          <w:rPr>
            <w:noProof/>
            <w:webHidden/>
          </w:rPr>
        </w:r>
        <w:r>
          <w:rPr>
            <w:noProof/>
            <w:webHidden/>
          </w:rPr>
          <w:fldChar w:fldCharType="separate"/>
        </w:r>
        <w:r w:rsidR="001349CB">
          <w:rPr>
            <w:noProof/>
            <w:webHidden/>
          </w:rPr>
          <w:t>2</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46" w:history="1">
        <w:r w:rsidRPr="006C2BA0">
          <w:rPr>
            <w:rStyle w:val="Hyperlink"/>
            <w:noProof/>
          </w:rPr>
          <w:t>SimpleIDE v0-9-40 to v0-9-43</w:t>
        </w:r>
        <w:r>
          <w:rPr>
            <w:noProof/>
            <w:webHidden/>
          </w:rPr>
          <w:tab/>
        </w:r>
        <w:r>
          <w:rPr>
            <w:noProof/>
            <w:webHidden/>
          </w:rPr>
          <w:fldChar w:fldCharType="begin"/>
        </w:r>
        <w:r>
          <w:rPr>
            <w:noProof/>
            <w:webHidden/>
          </w:rPr>
          <w:instrText xml:space="preserve"> PAGEREF _Toc372031946 \h </w:instrText>
        </w:r>
        <w:r>
          <w:rPr>
            <w:noProof/>
            <w:webHidden/>
          </w:rPr>
        </w:r>
        <w:r>
          <w:rPr>
            <w:noProof/>
            <w:webHidden/>
          </w:rPr>
          <w:fldChar w:fldCharType="separate"/>
        </w:r>
        <w:r w:rsidR="001349CB">
          <w:rPr>
            <w:noProof/>
            <w:webHidden/>
          </w:rPr>
          <w:t>2</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47" w:history="1">
        <w:r w:rsidRPr="006C2BA0">
          <w:rPr>
            <w:rStyle w:val="Hyperlink"/>
            <w:noProof/>
          </w:rPr>
          <w:t>SimpleIDE v0-9-26 to v0-9-40</w:t>
        </w:r>
        <w:r>
          <w:rPr>
            <w:noProof/>
            <w:webHidden/>
          </w:rPr>
          <w:tab/>
        </w:r>
        <w:r>
          <w:rPr>
            <w:noProof/>
            <w:webHidden/>
          </w:rPr>
          <w:fldChar w:fldCharType="begin"/>
        </w:r>
        <w:r>
          <w:rPr>
            <w:noProof/>
            <w:webHidden/>
          </w:rPr>
          <w:instrText xml:space="preserve"> PAGEREF _Toc372031947 \h </w:instrText>
        </w:r>
        <w:r>
          <w:rPr>
            <w:noProof/>
            <w:webHidden/>
          </w:rPr>
        </w:r>
        <w:r>
          <w:rPr>
            <w:noProof/>
            <w:webHidden/>
          </w:rPr>
          <w:fldChar w:fldCharType="separate"/>
        </w:r>
        <w:r w:rsidR="001349CB">
          <w:rPr>
            <w:noProof/>
            <w:webHidden/>
          </w:rPr>
          <w:t>2</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48" w:history="1">
        <w:r w:rsidRPr="006C2BA0">
          <w:rPr>
            <w:rStyle w:val="Hyperlink"/>
            <w:noProof/>
          </w:rPr>
          <w:t>Overview</w:t>
        </w:r>
        <w:r>
          <w:rPr>
            <w:noProof/>
            <w:webHidden/>
          </w:rPr>
          <w:tab/>
        </w:r>
        <w:r>
          <w:rPr>
            <w:noProof/>
            <w:webHidden/>
          </w:rPr>
          <w:fldChar w:fldCharType="begin"/>
        </w:r>
        <w:r>
          <w:rPr>
            <w:noProof/>
            <w:webHidden/>
          </w:rPr>
          <w:instrText xml:space="preserve"> PAGEREF _Toc372031948 \h </w:instrText>
        </w:r>
        <w:r>
          <w:rPr>
            <w:noProof/>
            <w:webHidden/>
          </w:rPr>
        </w:r>
        <w:r>
          <w:rPr>
            <w:noProof/>
            <w:webHidden/>
          </w:rPr>
          <w:fldChar w:fldCharType="separate"/>
        </w:r>
        <w:r w:rsidR="001349CB">
          <w:rPr>
            <w:noProof/>
            <w:webHidden/>
          </w:rPr>
          <w:t>3</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49" w:history="1">
        <w:r w:rsidRPr="006C2BA0">
          <w:rPr>
            <w:rStyle w:val="Hyperlink"/>
            <w:noProof/>
          </w:rPr>
          <w:t>Features</w:t>
        </w:r>
        <w:r>
          <w:rPr>
            <w:noProof/>
            <w:webHidden/>
          </w:rPr>
          <w:tab/>
        </w:r>
        <w:r>
          <w:rPr>
            <w:noProof/>
            <w:webHidden/>
          </w:rPr>
          <w:fldChar w:fldCharType="begin"/>
        </w:r>
        <w:r>
          <w:rPr>
            <w:noProof/>
            <w:webHidden/>
          </w:rPr>
          <w:instrText xml:space="preserve"> PAGEREF _Toc372031949 \h </w:instrText>
        </w:r>
        <w:r>
          <w:rPr>
            <w:noProof/>
            <w:webHidden/>
          </w:rPr>
        </w:r>
        <w:r>
          <w:rPr>
            <w:noProof/>
            <w:webHidden/>
          </w:rPr>
          <w:fldChar w:fldCharType="separate"/>
        </w:r>
        <w:r w:rsidR="001349CB">
          <w:rPr>
            <w:noProof/>
            <w:webHidden/>
          </w:rPr>
          <w:t>4</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50" w:history="1">
        <w:r w:rsidRPr="006C2BA0">
          <w:rPr>
            <w:rStyle w:val="Hyperlink"/>
            <w:noProof/>
          </w:rPr>
          <w:t>Software Requirements and Installation</w:t>
        </w:r>
        <w:r>
          <w:rPr>
            <w:noProof/>
            <w:webHidden/>
          </w:rPr>
          <w:tab/>
        </w:r>
        <w:r>
          <w:rPr>
            <w:noProof/>
            <w:webHidden/>
          </w:rPr>
          <w:fldChar w:fldCharType="begin"/>
        </w:r>
        <w:r>
          <w:rPr>
            <w:noProof/>
            <w:webHidden/>
          </w:rPr>
          <w:instrText xml:space="preserve"> PAGEREF _Toc372031950 \h </w:instrText>
        </w:r>
        <w:r>
          <w:rPr>
            <w:noProof/>
            <w:webHidden/>
          </w:rPr>
        </w:r>
        <w:r>
          <w:rPr>
            <w:noProof/>
            <w:webHidden/>
          </w:rPr>
          <w:fldChar w:fldCharType="separate"/>
        </w:r>
        <w:r w:rsidR="001349CB">
          <w:rPr>
            <w:noProof/>
            <w:webHidden/>
          </w:rPr>
          <w:t>5</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1" w:history="1">
        <w:r w:rsidRPr="006C2BA0">
          <w:rPr>
            <w:rStyle w:val="Hyperlink"/>
            <w:noProof/>
          </w:rPr>
          <w:t>Downloads and Installation Instructions</w:t>
        </w:r>
        <w:r>
          <w:rPr>
            <w:noProof/>
            <w:webHidden/>
          </w:rPr>
          <w:tab/>
        </w:r>
        <w:r>
          <w:rPr>
            <w:noProof/>
            <w:webHidden/>
          </w:rPr>
          <w:fldChar w:fldCharType="begin"/>
        </w:r>
        <w:r>
          <w:rPr>
            <w:noProof/>
            <w:webHidden/>
          </w:rPr>
          <w:instrText xml:space="preserve"> PAGEREF _Toc372031951 \h </w:instrText>
        </w:r>
        <w:r>
          <w:rPr>
            <w:noProof/>
            <w:webHidden/>
          </w:rPr>
        </w:r>
        <w:r>
          <w:rPr>
            <w:noProof/>
            <w:webHidden/>
          </w:rPr>
          <w:fldChar w:fldCharType="separate"/>
        </w:r>
        <w:r w:rsidR="001349CB">
          <w:rPr>
            <w:noProof/>
            <w:webHidden/>
          </w:rPr>
          <w:t>5</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2" w:history="1">
        <w:r w:rsidRPr="006C2BA0">
          <w:rPr>
            <w:rStyle w:val="Hyperlink"/>
            <w:noProof/>
          </w:rPr>
          <w:t>USB Drivers</w:t>
        </w:r>
        <w:r>
          <w:rPr>
            <w:noProof/>
            <w:webHidden/>
          </w:rPr>
          <w:tab/>
        </w:r>
        <w:r>
          <w:rPr>
            <w:noProof/>
            <w:webHidden/>
          </w:rPr>
          <w:fldChar w:fldCharType="begin"/>
        </w:r>
        <w:r>
          <w:rPr>
            <w:noProof/>
            <w:webHidden/>
          </w:rPr>
          <w:instrText xml:space="preserve"> PAGEREF _Toc372031952 \h </w:instrText>
        </w:r>
        <w:r>
          <w:rPr>
            <w:noProof/>
            <w:webHidden/>
          </w:rPr>
        </w:r>
        <w:r>
          <w:rPr>
            <w:noProof/>
            <w:webHidden/>
          </w:rPr>
          <w:fldChar w:fldCharType="separate"/>
        </w:r>
        <w:r w:rsidR="001349CB">
          <w:rPr>
            <w:noProof/>
            <w:webHidden/>
          </w:rPr>
          <w:t>5</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53" w:history="1">
        <w:r w:rsidRPr="006C2BA0">
          <w:rPr>
            <w:rStyle w:val="Hyperlink"/>
            <w:noProof/>
          </w:rPr>
          <w:t>First Run</w:t>
        </w:r>
        <w:r>
          <w:rPr>
            <w:noProof/>
            <w:webHidden/>
          </w:rPr>
          <w:tab/>
        </w:r>
        <w:r>
          <w:rPr>
            <w:noProof/>
            <w:webHidden/>
          </w:rPr>
          <w:fldChar w:fldCharType="begin"/>
        </w:r>
        <w:r>
          <w:rPr>
            <w:noProof/>
            <w:webHidden/>
          </w:rPr>
          <w:instrText xml:space="preserve"> PAGEREF _Toc372031953 \h </w:instrText>
        </w:r>
        <w:r>
          <w:rPr>
            <w:noProof/>
            <w:webHidden/>
          </w:rPr>
        </w:r>
        <w:r>
          <w:rPr>
            <w:noProof/>
            <w:webHidden/>
          </w:rPr>
          <w:fldChar w:fldCharType="separate"/>
        </w:r>
        <w:r w:rsidR="001349CB">
          <w:rPr>
            <w:noProof/>
            <w:webHidden/>
          </w:rPr>
          <w:t>5</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4" w:history="1">
        <w:r w:rsidRPr="006C2BA0">
          <w:rPr>
            <w:rStyle w:val="Hyperlink"/>
            <w:noProof/>
          </w:rPr>
          <w:t>Start-up "About" Window</w:t>
        </w:r>
        <w:r>
          <w:rPr>
            <w:noProof/>
            <w:webHidden/>
          </w:rPr>
          <w:tab/>
        </w:r>
        <w:r>
          <w:rPr>
            <w:noProof/>
            <w:webHidden/>
          </w:rPr>
          <w:fldChar w:fldCharType="begin"/>
        </w:r>
        <w:r>
          <w:rPr>
            <w:noProof/>
            <w:webHidden/>
          </w:rPr>
          <w:instrText xml:space="preserve"> PAGEREF _Toc372031954 \h </w:instrText>
        </w:r>
        <w:r>
          <w:rPr>
            <w:noProof/>
            <w:webHidden/>
          </w:rPr>
        </w:r>
        <w:r>
          <w:rPr>
            <w:noProof/>
            <w:webHidden/>
          </w:rPr>
          <w:fldChar w:fldCharType="separate"/>
        </w:r>
        <w:r w:rsidR="001349CB">
          <w:rPr>
            <w:noProof/>
            <w:webHidden/>
          </w:rPr>
          <w:t>5</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5" w:history="1">
        <w:r w:rsidRPr="006C2BA0">
          <w:rPr>
            <w:rStyle w:val="Hyperlink"/>
            <w:noProof/>
          </w:rPr>
          <w:t>Hint: Simple View vs. Project View</w:t>
        </w:r>
        <w:r>
          <w:rPr>
            <w:noProof/>
            <w:webHidden/>
          </w:rPr>
          <w:tab/>
        </w:r>
        <w:r>
          <w:rPr>
            <w:noProof/>
            <w:webHidden/>
          </w:rPr>
          <w:fldChar w:fldCharType="begin"/>
        </w:r>
        <w:r>
          <w:rPr>
            <w:noProof/>
            <w:webHidden/>
          </w:rPr>
          <w:instrText xml:space="preserve"> PAGEREF _Toc372031955 \h </w:instrText>
        </w:r>
        <w:r>
          <w:rPr>
            <w:noProof/>
            <w:webHidden/>
          </w:rPr>
        </w:r>
        <w:r>
          <w:rPr>
            <w:noProof/>
            <w:webHidden/>
          </w:rPr>
          <w:fldChar w:fldCharType="separate"/>
        </w:r>
        <w:r w:rsidR="001349CB">
          <w:rPr>
            <w:noProof/>
            <w:webHidden/>
          </w:rPr>
          <w:t>6</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6" w:history="1">
        <w:r w:rsidRPr="006C2BA0">
          <w:rPr>
            <w:rStyle w:val="Hyperlink"/>
            <w:noProof/>
          </w:rPr>
          <w:t>SimpleIDE Properties</w:t>
        </w:r>
        <w:r>
          <w:rPr>
            <w:noProof/>
            <w:webHidden/>
          </w:rPr>
          <w:tab/>
        </w:r>
        <w:r>
          <w:rPr>
            <w:noProof/>
            <w:webHidden/>
          </w:rPr>
          <w:fldChar w:fldCharType="begin"/>
        </w:r>
        <w:r>
          <w:rPr>
            <w:noProof/>
            <w:webHidden/>
          </w:rPr>
          <w:instrText xml:space="preserve"> PAGEREF _Toc372031956 \h </w:instrText>
        </w:r>
        <w:r>
          <w:rPr>
            <w:noProof/>
            <w:webHidden/>
          </w:rPr>
        </w:r>
        <w:r>
          <w:rPr>
            <w:noProof/>
            <w:webHidden/>
          </w:rPr>
          <w:fldChar w:fldCharType="separate"/>
        </w:r>
        <w:r w:rsidR="001349CB">
          <w:rPr>
            <w:noProof/>
            <w:webHidden/>
          </w:rPr>
          <w:t>6</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7" w:history="1">
        <w:r w:rsidRPr="006C2BA0">
          <w:rPr>
            <w:rStyle w:val="Hyperlink"/>
            <w:noProof/>
          </w:rPr>
          <w:t>Initial View and First Program</w:t>
        </w:r>
        <w:r>
          <w:rPr>
            <w:noProof/>
            <w:webHidden/>
          </w:rPr>
          <w:tab/>
        </w:r>
        <w:r>
          <w:rPr>
            <w:noProof/>
            <w:webHidden/>
          </w:rPr>
          <w:fldChar w:fldCharType="begin"/>
        </w:r>
        <w:r>
          <w:rPr>
            <w:noProof/>
            <w:webHidden/>
          </w:rPr>
          <w:instrText xml:space="preserve"> PAGEREF _Toc372031957 \h </w:instrText>
        </w:r>
        <w:r>
          <w:rPr>
            <w:noProof/>
            <w:webHidden/>
          </w:rPr>
        </w:r>
        <w:r>
          <w:rPr>
            <w:noProof/>
            <w:webHidden/>
          </w:rPr>
          <w:fldChar w:fldCharType="separate"/>
        </w:r>
        <w:r w:rsidR="001349CB">
          <w:rPr>
            <w:noProof/>
            <w:webHidden/>
          </w:rPr>
          <w:t>7</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58" w:history="1">
        <w:r w:rsidRPr="006C2BA0">
          <w:rPr>
            <w:rStyle w:val="Hyperlink"/>
            <w:noProof/>
          </w:rPr>
          <w:t>Workspace and IDE Controls</w:t>
        </w:r>
        <w:r>
          <w:rPr>
            <w:noProof/>
            <w:webHidden/>
          </w:rPr>
          <w:tab/>
        </w:r>
        <w:r>
          <w:rPr>
            <w:noProof/>
            <w:webHidden/>
          </w:rPr>
          <w:fldChar w:fldCharType="begin"/>
        </w:r>
        <w:r>
          <w:rPr>
            <w:noProof/>
            <w:webHidden/>
          </w:rPr>
          <w:instrText xml:space="preserve"> PAGEREF _Toc372031958 \h </w:instrText>
        </w:r>
        <w:r>
          <w:rPr>
            <w:noProof/>
            <w:webHidden/>
          </w:rPr>
        </w:r>
        <w:r>
          <w:rPr>
            <w:noProof/>
            <w:webHidden/>
          </w:rPr>
          <w:fldChar w:fldCharType="separate"/>
        </w:r>
        <w:r w:rsidR="001349CB">
          <w:rPr>
            <w:noProof/>
            <w:webHidden/>
          </w:rPr>
          <w:t>9</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59" w:history="1">
        <w:r w:rsidRPr="006C2BA0">
          <w:rPr>
            <w:rStyle w:val="Hyperlink"/>
            <w:noProof/>
          </w:rPr>
          <w:t>File Menu</w:t>
        </w:r>
        <w:r>
          <w:rPr>
            <w:noProof/>
            <w:webHidden/>
          </w:rPr>
          <w:tab/>
        </w:r>
        <w:r>
          <w:rPr>
            <w:noProof/>
            <w:webHidden/>
          </w:rPr>
          <w:fldChar w:fldCharType="begin"/>
        </w:r>
        <w:r>
          <w:rPr>
            <w:noProof/>
            <w:webHidden/>
          </w:rPr>
          <w:instrText xml:space="preserve"> PAGEREF _Toc372031959 \h </w:instrText>
        </w:r>
        <w:r>
          <w:rPr>
            <w:noProof/>
            <w:webHidden/>
          </w:rPr>
        </w:r>
        <w:r>
          <w:rPr>
            <w:noProof/>
            <w:webHidden/>
          </w:rPr>
          <w:fldChar w:fldCharType="separate"/>
        </w:r>
        <w:r w:rsidR="001349CB">
          <w:rPr>
            <w:noProof/>
            <w:webHidden/>
          </w:rPr>
          <w:t>10</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0" w:history="1">
        <w:r w:rsidRPr="006C2BA0">
          <w:rPr>
            <w:rStyle w:val="Hyperlink"/>
            <w:noProof/>
          </w:rPr>
          <w:t>Project Menu</w:t>
        </w:r>
        <w:r>
          <w:rPr>
            <w:noProof/>
            <w:webHidden/>
          </w:rPr>
          <w:tab/>
        </w:r>
        <w:r>
          <w:rPr>
            <w:noProof/>
            <w:webHidden/>
          </w:rPr>
          <w:fldChar w:fldCharType="begin"/>
        </w:r>
        <w:r>
          <w:rPr>
            <w:noProof/>
            <w:webHidden/>
          </w:rPr>
          <w:instrText xml:space="preserve"> PAGEREF _Toc372031960 \h </w:instrText>
        </w:r>
        <w:r>
          <w:rPr>
            <w:noProof/>
            <w:webHidden/>
          </w:rPr>
        </w:r>
        <w:r>
          <w:rPr>
            <w:noProof/>
            <w:webHidden/>
          </w:rPr>
          <w:fldChar w:fldCharType="separate"/>
        </w:r>
        <w:r w:rsidR="001349CB">
          <w:rPr>
            <w:noProof/>
            <w:webHidden/>
          </w:rPr>
          <w:t>10</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1" w:history="1">
        <w:r w:rsidRPr="006C2BA0">
          <w:rPr>
            <w:rStyle w:val="Hyperlink"/>
            <w:noProof/>
          </w:rPr>
          <w:t>Edit Menu</w:t>
        </w:r>
        <w:r>
          <w:rPr>
            <w:noProof/>
            <w:webHidden/>
          </w:rPr>
          <w:tab/>
        </w:r>
        <w:r>
          <w:rPr>
            <w:noProof/>
            <w:webHidden/>
          </w:rPr>
          <w:fldChar w:fldCharType="begin"/>
        </w:r>
        <w:r>
          <w:rPr>
            <w:noProof/>
            <w:webHidden/>
          </w:rPr>
          <w:instrText xml:space="preserve"> PAGEREF _Toc372031961 \h </w:instrText>
        </w:r>
        <w:r>
          <w:rPr>
            <w:noProof/>
            <w:webHidden/>
          </w:rPr>
        </w:r>
        <w:r>
          <w:rPr>
            <w:noProof/>
            <w:webHidden/>
          </w:rPr>
          <w:fldChar w:fldCharType="separate"/>
        </w:r>
        <w:r w:rsidR="001349CB">
          <w:rPr>
            <w:noProof/>
            <w:webHidden/>
          </w:rPr>
          <w:t>12</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2" w:history="1">
        <w:r w:rsidRPr="006C2BA0">
          <w:rPr>
            <w:rStyle w:val="Hyperlink"/>
            <w:noProof/>
          </w:rPr>
          <w:t>Tools Menu</w:t>
        </w:r>
        <w:r>
          <w:rPr>
            <w:noProof/>
            <w:webHidden/>
          </w:rPr>
          <w:tab/>
        </w:r>
        <w:r>
          <w:rPr>
            <w:noProof/>
            <w:webHidden/>
          </w:rPr>
          <w:fldChar w:fldCharType="begin"/>
        </w:r>
        <w:r>
          <w:rPr>
            <w:noProof/>
            <w:webHidden/>
          </w:rPr>
          <w:instrText xml:space="preserve"> PAGEREF _Toc372031962 \h </w:instrText>
        </w:r>
        <w:r>
          <w:rPr>
            <w:noProof/>
            <w:webHidden/>
          </w:rPr>
        </w:r>
        <w:r>
          <w:rPr>
            <w:noProof/>
            <w:webHidden/>
          </w:rPr>
          <w:fldChar w:fldCharType="separate"/>
        </w:r>
        <w:r w:rsidR="001349CB">
          <w:rPr>
            <w:noProof/>
            <w:webHidden/>
          </w:rPr>
          <w:t>13</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3" w:history="1">
        <w:r w:rsidRPr="006C2BA0">
          <w:rPr>
            <w:rStyle w:val="Hyperlink"/>
            <w:noProof/>
          </w:rPr>
          <w:t>Program Menu</w:t>
        </w:r>
        <w:r>
          <w:rPr>
            <w:noProof/>
            <w:webHidden/>
          </w:rPr>
          <w:tab/>
        </w:r>
        <w:r>
          <w:rPr>
            <w:noProof/>
            <w:webHidden/>
          </w:rPr>
          <w:fldChar w:fldCharType="begin"/>
        </w:r>
        <w:r>
          <w:rPr>
            <w:noProof/>
            <w:webHidden/>
          </w:rPr>
          <w:instrText xml:space="preserve"> PAGEREF _Toc372031963 \h </w:instrText>
        </w:r>
        <w:r>
          <w:rPr>
            <w:noProof/>
            <w:webHidden/>
          </w:rPr>
        </w:r>
        <w:r>
          <w:rPr>
            <w:noProof/>
            <w:webHidden/>
          </w:rPr>
          <w:fldChar w:fldCharType="separate"/>
        </w:r>
        <w:r w:rsidR="001349CB">
          <w:rPr>
            <w:noProof/>
            <w:webHidden/>
          </w:rPr>
          <w:t>16</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4" w:history="1">
        <w:r w:rsidRPr="006C2BA0">
          <w:rPr>
            <w:rStyle w:val="Hyperlink"/>
            <w:noProof/>
          </w:rPr>
          <w:t>Serial Dropdown Menu (Button Bar)</w:t>
        </w:r>
        <w:r>
          <w:rPr>
            <w:noProof/>
            <w:webHidden/>
          </w:rPr>
          <w:tab/>
        </w:r>
        <w:r>
          <w:rPr>
            <w:noProof/>
            <w:webHidden/>
          </w:rPr>
          <w:fldChar w:fldCharType="begin"/>
        </w:r>
        <w:r>
          <w:rPr>
            <w:noProof/>
            <w:webHidden/>
          </w:rPr>
          <w:instrText xml:space="preserve"> PAGEREF _Toc372031964 \h </w:instrText>
        </w:r>
        <w:r>
          <w:rPr>
            <w:noProof/>
            <w:webHidden/>
          </w:rPr>
        </w:r>
        <w:r>
          <w:rPr>
            <w:noProof/>
            <w:webHidden/>
          </w:rPr>
          <w:fldChar w:fldCharType="separate"/>
        </w:r>
        <w:r w:rsidR="001349CB">
          <w:rPr>
            <w:noProof/>
            <w:webHidden/>
          </w:rPr>
          <w:t>17</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5" w:history="1">
        <w:r w:rsidRPr="006C2BA0">
          <w:rPr>
            <w:rStyle w:val="Hyperlink"/>
            <w:noProof/>
          </w:rPr>
          <w:t>Help Menu</w:t>
        </w:r>
        <w:r>
          <w:rPr>
            <w:noProof/>
            <w:webHidden/>
          </w:rPr>
          <w:tab/>
        </w:r>
        <w:r>
          <w:rPr>
            <w:noProof/>
            <w:webHidden/>
          </w:rPr>
          <w:fldChar w:fldCharType="begin"/>
        </w:r>
        <w:r>
          <w:rPr>
            <w:noProof/>
            <w:webHidden/>
          </w:rPr>
          <w:instrText xml:space="preserve"> PAGEREF _Toc372031965 \h </w:instrText>
        </w:r>
        <w:r>
          <w:rPr>
            <w:noProof/>
            <w:webHidden/>
          </w:rPr>
        </w:r>
        <w:r>
          <w:rPr>
            <w:noProof/>
            <w:webHidden/>
          </w:rPr>
          <w:fldChar w:fldCharType="separate"/>
        </w:r>
        <w:r w:rsidR="001349CB">
          <w:rPr>
            <w:noProof/>
            <w:webHidden/>
          </w:rPr>
          <w:t>17</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6" w:history="1">
        <w:r w:rsidRPr="006C2BA0">
          <w:rPr>
            <w:rStyle w:val="Hyperlink"/>
            <w:noProof/>
          </w:rPr>
          <w:t>Button Bar</w:t>
        </w:r>
        <w:r>
          <w:rPr>
            <w:noProof/>
            <w:webHidden/>
          </w:rPr>
          <w:tab/>
        </w:r>
        <w:r>
          <w:rPr>
            <w:noProof/>
            <w:webHidden/>
          </w:rPr>
          <w:fldChar w:fldCharType="begin"/>
        </w:r>
        <w:r>
          <w:rPr>
            <w:noProof/>
            <w:webHidden/>
          </w:rPr>
          <w:instrText xml:space="preserve"> PAGEREF _Toc372031966 \h </w:instrText>
        </w:r>
        <w:r>
          <w:rPr>
            <w:noProof/>
            <w:webHidden/>
          </w:rPr>
        </w:r>
        <w:r>
          <w:rPr>
            <w:noProof/>
            <w:webHidden/>
          </w:rPr>
          <w:fldChar w:fldCharType="separate"/>
        </w:r>
        <w:r w:rsidR="001349CB">
          <w:rPr>
            <w:noProof/>
            <w:webHidden/>
          </w:rPr>
          <w:t>17</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7" w:history="1">
        <w:r w:rsidRPr="006C2BA0">
          <w:rPr>
            <w:rStyle w:val="Hyperlink"/>
            <w:noProof/>
          </w:rPr>
          <w:t>Status Bar</w:t>
        </w:r>
        <w:r>
          <w:rPr>
            <w:noProof/>
            <w:webHidden/>
          </w:rPr>
          <w:tab/>
        </w:r>
        <w:r>
          <w:rPr>
            <w:noProof/>
            <w:webHidden/>
          </w:rPr>
          <w:fldChar w:fldCharType="begin"/>
        </w:r>
        <w:r>
          <w:rPr>
            <w:noProof/>
            <w:webHidden/>
          </w:rPr>
          <w:instrText xml:space="preserve"> PAGEREF _Toc372031967 \h </w:instrText>
        </w:r>
        <w:r>
          <w:rPr>
            <w:noProof/>
            <w:webHidden/>
          </w:rPr>
        </w:r>
        <w:r>
          <w:rPr>
            <w:noProof/>
            <w:webHidden/>
          </w:rPr>
          <w:fldChar w:fldCharType="separate"/>
        </w:r>
        <w:r w:rsidR="001349CB">
          <w:rPr>
            <w:noProof/>
            <w:webHidden/>
          </w:rPr>
          <w:t>18</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68" w:history="1">
        <w:r w:rsidRPr="006C2BA0">
          <w:rPr>
            <w:rStyle w:val="Hyperlink"/>
            <w:noProof/>
          </w:rPr>
          <w:t>Build Status</w:t>
        </w:r>
        <w:r>
          <w:rPr>
            <w:noProof/>
            <w:webHidden/>
          </w:rPr>
          <w:tab/>
        </w:r>
        <w:r>
          <w:rPr>
            <w:noProof/>
            <w:webHidden/>
          </w:rPr>
          <w:fldChar w:fldCharType="begin"/>
        </w:r>
        <w:r>
          <w:rPr>
            <w:noProof/>
            <w:webHidden/>
          </w:rPr>
          <w:instrText xml:space="preserve"> PAGEREF _Toc372031968 \h </w:instrText>
        </w:r>
        <w:r>
          <w:rPr>
            <w:noProof/>
            <w:webHidden/>
          </w:rPr>
        </w:r>
        <w:r>
          <w:rPr>
            <w:noProof/>
            <w:webHidden/>
          </w:rPr>
          <w:fldChar w:fldCharType="separate"/>
        </w:r>
        <w:r w:rsidR="001349CB">
          <w:rPr>
            <w:noProof/>
            <w:webHidden/>
          </w:rPr>
          <w:t>19</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69" w:history="1">
        <w:r w:rsidRPr="006C2BA0">
          <w:rPr>
            <w:rStyle w:val="Hyperlink"/>
            <w:noProof/>
          </w:rPr>
          <w:t>Project Manager</w:t>
        </w:r>
        <w:r>
          <w:rPr>
            <w:noProof/>
            <w:webHidden/>
          </w:rPr>
          <w:tab/>
        </w:r>
        <w:r>
          <w:rPr>
            <w:noProof/>
            <w:webHidden/>
          </w:rPr>
          <w:fldChar w:fldCharType="begin"/>
        </w:r>
        <w:r>
          <w:rPr>
            <w:noProof/>
            <w:webHidden/>
          </w:rPr>
          <w:instrText xml:space="preserve"> PAGEREF _Toc372031969 \h </w:instrText>
        </w:r>
        <w:r>
          <w:rPr>
            <w:noProof/>
            <w:webHidden/>
          </w:rPr>
        </w:r>
        <w:r>
          <w:rPr>
            <w:noProof/>
            <w:webHidden/>
          </w:rPr>
          <w:fldChar w:fldCharType="separate"/>
        </w:r>
        <w:r w:rsidR="001349CB">
          <w:rPr>
            <w:noProof/>
            <w:webHidden/>
          </w:rPr>
          <w:t>20</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70" w:history="1">
        <w:r w:rsidRPr="006C2BA0">
          <w:rPr>
            <w:rStyle w:val="Hyperlink"/>
            <w:noProof/>
          </w:rPr>
          <w:t>File Manager Tab</w:t>
        </w:r>
        <w:r>
          <w:rPr>
            <w:noProof/>
            <w:webHidden/>
          </w:rPr>
          <w:tab/>
        </w:r>
        <w:r>
          <w:rPr>
            <w:noProof/>
            <w:webHidden/>
          </w:rPr>
          <w:fldChar w:fldCharType="begin"/>
        </w:r>
        <w:r>
          <w:rPr>
            <w:noProof/>
            <w:webHidden/>
          </w:rPr>
          <w:instrText xml:space="preserve"> PAGEREF _Toc372031970 \h </w:instrText>
        </w:r>
        <w:r>
          <w:rPr>
            <w:noProof/>
            <w:webHidden/>
          </w:rPr>
        </w:r>
        <w:r>
          <w:rPr>
            <w:noProof/>
            <w:webHidden/>
          </w:rPr>
          <w:fldChar w:fldCharType="separate"/>
        </w:r>
        <w:r w:rsidR="001349CB">
          <w:rPr>
            <w:noProof/>
            <w:webHidden/>
          </w:rPr>
          <w:t>21</w:t>
        </w:r>
        <w:r>
          <w:rPr>
            <w:noProof/>
            <w:webHidden/>
          </w:rPr>
          <w:fldChar w:fldCharType="end"/>
        </w:r>
      </w:hyperlink>
    </w:p>
    <w:p w:rsidR="008559DA" w:rsidRDefault="008559DA">
      <w:pPr>
        <w:pStyle w:val="TOC3"/>
        <w:tabs>
          <w:tab w:val="right" w:leader="dot" w:pos="4310"/>
        </w:tabs>
        <w:rPr>
          <w:rFonts w:eastAsiaTheme="minorEastAsia" w:cstheme="minorBidi"/>
          <w:noProof/>
          <w:sz w:val="22"/>
          <w:szCs w:val="22"/>
        </w:rPr>
      </w:pPr>
      <w:hyperlink w:anchor="_Toc372031971" w:history="1">
        <w:r w:rsidRPr="006C2BA0">
          <w:rPr>
            <w:rStyle w:val="Hyperlink"/>
            <w:noProof/>
          </w:rPr>
          <w:t>Project File Types</w:t>
        </w:r>
        <w:r>
          <w:rPr>
            <w:noProof/>
            <w:webHidden/>
          </w:rPr>
          <w:tab/>
        </w:r>
        <w:r>
          <w:rPr>
            <w:noProof/>
            <w:webHidden/>
          </w:rPr>
          <w:fldChar w:fldCharType="begin"/>
        </w:r>
        <w:r>
          <w:rPr>
            <w:noProof/>
            <w:webHidden/>
          </w:rPr>
          <w:instrText xml:space="preserve"> PAGEREF _Toc372031971 \h </w:instrText>
        </w:r>
        <w:r>
          <w:rPr>
            <w:noProof/>
            <w:webHidden/>
          </w:rPr>
        </w:r>
        <w:r>
          <w:rPr>
            <w:noProof/>
            <w:webHidden/>
          </w:rPr>
          <w:fldChar w:fldCharType="separate"/>
        </w:r>
        <w:r w:rsidR="001349CB">
          <w:rPr>
            <w:noProof/>
            <w:webHidden/>
          </w:rPr>
          <w:t>22</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72" w:history="1">
        <w:r w:rsidRPr="006C2BA0">
          <w:rPr>
            <w:rStyle w:val="Hyperlink"/>
            <w:noProof/>
          </w:rPr>
          <w:t>Project Options</w:t>
        </w:r>
        <w:r>
          <w:rPr>
            <w:noProof/>
            <w:webHidden/>
          </w:rPr>
          <w:tab/>
        </w:r>
        <w:r>
          <w:rPr>
            <w:noProof/>
            <w:webHidden/>
          </w:rPr>
          <w:fldChar w:fldCharType="begin"/>
        </w:r>
        <w:r>
          <w:rPr>
            <w:noProof/>
            <w:webHidden/>
          </w:rPr>
          <w:instrText xml:space="preserve"> PAGEREF _Toc372031972 \h </w:instrText>
        </w:r>
        <w:r>
          <w:rPr>
            <w:noProof/>
            <w:webHidden/>
          </w:rPr>
        </w:r>
        <w:r>
          <w:rPr>
            <w:noProof/>
            <w:webHidden/>
          </w:rPr>
          <w:fldChar w:fldCharType="separate"/>
        </w:r>
        <w:r w:rsidR="001349CB">
          <w:rPr>
            <w:noProof/>
            <w:webHidden/>
          </w:rPr>
          <w:t>22</w:t>
        </w:r>
        <w:r>
          <w:rPr>
            <w:noProof/>
            <w:webHidden/>
          </w:rPr>
          <w:fldChar w:fldCharType="end"/>
        </w:r>
      </w:hyperlink>
    </w:p>
    <w:p w:rsidR="008559DA" w:rsidRDefault="008559DA">
      <w:pPr>
        <w:pStyle w:val="TOC3"/>
        <w:tabs>
          <w:tab w:val="right" w:leader="dot" w:pos="4310"/>
        </w:tabs>
        <w:rPr>
          <w:rFonts w:eastAsiaTheme="minorEastAsia" w:cstheme="minorBidi"/>
          <w:noProof/>
          <w:sz w:val="22"/>
          <w:szCs w:val="22"/>
        </w:rPr>
      </w:pPr>
      <w:hyperlink w:anchor="_Toc372031973" w:history="1">
        <w:r w:rsidRPr="006C2BA0">
          <w:rPr>
            <w:rStyle w:val="Hyperlink"/>
            <w:noProof/>
          </w:rPr>
          <w:t>Board Type</w:t>
        </w:r>
        <w:r>
          <w:rPr>
            <w:noProof/>
            <w:webHidden/>
          </w:rPr>
          <w:tab/>
        </w:r>
        <w:r>
          <w:rPr>
            <w:noProof/>
            <w:webHidden/>
          </w:rPr>
          <w:fldChar w:fldCharType="begin"/>
        </w:r>
        <w:r>
          <w:rPr>
            <w:noProof/>
            <w:webHidden/>
          </w:rPr>
          <w:instrText xml:space="preserve"> PAGEREF _Toc372031973 \h </w:instrText>
        </w:r>
        <w:r>
          <w:rPr>
            <w:noProof/>
            <w:webHidden/>
          </w:rPr>
        </w:r>
        <w:r>
          <w:rPr>
            <w:noProof/>
            <w:webHidden/>
          </w:rPr>
          <w:fldChar w:fldCharType="separate"/>
        </w:r>
        <w:r w:rsidR="001349CB">
          <w:rPr>
            <w:noProof/>
            <w:webHidden/>
          </w:rPr>
          <w:t>23</w:t>
        </w:r>
        <w:r>
          <w:rPr>
            <w:noProof/>
            <w:webHidden/>
          </w:rPr>
          <w:fldChar w:fldCharType="end"/>
        </w:r>
      </w:hyperlink>
    </w:p>
    <w:p w:rsidR="008559DA" w:rsidRDefault="008559DA">
      <w:pPr>
        <w:pStyle w:val="TOC3"/>
        <w:tabs>
          <w:tab w:val="right" w:leader="dot" w:pos="4310"/>
        </w:tabs>
        <w:rPr>
          <w:rFonts w:eastAsiaTheme="minorEastAsia" w:cstheme="minorBidi"/>
          <w:noProof/>
          <w:sz w:val="22"/>
          <w:szCs w:val="22"/>
        </w:rPr>
      </w:pPr>
      <w:hyperlink w:anchor="_Toc372031974" w:history="1">
        <w:r w:rsidRPr="006C2BA0">
          <w:rPr>
            <w:rStyle w:val="Hyperlink"/>
            <w:noProof/>
          </w:rPr>
          <w:t>Compiler Type</w:t>
        </w:r>
        <w:r>
          <w:rPr>
            <w:noProof/>
            <w:webHidden/>
          </w:rPr>
          <w:tab/>
        </w:r>
        <w:r>
          <w:rPr>
            <w:noProof/>
            <w:webHidden/>
          </w:rPr>
          <w:fldChar w:fldCharType="begin"/>
        </w:r>
        <w:r>
          <w:rPr>
            <w:noProof/>
            <w:webHidden/>
          </w:rPr>
          <w:instrText xml:space="preserve"> PAGEREF _Toc372031974 \h </w:instrText>
        </w:r>
        <w:r>
          <w:rPr>
            <w:noProof/>
            <w:webHidden/>
          </w:rPr>
        </w:r>
        <w:r>
          <w:rPr>
            <w:noProof/>
            <w:webHidden/>
          </w:rPr>
          <w:fldChar w:fldCharType="separate"/>
        </w:r>
        <w:r w:rsidR="001349CB">
          <w:rPr>
            <w:noProof/>
            <w:webHidden/>
          </w:rPr>
          <w:t>23</w:t>
        </w:r>
        <w:r>
          <w:rPr>
            <w:noProof/>
            <w:webHidden/>
          </w:rPr>
          <w:fldChar w:fldCharType="end"/>
        </w:r>
      </w:hyperlink>
    </w:p>
    <w:p w:rsidR="008559DA" w:rsidRDefault="008559DA">
      <w:pPr>
        <w:pStyle w:val="TOC3"/>
        <w:tabs>
          <w:tab w:val="right" w:leader="dot" w:pos="4310"/>
        </w:tabs>
        <w:rPr>
          <w:rFonts w:eastAsiaTheme="minorEastAsia" w:cstheme="minorBidi"/>
          <w:noProof/>
          <w:sz w:val="22"/>
          <w:szCs w:val="22"/>
        </w:rPr>
      </w:pPr>
      <w:hyperlink w:anchor="_Toc372031975" w:history="1">
        <w:r w:rsidRPr="006C2BA0">
          <w:rPr>
            <w:rStyle w:val="Hyperlink"/>
            <w:noProof/>
          </w:rPr>
          <w:t>Memory Model</w:t>
        </w:r>
        <w:r>
          <w:rPr>
            <w:noProof/>
            <w:webHidden/>
          </w:rPr>
          <w:tab/>
        </w:r>
        <w:r>
          <w:rPr>
            <w:noProof/>
            <w:webHidden/>
          </w:rPr>
          <w:fldChar w:fldCharType="begin"/>
        </w:r>
        <w:r>
          <w:rPr>
            <w:noProof/>
            <w:webHidden/>
          </w:rPr>
          <w:instrText xml:space="preserve"> PAGEREF _Toc372031975 \h </w:instrText>
        </w:r>
        <w:r>
          <w:rPr>
            <w:noProof/>
            <w:webHidden/>
          </w:rPr>
        </w:r>
        <w:r>
          <w:rPr>
            <w:noProof/>
            <w:webHidden/>
          </w:rPr>
          <w:fldChar w:fldCharType="separate"/>
        </w:r>
        <w:r w:rsidR="001349CB">
          <w:rPr>
            <w:noProof/>
            <w:webHidden/>
          </w:rPr>
          <w:t>23</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76" w:history="1">
        <w:r w:rsidRPr="006C2BA0">
          <w:rPr>
            <w:rStyle w:val="Hyperlink"/>
            <w:noProof/>
          </w:rPr>
          <w:t>Compiler Options</w:t>
        </w:r>
        <w:r>
          <w:rPr>
            <w:noProof/>
            <w:webHidden/>
          </w:rPr>
          <w:tab/>
        </w:r>
        <w:r>
          <w:rPr>
            <w:noProof/>
            <w:webHidden/>
          </w:rPr>
          <w:fldChar w:fldCharType="begin"/>
        </w:r>
        <w:r>
          <w:rPr>
            <w:noProof/>
            <w:webHidden/>
          </w:rPr>
          <w:instrText xml:space="preserve"> PAGEREF _Toc372031976 \h </w:instrText>
        </w:r>
        <w:r>
          <w:rPr>
            <w:noProof/>
            <w:webHidden/>
          </w:rPr>
        </w:r>
        <w:r>
          <w:rPr>
            <w:noProof/>
            <w:webHidden/>
          </w:rPr>
          <w:fldChar w:fldCharType="separate"/>
        </w:r>
        <w:r w:rsidR="001349CB">
          <w:rPr>
            <w:noProof/>
            <w:webHidden/>
          </w:rPr>
          <w:t>24</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77" w:history="1">
        <w:r w:rsidRPr="006C2BA0">
          <w:rPr>
            <w:rStyle w:val="Hyperlink"/>
            <w:noProof/>
          </w:rPr>
          <w:t>Linker Options</w:t>
        </w:r>
        <w:r>
          <w:rPr>
            <w:noProof/>
            <w:webHidden/>
          </w:rPr>
          <w:tab/>
        </w:r>
        <w:r>
          <w:rPr>
            <w:noProof/>
            <w:webHidden/>
          </w:rPr>
          <w:fldChar w:fldCharType="begin"/>
        </w:r>
        <w:r>
          <w:rPr>
            <w:noProof/>
            <w:webHidden/>
          </w:rPr>
          <w:instrText xml:space="preserve"> PAGEREF _Toc372031977 \h </w:instrText>
        </w:r>
        <w:r>
          <w:rPr>
            <w:noProof/>
            <w:webHidden/>
          </w:rPr>
        </w:r>
        <w:r>
          <w:rPr>
            <w:noProof/>
            <w:webHidden/>
          </w:rPr>
          <w:fldChar w:fldCharType="separate"/>
        </w:r>
        <w:r w:rsidR="001349CB">
          <w:rPr>
            <w:noProof/>
            <w:webHidden/>
          </w:rPr>
          <w:t>25</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78" w:history="1">
        <w:r w:rsidRPr="006C2BA0">
          <w:rPr>
            <w:rStyle w:val="Hyperlink"/>
            <w:noProof/>
          </w:rPr>
          <w:t>SimpleIDE Terminal</w:t>
        </w:r>
        <w:r>
          <w:rPr>
            <w:noProof/>
            <w:webHidden/>
          </w:rPr>
          <w:tab/>
        </w:r>
        <w:r>
          <w:rPr>
            <w:noProof/>
            <w:webHidden/>
          </w:rPr>
          <w:fldChar w:fldCharType="begin"/>
        </w:r>
        <w:r>
          <w:rPr>
            <w:noProof/>
            <w:webHidden/>
          </w:rPr>
          <w:instrText xml:space="preserve"> PAGEREF _Toc372031978 \h </w:instrText>
        </w:r>
        <w:r>
          <w:rPr>
            <w:noProof/>
            <w:webHidden/>
          </w:rPr>
        </w:r>
        <w:r>
          <w:rPr>
            <w:noProof/>
            <w:webHidden/>
          </w:rPr>
          <w:fldChar w:fldCharType="separate"/>
        </w:r>
        <w:r w:rsidR="001349CB">
          <w:rPr>
            <w:noProof/>
            <w:webHidden/>
          </w:rPr>
          <w:t>26</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79" w:history="1">
        <w:r w:rsidRPr="006C2BA0">
          <w:rPr>
            <w:rStyle w:val="Hyperlink"/>
            <w:noProof/>
          </w:rPr>
          <w:t>Features</w:t>
        </w:r>
        <w:r>
          <w:rPr>
            <w:noProof/>
            <w:webHidden/>
          </w:rPr>
          <w:tab/>
        </w:r>
        <w:r>
          <w:rPr>
            <w:noProof/>
            <w:webHidden/>
          </w:rPr>
          <w:fldChar w:fldCharType="begin"/>
        </w:r>
        <w:r>
          <w:rPr>
            <w:noProof/>
            <w:webHidden/>
          </w:rPr>
          <w:instrText xml:space="preserve"> PAGEREF _Toc372031979 \h </w:instrText>
        </w:r>
        <w:r>
          <w:rPr>
            <w:noProof/>
            <w:webHidden/>
          </w:rPr>
        </w:r>
        <w:r>
          <w:rPr>
            <w:noProof/>
            <w:webHidden/>
          </w:rPr>
          <w:fldChar w:fldCharType="separate"/>
        </w:r>
        <w:r w:rsidR="001349CB">
          <w:rPr>
            <w:noProof/>
            <w:webHidden/>
          </w:rPr>
          <w:t>26</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0" w:history="1">
        <w:r w:rsidRPr="006C2BA0">
          <w:rPr>
            <w:rStyle w:val="Hyperlink"/>
            <w:noProof/>
          </w:rPr>
          <w:t>Options</w:t>
        </w:r>
        <w:r>
          <w:rPr>
            <w:noProof/>
            <w:webHidden/>
          </w:rPr>
          <w:tab/>
        </w:r>
        <w:r>
          <w:rPr>
            <w:noProof/>
            <w:webHidden/>
          </w:rPr>
          <w:fldChar w:fldCharType="begin"/>
        </w:r>
        <w:r>
          <w:rPr>
            <w:noProof/>
            <w:webHidden/>
          </w:rPr>
          <w:instrText xml:space="preserve"> PAGEREF _Toc372031980 \h </w:instrText>
        </w:r>
        <w:r>
          <w:rPr>
            <w:noProof/>
            <w:webHidden/>
          </w:rPr>
        </w:r>
        <w:r>
          <w:rPr>
            <w:noProof/>
            <w:webHidden/>
          </w:rPr>
          <w:fldChar w:fldCharType="separate"/>
        </w:r>
        <w:r w:rsidR="001349CB">
          <w:rPr>
            <w:noProof/>
            <w:webHidden/>
          </w:rPr>
          <w:t>26</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81" w:history="1">
        <w:r w:rsidRPr="006C2BA0">
          <w:rPr>
            <w:rStyle w:val="Hyperlink"/>
            <w:noProof/>
          </w:rPr>
          <w:t>Simple Libraries</w:t>
        </w:r>
        <w:r>
          <w:rPr>
            <w:noProof/>
            <w:webHidden/>
          </w:rPr>
          <w:tab/>
        </w:r>
        <w:r>
          <w:rPr>
            <w:noProof/>
            <w:webHidden/>
          </w:rPr>
          <w:fldChar w:fldCharType="begin"/>
        </w:r>
        <w:r>
          <w:rPr>
            <w:noProof/>
            <w:webHidden/>
          </w:rPr>
          <w:instrText xml:space="preserve"> PAGEREF _Toc372031981 \h </w:instrText>
        </w:r>
        <w:r>
          <w:rPr>
            <w:noProof/>
            <w:webHidden/>
          </w:rPr>
        </w:r>
        <w:r>
          <w:rPr>
            <w:noProof/>
            <w:webHidden/>
          </w:rPr>
          <w:fldChar w:fldCharType="separate"/>
        </w:r>
        <w:r w:rsidR="001349CB">
          <w:rPr>
            <w:noProof/>
            <w:webHidden/>
          </w:rPr>
          <w:t>27</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2" w:history="1">
        <w:r w:rsidRPr="006C2BA0">
          <w:rPr>
            <w:rStyle w:val="Hyperlink"/>
            <w:noProof/>
          </w:rPr>
          <w:t>How to add a Simple Library to a Project</w:t>
        </w:r>
        <w:r>
          <w:rPr>
            <w:noProof/>
            <w:webHidden/>
          </w:rPr>
          <w:tab/>
        </w:r>
        <w:r>
          <w:rPr>
            <w:noProof/>
            <w:webHidden/>
          </w:rPr>
          <w:fldChar w:fldCharType="begin"/>
        </w:r>
        <w:r>
          <w:rPr>
            <w:noProof/>
            <w:webHidden/>
          </w:rPr>
          <w:instrText xml:space="preserve"> PAGEREF _Toc372031982 \h </w:instrText>
        </w:r>
        <w:r>
          <w:rPr>
            <w:noProof/>
            <w:webHidden/>
          </w:rPr>
        </w:r>
        <w:r>
          <w:rPr>
            <w:noProof/>
            <w:webHidden/>
          </w:rPr>
          <w:fldChar w:fldCharType="separate"/>
        </w:r>
        <w:r w:rsidR="001349CB">
          <w:rPr>
            <w:noProof/>
            <w:webHidden/>
          </w:rPr>
          <w:t>27</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3" w:history="1">
        <w:r w:rsidRPr="006C2BA0">
          <w:rPr>
            <w:rStyle w:val="Hyperlink"/>
            <w:noProof/>
          </w:rPr>
          <w:t>Alternative</w:t>
        </w:r>
        <w:r>
          <w:rPr>
            <w:noProof/>
            <w:webHidden/>
          </w:rPr>
          <w:tab/>
        </w:r>
        <w:r>
          <w:rPr>
            <w:noProof/>
            <w:webHidden/>
          </w:rPr>
          <w:fldChar w:fldCharType="begin"/>
        </w:r>
        <w:r>
          <w:rPr>
            <w:noProof/>
            <w:webHidden/>
          </w:rPr>
          <w:instrText xml:space="preserve"> PAGEREF _Toc372031983 \h </w:instrText>
        </w:r>
        <w:r>
          <w:rPr>
            <w:noProof/>
            <w:webHidden/>
          </w:rPr>
        </w:r>
        <w:r>
          <w:rPr>
            <w:noProof/>
            <w:webHidden/>
          </w:rPr>
          <w:fldChar w:fldCharType="separate"/>
        </w:r>
        <w:r w:rsidR="001349CB">
          <w:rPr>
            <w:noProof/>
            <w:webHidden/>
          </w:rPr>
          <w:t>28</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4" w:history="1">
        <w:r w:rsidRPr="006C2BA0">
          <w:rPr>
            <w:rStyle w:val="Hyperlink"/>
            <w:noProof/>
          </w:rPr>
          <w:t>How to Create a Simple Library</w:t>
        </w:r>
        <w:r>
          <w:rPr>
            <w:noProof/>
            <w:webHidden/>
          </w:rPr>
          <w:tab/>
        </w:r>
        <w:r>
          <w:rPr>
            <w:noProof/>
            <w:webHidden/>
          </w:rPr>
          <w:fldChar w:fldCharType="begin"/>
        </w:r>
        <w:r>
          <w:rPr>
            <w:noProof/>
            <w:webHidden/>
          </w:rPr>
          <w:instrText xml:space="preserve"> PAGEREF _Toc372031984 \h </w:instrText>
        </w:r>
        <w:r>
          <w:rPr>
            <w:noProof/>
            <w:webHidden/>
          </w:rPr>
        </w:r>
        <w:r>
          <w:rPr>
            <w:noProof/>
            <w:webHidden/>
          </w:rPr>
          <w:fldChar w:fldCharType="separate"/>
        </w:r>
        <w:r w:rsidR="001349CB">
          <w:rPr>
            <w:noProof/>
            <w:webHidden/>
          </w:rPr>
          <w:t>30</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5" w:history="1">
        <w:r w:rsidRPr="006C2BA0">
          <w:rPr>
            <w:rStyle w:val="Hyperlink"/>
            <w:noProof/>
          </w:rPr>
          <w:t>Simple Library Directory Structure</w:t>
        </w:r>
        <w:r>
          <w:rPr>
            <w:noProof/>
            <w:webHidden/>
          </w:rPr>
          <w:tab/>
        </w:r>
        <w:r>
          <w:rPr>
            <w:noProof/>
            <w:webHidden/>
          </w:rPr>
          <w:fldChar w:fldCharType="begin"/>
        </w:r>
        <w:r>
          <w:rPr>
            <w:noProof/>
            <w:webHidden/>
          </w:rPr>
          <w:instrText xml:space="preserve"> PAGEREF _Toc372031985 \h </w:instrText>
        </w:r>
        <w:r>
          <w:rPr>
            <w:noProof/>
            <w:webHidden/>
          </w:rPr>
        </w:r>
        <w:r>
          <w:rPr>
            <w:noProof/>
            <w:webHidden/>
          </w:rPr>
          <w:fldChar w:fldCharType="separate"/>
        </w:r>
        <w:r w:rsidR="001349CB">
          <w:rPr>
            <w:noProof/>
            <w:webHidden/>
          </w:rPr>
          <w:t>31</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6" w:history="1">
        <w:r w:rsidRPr="006C2BA0">
          <w:rPr>
            <w:rStyle w:val="Hyperlink"/>
            <w:noProof/>
          </w:rPr>
          <w:t>Recommended Features</w:t>
        </w:r>
        <w:r>
          <w:rPr>
            <w:noProof/>
            <w:webHidden/>
          </w:rPr>
          <w:tab/>
        </w:r>
        <w:r>
          <w:rPr>
            <w:noProof/>
            <w:webHidden/>
          </w:rPr>
          <w:fldChar w:fldCharType="begin"/>
        </w:r>
        <w:r>
          <w:rPr>
            <w:noProof/>
            <w:webHidden/>
          </w:rPr>
          <w:instrText xml:space="preserve"> PAGEREF _Toc372031986 \h </w:instrText>
        </w:r>
        <w:r>
          <w:rPr>
            <w:noProof/>
            <w:webHidden/>
          </w:rPr>
        </w:r>
        <w:r>
          <w:rPr>
            <w:noProof/>
            <w:webHidden/>
          </w:rPr>
          <w:fldChar w:fldCharType="separate"/>
        </w:r>
        <w:r w:rsidR="001349CB">
          <w:rPr>
            <w:noProof/>
            <w:webHidden/>
          </w:rPr>
          <w:t>31</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87" w:history="1">
        <w:r w:rsidRPr="006C2BA0">
          <w:rPr>
            <w:rStyle w:val="Hyperlink"/>
            <w:noProof/>
          </w:rPr>
          <w:t>Board Types</w:t>
        </w:r>
        <w:r>
          <w:rPr>
            <w:noProof/>
            <w:webHidden/>
          </w:rPr>
          <w:tab/>
        </w:r>
        <w:r>
          <w:rPr>
            <w:noProof/>
            <w:webHidden/>
          </w:rPr>
          <w:fldChar w:fldCharType="begin"/>
        </w:r>
        <w:r>
          <w:rPr>
            <w:noProof/>
            <w:webHidden/>
          </w:rPr>
          <w:instrText xml:space="preserve"> PAGEREF _Toc372031987 \h </w:instrText>
        </w:r>
        <w:r>
          <w:rPr>
            <w:noProof/>
            <w:webHidden/>
          </w:rPr>
        </w:r>
        <w:r>
          <w:rPr>
            <w:noProof/>
            <w:webHidden/>
          </w:rPr>
          <w:fldChar w:fldCharType="separate"/>
        </w:r>
        <w:r w:rsidR="001349CB">
          <w:rPr>
            <w:noProof/>
            <w:webHidden/>
          </w:rPr>
          <w:t>32</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8" w:history="1">
        <w:r w:rsidRPr="006C2BA0">
          <w:rPr>
            <w:rStyle w:val="Hyperlink"/>
            <w:noProof/>
          </w:rPr>
          <w:t>Special Clock Boards</w:t>
        </w:r>
        <w:r>
          <w:rPr>
            <w:noProof/>
            <w:webHidden/>
          </w:rPr>
          <w:tab/>
        </w:r>
        <w:r>
          <w:rPr>
            <w:noProof/>
            <w:webHidden/>
          </w:rPr>
          <w:fldChar w:fldCharType="begin"/>
        </w:r>
        <w:r>
          <w:rPr>
            <w:noProof/>
            <w:webHidden/>
          </w:rPr>
          <w:instrText xml:space="preserve"> PAGEREF _Toc372031988 \h </w:instrText>
        </w:r>
        <w:r>
          <w:rPr>
            <w:noProof/>
            <w:webHidden/>
          </w:rPr>
        </w:r>
        <w:r>
          <w:rPr>
            <w:noProof/>
            <w:webHidden/>
          </w:rPr>
          <w:fldChar w:fldCharType="separate"/>
        </w:r>
        <w:r w:rsidR="001349CB">
          <w:rPr>
            <w:noProof/>
            <w:webHidden/>
          </w:rPr>
          <w:t>32</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89" w:history="1">
        <w:r w:rsidRPr="006C2BA0">
          <w:rPr>
            <w:rStyle w:val="Hyperlink"/>
            <w:noProof/>
          </w:rPr>
          <w:t>Basic Board Types</w:t>
        </w:r>
        <w:r>
          <w:rPr>
            <w:noProof/>
            <w:webHidden/>
          </w:rPr>
          <w:tab/>
        </w:r>
        <w:r>
          <w:rPr>
            <w:noProof/>
            <w:webHidden/>
          </w:rPr>
          <w:fldChar w:fldCharType="begin"/>
        </w:r>
        <w:r>
          <w:rPr>
            <w:noProof/>
            <w:webHidden/>
          </w:rPr>
          <w:instrText xml:space="preserve"> PAGEREF _Toc372031989 \h </w:instrText>
        </w:r>
        <w:r>
          <w:rPr>
            <w:noProof/>
            <w:webHidden/>
          </w:rPr>
        </w:r>
        <w:r>
          <w:rPr>
            <w:noProof/>
            <w:webHidden/>
          </w:rPr>
          <w:fldChar w:fldCharType="separate"/>
        </w:r>
        <w:r w:rsidR="001349CB">
          <w:rPr>
            <w:noProof/>
            <w:webHidden/>
          </w:rPr>
          <w:t>33</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0" w:history="1">
        <w:r w:rsidRPr="006C2BA0">
          <w:rPr>
            <w:rStyle w:val="Hyperlink"/>
            <w:noProof/>
          </w:rPr>
          <w:t>EEPROM Board Types</w:t>
        </w:r>
        <w:r>
          <w:rPr>
            <w:noProof/>
            <w:webHidden/>
          </w:rPr>
          <w:tab/>
        </w:r>
        <w:r>
          <w:rPr>
            <w:noProof/>
            <w:webHidden/>
          </w:rPr>
          <w:fldChar w:fldCharType="begin"/>
        </w:r>
        <w:r>
          <w:rPr>
            <w:noProof/>
            <w:webHidden/>
          </w:rPr>
          <w:instrText xml:space="preserve"> PAGEREF _Toc372031990 \h </w:instrText>
        </w:r>
        <w:r>
          <w:rPr>
            <w:noProof/>
            <w:webHidden/>
          </w:rPr>
        </w:r>
        <w:r>
          <w:rPr>
            <w:noProof/>
            <w:webHidden/>
          </w:rPr>
          <w:fldChar w:fldCharType="separate"/>
        </w:r>
        <w:r w:rsidR="001349CB">
          <w:rPr>
            <w:noProof/>
            <w:webHidden/>
          </w:rPr>
          <w:t>33</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1" w:history="1">
        <w:r w:rsidRPr="006C2BA0">
          <w:rPr>
            <w:rStyle w:val="Hyperlink"/>
            <w:noProof/>
          </w:rPr>
          <w:t>External Flash Board Types</w:t>
        </w:r>
        <w:r>
          <w:rPr>
            <w:noProof/>
            <w:webHidden/>
          </w:rPr>
          <w:tab/>
        </w:r>
        <w:r>
          <w:rPr>
            <w:noProof/>
            <w:webHidden/>
          </w:rPr>
          <w:fldChar w:fldCharType="begin"/>
        </w:r>
        <w:r>
          <w:rPr>
            <w:noProof/>
            <w:webHidden/>
          </w:rPr>
          <w:instrText xml:space="preserve"> PAGEREF _Toc372031991 \h </w:instrText>
        </w:r>
        <w:r>
          <w:rPr>
            <w:noProof/>
            <w:webHidden/>
          </w:rPr>
        </w:r>
        <w:r>
          <w:rPr>
            <w:noProof/>
            <w:webHidden/>
          </w:rPr>
          <w:fldChar w:fldCharType="separate"/>
        </w:r>
        <w:r w:rsidR="001349CB">
          <w:rPr>
            <w:noProof/>
            <w:webHidden/>
          </w:rPr>
          <w:t>34</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2" w:history="1">
        <w:r w:rsidRPr="006C2BA0">
          <w:rPr>
            <w:rStyle w:val="Hyperlink"/>
            <w:noProof/>
          </w:rPr>
          <w:t>External RAM Board Types</w:t>
        </w:r>
        <w:r>
          <w:rPr>
            <w:noProof/>
            <w:webHidden/>
          </w:rPr>
          <w:tab/>
        </w:r>
        <w:r>
          <w:rPr>
            <w:noProof/>
            <w:webHidden/>
          </w:rPr>
          <w:fldChar w:fldCharType="begin"/>
        </w:r>
        <w:r>
          <w:rPr>
            <w:noProof/>
            <w:webHidden/>
          </w:rPr>
          <w:instrText xml:space="preserve"> PAGEREF _Toc372031992 \h </w:instrText>
        </w:r>
        <w:r>
          <w:rPr>
            <w:noProof/>
            <w:webHidden/>
          </w:rPr>
        </w:r>
        <w:r>
          <w:rPr>
            <w:noProof/>
            <w:webHidden/>
          </w:rPr>
          <w:fldChar w:fldCharType="separate"/>
        </w:r>
        <w:r w:rsidR="001349CB">
          <w:rPr>
            <w:noProof/>
            <w:webHidden/>
          </w:rPr>
          <w:t>34</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3" w:history="1">
        <w:r w:rsidRPr="006C2BA0">
          <w:rPr>
            <w:rStyle w:val="Hyperlink"/>
            <w:noProof/>
          </w:rPr>
          <w:t>SDLOAD Board Types</w:t>
        </w:r>
        <w:r>
          <w:rPr>
            <w:noProof/>
            <w:webHidden/>
          </w:rPr>
          <w:tab/>
        </w:r>
        <w:r>
          <w:rPr>
            <w:noProof/>
            <w:webHidden/>
          </w:rPr>
          <w:fldChar w:fldCharType="begin"/>
        </w:r>
        <w:r>
          <w:rPr>
            <w:noProof/>
            <w:webHidden/>
          </w:rPr>
          <w:instrText xml:space="preserve"> PAGEREF _Toc372031993 \h </w:instrText>
        </w:r>
        <w:r>
          <w:rPr>
            <w:noProof/>
            <w:webHidden/>
          </w:rPr>
        </w:r>
        <w:r>
          <w:rPr>
            <w:noProof/>
            <w:webHidden/>
          </w:rPr>
          <w:fldChar w:fldCharType="separate"/>
        </w:r>
        <w:r w:rsidR="001349CB">
          <w:rPr>
            <w:noProof/>
            <w:webHidden/>
          </w:rPr>
          <w:t>34</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4" w:history="1">
        <w:r w:rsidRPr="006C2BA0">
          <w:rPr>
            <w:rStyle w:val="Hyperlink"/>
            <w:noProof/>
          </w:rPr>
          <w:t>SDXMMC Board Types</w:t>
        </w:r>
        <w:r>
          <w:rPr>
            <w:noProof/>
            <w:webHidden/>
          </w:rPr>
          <w:tab/>
        </w:r>
        <w:r>
          <w:rPr>
            <w:noProof/>
            <w:webHidden/>
          </w:rPr>
          <w:fldChar w:fldCharType="begin"/>
        </w:r>
        <w:r>
          <w:rPr>
            <w:noProof/>
            <w:webHidden/>
          </w:rPr>
          <w:instrText xml:space="preserve"> PAGEREF _Toc372031994 \h </w:instrText>
        </w:r>
        <w:r>
          <w:rPr>
            <w:noProof/>
            <w:webHidden/>
          </w:rPr>
        </w:r>
        <w:r>
          <w:rPr>
            <w:noProof/>
            <w:webHidden/>
          </w:rPr>
          <w:fldChar w:fldCharType="separate"/>
        </w:r>
        <w:r w:rsidR="001349CB">
          <w:rPr>
            <w:noProof/>
            <w:webHidden/>
          </w:rPr>
          <w:t>34</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5" w:history="1">
        <w:r w:rsidRPr="006C2BA0">
          <w:rPr>
            <w:rStyle w:val="Hyperlink"/>
            <w:noProof/>
          </w:rPr>
          <w:t>SimpleIDE SDLOAD and SDXMMC Attributes</w:t>
        </w:r>
        <w:r>
          <w:rPr>
            <w:noProof/>
            <w:webHidden/>
          </w:rPr>
          <w:tab/>
        </w:r>
        <w:r>
          <w:rPr>
            <w:noProof/>
            <w:webHidden/>
          </w:rPr>
          <w:fldChar w:fldCharType="begin"/>
        </w:r>
        <w:r>
          <w:rPr>
            <w:noProof/>
            <w:webHidden/>
          </w:rPr>
          <w:instrText xml:space="preserve"> PAGEREF _Toc372031995 \h </w:instrText>
        </w:r>
        <w:r>
          <w:rPr>
            <w:noProof/>
            <w:webHidden/>
          </w:rPr>
        </w:r>
        <w:r>
          <w:rPr>
            <w:noProof/>
            <w:webHidden/>
          </w:rPr>
          <w:fldChar w:fldCharType="separate"/>
        </w:r>
        <w:r w:rsidR="001349CB">
          <w:rPr>
            <w:noProof/>
            <w:webHidden/>
          </w:rPr>
          <w:t>34</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6" w:history="1">
        <w:r w:rsidRPr="006C2BA0">
          <w:rPr>
            <w:rStyle w:val="Hyperlink"/>
            <w:noProof/>
          </w:rPr>
          <w:t>Configuration Files</w:t>
        </w:r>
        <w:r>
          <w:rPr>
            <w:noProof/>
            <w:webHidden/>
          </w:rPr>
          <w:tab/>
        </w:r>
        <w:r>
          <w:rPr>
            <w:noProof/>
            <w:webHidden/>
          </w:rPr>
          <w:fldChar w:fldCharType="begin"/>
        </w:r>
        <w:r>
          <w:rPr>
            <w:noProof/>
            <w:webHidden/>
          </w:rPr>
          <w:instrText xml:space="preserve"> PAGEREF _Toc372031996 \h </w:instrText>
        </w:r>
        <w:r>
          <w:rPr>
            <w:noProof/>
            <w:webHidden/>
          </w:rPr>
        </w:r>
        <w:r>
          <w:rPr>
            <w:noProof/>
            <w:webHidden/>
          </w:rPr>
          <w:fldChar w:fldCharType="separate"/>
        </w:r>
        <w:r w:rsidR="001349CB">
          <w:rPr>
            <w:noProof/>
            <w:webHidden/>
          </w:rPr>
          <w:t>35</w:t>
        </w:r>
        <w:r>
          <w:rPr>
            <w:noProof/>
            <w:webHidden/>
          </w:rPr>
          <w:fldChar w:fldCharType="end"/>
        </w:r>
      </w:hyperlink>
    </w:p>
    <w:p w:rsidR="008559DA" w:rsidRDefault="008559DA">
      <w:pPr>
        <w:pStyle w:val="TOC2"/>
        <w:tabs>
          <w:tab w:val="right" w:leader="dot" w:pos="4310"/>
        </w:tabs>
        <w:rPr>
          <w:rFonts w:asciiTheme="minorHAnsi" w:eastAsiaTheme="minorEastAsia" w:hAnsiTheme="minorHAnsi" w:cstheme="minorBidi"/>
          <w:noProof/>
          <w:sz w:val="22"/>
          <w:szCs w:val="22"/>
        </w:rPr>
      </w:pPr>
      <w:hyperlink w:anchor="_Toc372031997" w:history="1">
        <w:r w:rsidRPr="006C2BA0">
          <w:rPr>
            <w:rStyle w:val="Hyperlink"/>
            <w:noProof/>
          </w:rPr>
          <w:t>Configuration Variable Patching</w:t>
        </w:r>
        <w:r>
          <w:rPr>
            <w:noProof/>
            <w:webHidden/>
          </w:rPr>
          <w:tab/>
        </w:r>
        <w:r>
          <w:rPr>
            <w:noProof/>
            <w:webHidden/>
          </w:rPr>
          <w:fldChar w:fldCharType="begin"/>
        </w:r>
        <w:r>
          <w:rPr>
            <w:noProof/>
            <w:webHidden/>
          </w:rPr>
          <w:instrText xml:space="preserve"> PAGEREF _Toc372031997 \h </w:instrText>
        </w:r>
        <w:r>
          <w:rPr>
            <w:noProof/>
            <w:webHidden/>
          </w:rPr>
        </w:r>
        <w:r>
          <w:rPr>
            <w:noProof/>
            <w:webHidden/>
          </w:rPr>
          <w:fldChar w:fldCharType="separate"/>
        </w:r>
        <w:r w:rsidR="001349CB">
          <w:rPr>
            <w:noProof/>
            <w:webHidden/>
          </w:rPr>
          <w:t>35</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98" w:history="1">
        <w:r w:rsidRPr="006C2BA0">
          <w:rPr>
            <w:rStyle w:val="Hyperlink"/>
            <w:noProof/>
          </w:rPr>
          <w:t>Future Improvements</w:t>
        </w:r>
        <w:r>
          <w:rPr>
            <w:noProof/>
            <w:webHidden/>
          </w:rPr>
          <w:tab/>
        </w:r>
        <w:r>
          <w:rPr>
            <w:noProof/>
            <w:webHidden/>
          </w:rPr>
          <w:fldChar w:fldCharType="begin"/>
        </w:r>
        <w:r>
          <w:rPr>
            <w:noProof/>
            <w:webHidden/>
          </w:rPr>
          <w:instrText xml:space="preserve"> PAGEREF _Toc372031998 \h </w:instrText>
        </w:r>
        <w:r>
          <w:rPr>
            <w:noProof/>
            <w:webHidden/>
          </w:rPr>
        </w:r>
        <w:r>
          <w:rPr>
            <w:noProof/>
            <w:webHidden/>
          </w:rPr>
          <w:fldChar w:fldCharType="separate"/>
        </w:r>
        <w:r w:rsidR="001349CB">
          <w:rPr>
            <w:noProof/>
            <w:webHidden/>
          </w:rPr>
          <w:t>36</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1999" w:history="1">
        <w:r w:rsidRPr="006C2BA0">
          <w:rPr>
            <w:rStyle w:val="Hyperlink"/>
            <w:noProof/>
          </w:rPr>
          <w:t>Support</w:t>
        </w:r>
        <w:r>
          <w:rPr>
            <w:noProof/>
            <w:webHidden/>
          </w:rPr>
          <w:tab/>
        </w:r>
        <w:r>
          <w:rPr>
            <w:noProof/>
            <w:webHidden/>
          </w:rPr>
          <w:fldChar w:fldCharType="begin"/>
        </w:r>
        <w:r>
          <w:rPr>
            <w:noProof/>
            <w:webHidden/>
          </w:rPr>
          <w:instrText xml:space="preserve"> PAGEREF _Toc372031999 \h </w:instrText>
        </w:r>
        <w:r>
          <w:rPr>
            <w:noProof/>
            <w:webHidden/>
          </w:rPr>
        </w:r>
        <w:r>
          <w:rPr>
            <w:noProof/>
            <w:webHidden/>
          </w:rPr>
          <w:fldChar w:fldCharType="separate"/>
        </w:r>
        <w:r w:rsidR="001349CB">
          <w:rPr>
            <w:noProof/>
            <w:webHidden/>
          </w:rPr>
          <w:t>36</w:t>
        </w:r>
        <w:r>
          <w:rPr>
            <w:noProof/>
            <w:webHidden/>
          </w:rPr>
          <w:fldChar w:fldCharType="end"/>
        </w:r>
      </w:hyperlink>
    </w:p>
    <w:p w:rsidR="008559DA" w:rsidRDefault="008559DA">
      <w:pPr>
        <w:pStyle w:val="TOC1"/>
        <w:tabs>
          <w:tab w:val="right" w:leader="dot" w:pos="4310"/>
        </w:tabs>
        <w:rPr>
          <w:rFonts w:eastAsiaTheme="minorEastAsia" w:cstheme="minorBidi"/>
          <w:b w:val="0"/>
          <w:noProof/>
          <w:sz w:val="22"/>
          <w:szCs w:val="22"/>
        </w:rPr>
      </w:pPr>
      <w:hyperlink w:anchor="_Toc372032000" w:history="1">
        <w:r w:rsidRPr="006C2BA0">
          <w:rPr>
            <w:rStyle w:val="Hyperlink"/>
            <w:noProof/>
          </w:rPr>
          <w:t>Revision History</w:t>
        </w:r>
        <w:r>
          <w:rPr>
            <w:noProof/>
            <w:webHidden/>
          </w:rPr>
          <w:tab/>
        </w:r>
        <w:r>
          <w:rPr>
            <w:noProof/>
            <w:webHidden/>
          </w:rPr>
          <w:fldChar w:fldCharType="begin"/>
        </w:r>
        <w:r>
          <w:rPr>
            <w:noProof/>
            <w:webHidden/>
          </w:rPr>
          <w:instrText xml:space="preserve"> PAGEREF _Toc372032000 \h </w:instrText>
        </w:r>
        <w:r>
          <w:rPr>
            <w:noProof/>
            <w:webHidden/>
          </w:rPr>
        </w:r>
        <w:r>
          <w:rPr>
            <w:noProof/>
            <w:webHidden/>
          </w:rPr>
          <w:fldChar w:fldCharType="separate"/>
        </w:r>
        <w:r w:rsidR="001349CB">
          <w:rPr>
            <w:noProof/>
            <w:webHidden/>
          </w:rPr>
          <w:t>36</w:t>
        </w:r>
        <w:r>
          <w:rPr>
            <w:noProof/>
            <w:webHidden/>
          </w:rPr>
          <w:fldChar w:fldCharType="end"/>
        </w:r>
      </w:hyperlink>
    </w:p>
    <w:p w:rsidR="007D3C61" w:rsidRDefault="00EA7D71" w:rsidP="007D3C61">
      <w:pPr>
        <w:pStyle w:val="BodyText"/>
        <w:sectPr w:rsidR="007D3C61" w:rsidSect="007D3C61">
          <w:type w:val="continuous"/>
          <w:pgSz w:w="12240" w:h="15840" w:code="1"/>
          <w:pgMar w:top="1440" w:right="1440" w:bottom="1440" w:left="1440" w:header="720" w:footer="720" w:gutter="0"/>
          <w:cols w:num="2" w:space="720" w:equalWidth="0">
            <w:col w:w="4320" w:space="720"/>
            <w:col w:w="4320"/>
          </w:cols>
          <w:titlePg/>
          <w:docGrid w:linePitch="360"/>
        </w:sectPr>
      </w:pPr>
      <w:r>
        <w:rPr>
          <w:rFonts w:asciiTheme="minorHAnsi" w:hAnsiTheme="minorHAnsi" w:cs="Times New Roman"/>
          <w:b/>
          <w:kern w:val="0"/>
          <w:szCs w:val="24"/>
        </w:rPr>
        <w:fldChar w:fldCharType="end"/>
      </w:r>
    </w:p>
    <w:p w:rsidR="00467B75" w:rsidRPr="00F24BCE" w:rsidRDefault="00467B75" w:rsidP="00467B75">
      <w:pPr>
        <w:pStyle w:val="StyleHeading1CustomColorRGB79129189Before0ptAft"/>
      </w:pPr>
      <w:bookmarkStart w:id="0" w:name="_Toc355094794"/>
      <w:bookmarkStart w:id="1" w:name="_Toc259438698"/>
      <w:bookmarkStart w:id="2" w:name="_Toc372031944"/>
      <w:r>
        <w:lastRenderedPageBreak/>
        <w:t xml:space="preserve">What’s </w:t>
      </w:r>
      <w:r w:rsidR="00B8080B">
        <w:t>New?</w:t>
      </w:r>
      <w:bookmarkEnd w:id="2"/>
    </w:p>
    <w:p w:rsidR="00467B75" w:rsidRDefault="000A36F1" w:rsidP="00B8080B">
      <w:pPr>
        <w:pStyle w:val="BodyText"/>
      </w:pPr>
      <w:r>
        <w:t xml:space="preserve">If you have used </w:t>
      </w:r>
      <w:r w:rsidR="00467B75">
        <w:t>a previous ver</w:t>
      </w:r>
      <w:r>
        <w:t xml:space="preserve">sion of SimpleIDE, this section </w:t>
      </w:r>
      <w:r w:rsidR="00467B75">
        <w:t xml:space="preserve">explains what </w:t>
      </w:r>
      <w:r>
        <w:t xml:space="preserve">differences to expect with the new version of </w:t>
      </w:r>
      <w:r w:rsidR="00467B75">
        <w:t>the software.</w:t>
      </w:r>
    </w:p>
    <w:p w:rsidR="00627C82" w:rsidRPr="00547FFC" w:rsidRDefault="00627C82" w:rsidP="00627C82">
      <w:pPr>
        <w:pStyle w:val="StyleHeading2CustomColorRGB686868"/>
      </w:pPr>
      <w:bookmarkStart w:id="3" w:name="_Toc372031945"/>
      <w:r>
        <w:rPr>
          <w:noProof/>
        </w:rPr>
        <mc:AlternateContent>
          <mc:Choice Requires="wps">
            <w:drawing>
              <wp:anchor distT="0" distB="0" distL="114300" distR="114300" simplePos="0" relativeHeight="251671040" behindDoc="0" locked="1" layoutInCell="1" allowOverlap="1" wp14:anchorId="08CA9694" wp14:editId="5EFF4FF4">
                <wp:simplePos x="0" y="0"/>
                <wp:positionH relativeFrom="column">
                  <wp:posOffset>1572260</wp:posOffset>
                </wp:positionH>
                <wp:positionV relativeFrom="paragraph">
                  <wp:posOffset>143510</wp:posOffset>
                </wp:positionV>
                <wp:extent cx="191770" cy="219075"/>
                <wp:effectExtent l="0" t="19050" r="36830" b="47625"/>
                <wp:wrapNone/>
                <wp:docPr id="29" name="Right Arrow 29"/>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123.8pt;margin-top:11.3pt;width:15.1pt;height:1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" adj="10800" fillcolor="#4f81bd [3204]" strokecolor="#243f60 [1604]" strokeweight="2pt">
                <w10:anchorlock/>
              </v:shape>
            </w:pict>
          </mc:Fallback>
        </mc:AlternateContent>
      </w:r>
      <w:r>
        <w:rPr>
          <w:rStyle w:val="Heading2Char"/>
          <w:b/>
          <w:bCs/>
        </w:rPr>
        <w:t>SimpleIDE v0-9-43 to v0-9-45</w:t>
      </w:r>
      <w:bookmarkEnd w:id="3"/>
    </w:p>
    <w:p w:rsidR="00627C82" w:rsidRDefault="00627C82" w:rsidP="00627C82">
      <w:pPr>
        <w:pStyle w:val="BodyText"/>
        <w:numPr>
          <w:ilvl w:val="0"/>
          <w:numId w:val="23"/>
        </w:numPr>
      </w:pPr>
      <w:r>
        <w:t xml:space="preserve">Improved speed and robustness of </w:t>
      </w:r>
      <w:r w:rsidRPr="00627C82">
        <w:t xml:space="preserve">Zip </w:t>
      </w:r>
      <w:r>
        <w:t xml:space="preserve">Project feature </w:t>
      </w:r>
      <w:r w:rsidRPr="00627C82">
        <w:t>for projects with libraries using temporary file system.</w:t>
      </w:r>
      <w:r>
        <w:t xml:space="preserve">  This also greatly improved the use of </w:t>
      </w:r>
      <w:r w:rsidRPr="00627C82">
        <w:t>USB SD</w:t>
      </w:r>
      <w:r>
        <w:t xml:space="preserve"> </w:t>
      </w:r>
      <w:r w:rsidRPr="00627C82">
        <w:t>Card target</w:t>
      </w:r>
      <w:r>
        <w:t>s.</w:t>
      </w:r>
    </w:p>
    <w:p w:rsidR="00627C82" w:rsidRDefault="00627C82" w:rsidP="00627C82">
      <w:pPr>
        <w:pStyle w:val="BodyText"/>
        <w:numPr>
          <w:ilvl w:val="0"/>
          <w:numId w:val="23"/>
        </w:numPr>
      </w:pPr>
      <w:r w:rsidRPr="00627C82">
        <w:t>Enable</w:t>
      </w:r>
      <w:r>
        <w:t>d</w:t>
      </w:r>
      <w:r w:rsidRPr="00627C82">
        <w:t xml:space="preserve"> 32bit doubles and all warnings by default for new Project View projects.</w:t>
      </w:r>
    </w:p>
    <w:p w:rsidR="00627C82" w:rsidRDefault="00627C82" w:rsidP="00627C82">
      <w:pPr>
        <w:pStyle w:val="BodyText"/>
        <w:numPr>
          <w:ilvl w:val="0"/>
          <w:numId w:val="23"/>
        </w:numPr>
      </w:pPr>
      <w:r w:rsidRPr="00627C82">
        <w:t>Project View</w:t>
      </w:r>
      <w:r>
        <w:t>’s</w:t>
      </w:r>
      <w:r w:rsidRPr="00627C82">
        <w:t xml:space="preserve"> new project main.c starts with 2</w:t>
      </w:r>
      <w:r>
        <w:t>-</w:t>
      </w:r>
      <w:r w:rsidRPr="00627C82">
        <w:t>space indents.</w:t>
      </w:r>
    </w:p>
    <w:p w:rsidR="00627C82" w:rsidRDefault="00627C82" w:rsidP="00627C82">
      <w:pPr>
        <w:pStyle w:val="BodyText"/>
        <w:numPr>
          <w:ilvl w:val="0"/>
          <w:numId w:val="23"/>
        </w:numPr>
      </w:pPr>
      <w:r w:rsidRPr="00627C82">
        <w:t>Enable</w:t>
      </w:r>
      <w:r>
        <w:t>d</w:t>
      </w:r>
      <w:r w:rsidRPr="00627C82">
        <w:t xml:space="preserve"> programming </w:t>
      </w:r>
      <w:r>
        <w:t xml:space="preserve">in Spin </w:t>
      </w:r>
      <w:r w:rsidRPr="00627C82">
        <w:t xml:space="preserve">with OpenSpin </w:t>
      </w:r>
      <w:r>
        <w:t xml:space="preserve">compiler; </w:t>
      </w:r>
      <w:r w:rsidRPr="00627C82">
        <w:t>removes need for BSTC.</w:t>
      </w:r>
    </w:p>
    <w:p w:rsidR="00627C82" w:rsidRDefault="00627C82" w:rsidP="00627C82">
      <w:pPr>
        <w:pStyle w:val="BodyText"/>
        <w:numPr>
          <w:ilvl w:val="0"/>
          <w:numId w:val="23"/>
        </w:numPr>
      </w:pPr>
      <w:r w:rsidRPr="00627C82">
        <w:t xml:space="preserve">Global SimpleIDE settings are </w:t>
      </w:r>
      <w:r>
        <w:t>reset or removed upon</w:t>
      </w:r>
      <w:r w:rsidRPr="00627C82">
        <w:t xml:space="preserve"> install and uninstall.</w:t>
      </w:r>
    </w:p>
    <w:p w:rsidR="00627C82" w:rsidRDefault="00627C82" w:rsidP="00627C82">
      <w:pPr>
        <w:pStyle w:val="BodyText"/>
        <w:numPr>
          <w:ilvl w:val="0"/>
          <w:numId w:val="23"/>
        </w:numPr>
      </w:pPr>
      <w:r>
        <w:t xml:space="preserve">Includes PropGCC </w:t>
      </w:r>
      <w:r w:rsidRPr="00FE1FC8">
        <w:t>v1.0.0.</w:t>
      </w:r>
      <w:r>
        <w:t xml:space="preserve">2162 which updates the following since PropGCC </w:t>
      </w:r>
      <w:r w:rsidRPr="00FE1FC8">
        <w:t>v1.0.0.</w:t>
      </w:r>
      <w:r>
        <w:t>2054:</w:t>
      </w:r>
    </w:p>
    <w:p w:rsidR="00627C82" w:rsidRDefault="00627C82" w:rsidP="00627C82">
      <w:pPr>
        <w:pStyle w:val="BodyText"/>
        <w:numPr>
          <w:ilvl w:val="1"/>
          <w:numId w:val="23"/>
        </w:numPr>
      </w:pPr>
      <w:r w:rsidRPr="00627C82">
        <w:t>Use</w:t>
      </w:r>
      <w:r>
        <w:t>s</w:t>
      </w:r>
      <w:r w:rsidRPr="00627C82">
        <w:t xml:space="preserve"> OpenSpin </w:t>
      </w:r>
      <w:r>
        <w:t xml:space="preserve">compiler </w:t>
      </w:r>
      <w:r w:rsidRPr="00627C82">
        <w:t>during build process instead of BSTC.</w:t>
      </w:r>
    </w:p>
    <w:p w:rsidR="00627C82" w:rsidRDefault="00627C82" w:rsidP="00627C82">
      <w:pPr>
        <w:pStyle w:val="BodyText"/>
        <w:numPr>
          <w:ilvl w:val="1"/>
          <w:numId w:val="23"/>
        </w:numPr>
      </w:pPr>
      <w:r w:rsidRPr="00627C82">
        <w:t>Include</w:t>
      </w:r>
      <w:r w:rsidR="001349CB">
        <w:t>d</w:t>
      </w:r>
      <w:bookmarkStart w:id="4" w:name="_GoBack"/>
      <w:bookmarkEnd w:id="4"/>
      <w:r w:rsidRPr="00627C82">
        <w:t xml:space="preserve"> fix for EEPROM boot with pruning enabled.</w:t>
      </w:r>
    </w:p>
    <w:p w:rsidR="008559DA" w:rsidRDefault="008559DA" w:rsidP="008559DA">
      <w:pPr>
        <w:pStyle w:val="BodyText"/>
        <w:numPr>
          <w:ilvl w:val="1"/>
          <w:numId w:val="23"/>
        </w:numPr>
      </w:pPr>
      <w:r w:rsidRPr="008559DA">
        <w:t>Changed optimization that caused the pow() function to misbehave.</w:t>
      </w:r>
    </w:p>
    <w:bookmarkStart w:id="5" w:name="_Toc372031946"/>
    <w:p w:rsidR="00174171" w:rsidRPr="00547FFC" w:rsidRDefault="00174171" w:rsidP="00174171">
      <w:pPr>
        <w:pStyle w:val="StyleHeading2CustomColorRGB686868"/>
      </w:pPr>
      <w:r>
        <w:rPr>
          <w:noProof/>
        </w:rPr>
        <mc:AlternateContent>
          <mc:Choice Requires="wps">
            <w:drawing>
              <wp:anchor distT="0" distB="0" distL="114300" distR="114300" simplePos="0" relativeHeight="251668992" behindDoc="0" locked="1" layoutInCell="1" allowOverlap="1" wp14:anchorId="5ACCB8DB" wp14:editId="7ADC9E72">
                <wp:simplePos x="0" y="0"/>
                <wp:positionH relativeFrom="column">
                  <wp:posOffset>1572260</wp:posOffset>
                </wp:positionH>
                <wp:positionV relativeFrom="paragraph">
                  <wp:posOffset>143510</wp:posOffset>
                </wp:positionV>
                <wp:extent cx="191770" cy="219075"/>
                <wp:effectExtent l="0" t="19050" r="36830" b="47625"/>
                <wp:wrapNone/>
                <wp:docPr id="28" name="Right Arrow 28"/>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23.8pt;margin-top:11.3pt;width:15.1pt;height:1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" adj="10800" fillcolor="#4f81bd [3204]" strokecolor="#243f60 [1604]" strokeweight="2pt">
                <w10:anchorlock/>
              </v:shape>
            </w:pict>
          </mc:Fallback>
        </mc:AlternateContent>
      </w:r>
      <w:r>
        <w:rPr>
          <w:rStyle w:val="Heading2Char"/>
          <w:b/>
          <w:bCs/>
        </w:rPr>
        <w:t>SimpleIDE v0-9-40 to v0-9-43</w:t>
      </w:r>
      <w:bookmarkEnd w:id="5"/>
    </w:p>
    <w:p w:rsidR="00174171" w:rsidRDefault="00174171" w:rsidP="00174171">
      <w:pPr>
        <w:pStyle w:val="BodyText"/>
        <w:numPr>
          <w:ilvl w:val="0"/>
          <w:numId w:val="23"/>
        </w:numPr>
      </w:pPr>
      <w:r>
        <w:t>Fixed bug causing SimpleIDE to crash upon targeting a Simple Library with Zip Project.</w:t>
      </w:r>
    </w:p>
    <w:p w:rsidR="00174171" w:rsidRDefault="00174171" w:rsidP="00174171">
      <w:pPr>
        <w:pStyle w:val="BodyText"/>
        <w:numPr>
          <w:ilvl w:val="0"/>
          <w:numId w:val="23"/>
        </w:numPr>
      </w:pPr>
      <w:r>
        <w:t>Fixed bug causing newly-created Simple Library to be unrecognized by other projects until restarting the SimpleIDE session.</w:t>
      </w:r>
    </w:p>
    <w:bookmarkStart w:id="6" w:name="_Toc372031947"/>
    <w:p w:rsidR="00467B75" w:rsidRPr="00547FFC" w:rsidRDefault="00467B75" w:rsidP="00467B75">
      <w:pPr>
        <w:pStyle w:val="StyleHeading2CustomColorRGB686868"/>
      </w:pPr>
      <w:r>
        <w:rPr>
          <w:noProof/>
        </w:rPr>
        <mc:AlternateContent>
          <mc:Choice Requires="wps">
            <w:drawing>
              <wp:anchor distT="0" distB="0" distL="114300" distR="114300" simplePos="0" relativeHeight="251666944" behindDoc="0" locked="1" layoutInCell="1" allowOverlap="1" wp14:anchorId="3A9E1789" wp14:editId="5DF9B138">
                <wp:simplePos x="0" y="0"/>
                <wp:positionH relativeFrom="column">
                  <wp:posOffset>1572260</wp:posOffset>
                </wp:positionH>
                <wp:positionV relativeFrom="paragraph">
                  <wp:posOffset>143510</wp:posOffset>
                </wp:positionV>
                <wp:extent cx="191770" cy="219075"/>
                <wp:effectExtent l="0" t="19050" r="36830" b="47625"/>
                <wp:wrapNone/>
                <wp:docPr id="1" name="Right Arrow 1"/>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23.8pt;margin-top:11.3pt;width:15.1pt;height:1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" adj="10800" fillcolor="#4f81bd [3204]" strokecolor="#243f60 [1604]" strokeweight="2pt">
                <w10:anchorlock/>
              </v:shape>
            </w:pict>
          </mc:Fallback>
        </mc:AlternateContent>
      </w:r>
      <w:r>
        <w:rPr>
          <w:rStyle w:val="Heading2Char"/>
          <w:b/>
          <w:bCs/>
        </w:rPr>
        <w:t>SimpleIDE v0-9-26</w:t>
      </w:r>
      <w:r w:rsidR="00195697">
        <w:rPr>
          <w:rStyle w:val="Heading2Char"/>
          <w:b/>
          <w:bCs/>
        </w:rPr>
        <w:t xml:space="preserve"> to</w:t>
      </w:r>
      <w:r>
        <w:rPr>
          <w:rStyle w:val="Heading2Char"/>
          <w:b/>
          <w:bCs/>
        </w:rPr>
        <w:t xml:space="preserve"> v0-9-40</w:t>
      </w:r>
      <w:bookmarkEnd w:id="6"/>
    </w:p>
    <w:p w:rsidR="00467B75" w:rsidRDefault="00467B75" w:rsidP="00B8080B">
      <w:pPr>
        <w:pStyle w:val="BodyText"/>
        <w:numPr>
          <w:ilvl w:val="0"/>
          <w:numId w:val="23"/>
        </w:numPr>
      </w:pPr>
      <w:r>
        <w:t>Enhanced Zip Project feature to include any Simple Libraries used by the project.  Also</w:t>
      </w:r>
      <w:r w:rsidR="005E2313">
        <w:t xml:space="preserve"> it now </w:t>
      </w:r>
      <w:r>
        <w:t>store</w:t>
      </w:r>
      <w:r w:rsidR="005E2313">
        <w:t>s</w:t>
      </w:r>
      <w:r>
        <w:t xml:space="preserve"> </w:t>
      </w:r>
      <w:r w:rsidR="005E2313">
        <w:t xml:space="preserve">all libraries in </w:t>
      </w:r>
      <w:r>
        <w:t>a subfolder within the archive</w:t>
      </w:r>
      <w:r w:rsidR="005E2313">
        <w:t xml:space="preserve"> and adjusts project settings to match.</w:t>
      </w:r>
    </w:p>
    <w:p w:rsidR="005E2313" w:rsidRDefault="005E2313" w:rsidP="00B8080B">
      <w:pPr>
        <w:pStyle w:val="BodyText"/>
        <w:numPr>
          <w:ilvl w:val="0"/>
          <w:numId w:val="23"/>
        </w:numPr>
      </w:pPr>
      <w:r>
        <w:t xml:space="preserve">Added “Auto Include Simple Libraries” option (enabled by default) to simplify Propeller C projects that use them.  Now, only an appropriate “#include </w:t>
      </w:r>
      <w:r w:rsidR="00174171">
        <w:t>"</w:t>
      </w:r>
      <w:r>
        <w:t>…</w:t>
      </w:r>
      <w:r w:rsidR="00174171">
        <w:t>"</w:t>
      </w:r>
      <w:r>
        <w:t>” statement need be added to code to use a Simple Library in the project; no -I and -L Project Manager settings necessary.</w:t>
      </w:r>
    </w:p>
    <w:p w:rsidR="00195697" w:rsidRDefault="00195697" w:rsidP="00195697">
      <w:pPr>
        <w:pStyle w:val="BodyText"/>
        <w:numPr>
          <w:ilvl w:val="0"/>
          <w:numId w:val="23"/>
        </w:numPr>
      </w:pPr>
      <w:r>
        <w:t>Compile process for projects including one or more Simple Libraries is now much faster.</w:t>
      </w:r>
    </w:p>
    <w:p w:rsidR="005E2313" w:rsidRDefault="005E2313" w:rsidP="00B8080B">
      <w:pPr>
        <w:pStyle w:val="BodyText"/>
        <w:numPr>
          <w:ilvl w:val="0"/>
          <w:numId w:val="23"/>
        </w:numPr>
      </w:pPr>
      <w:r>
        <w:t xml:space="preserve">Added “Enable Pruning” setting to have the compiler and linker remove unused code from the program image.  See </w:t>
      </w:r>
      <w:r>
        <w:fldChar w:fldCharType="begin"/>
      </w:r>
      <w:r>
        <w:instrText xml:space="preserve"> REF Compiler_Options \h </w:instrText>
      </w:r>
      <w:r>
        <w:fldChar w:fldCharType="separate"/>
      </w:r>
      <w:r w:rsidR="001349CB" w:rsidRPr="00402F62">
        <w:t>Compiler Options</w:t>
      </w:r>
      <w:r>
        <w:fldChar w:fldCharType="end"/>
      </w:r>
      <w:r>
        <w:t xml:space="preserve"> on page </w:t>
      </w:r>
      <w:r>
        <w:fldChar w:fldCharType="begin"/>
      </w:r>
      <w:r>
        <w:instrText xml:space="preserve"> PAGEREF Compiler_Options \h </w:instrText>
      </w:r>
      <w:r>
        <w:fldChar w:fldCharType="separate"/>
      </w:r>
      <w:r w:rsidR="001349CB">
        <w:rPr>
          <w:noProof/>
        </w:rPr>
        <w:t>24</w:t>
      </w:r>
      <w:r>
        <w:fldChar w:fldCharType="end"/>
      </w:r>
      <w:r>
        <w:t xml:space="preserve"> for more information.</w:t>
      </w:r>
    </w:p>
    <w:p w:rsidR="00196138" w:rsidRDefault="00196138" w:rsidP="00B8080B">
      <w:pPr>
        <w:pStyle w:val="BodyText"/>
        <w:numPr>
          <w:ilvl w:val="0"/>
          <w:numId w:val="23"/>
        </w:numPr>
      </w:pPr>
      <w:r>
        <w:t xml:space="preserve">“32-bit doubles” option is enabled by default </w:t>
      </w:r>
      <w:r w:rsidR="00B56565">
        <w:t xml:space="preserve">(in Simple View) </w:t>
      </w:r>
      <w:r>
        <w:t>since 64-bit doubles are impractical for most applications.</w:t>
      </w:r>
    </w:p>
    <w:p w:rsidR="00196138" w:rsidRDefault="0041361D" w:rsidP="00B8080B">
      <w:pPr>
        <w:pStyle w:val="BodyText"/>
        <w:numPr>
          <w:ilvl w:val="0"/>
          <w:numId w:val="23"/>
        </w:numPr>
      </w:pPr>
      <w:r>
        <w:t>Installer automatically removes previous PropGCC path entry that prevented clean roll-backs to previous versions of SimpleIDE.</w:t>
      </w:r>
    </w:p>
    <w:p w:rsidR="00195697" w:rsidRDefault="00195697" w:rsidP="00B8080B">
      <w:pPr>
        <w:pStyle w:val="BodyText"/>
        <w:numPr>
          <w:ilvl w:val="0"/>
          <w:numId w:val="23"/>
        </w:numPr>
      </w:pPr>
      <w:r>
        <w:t>Installer and application graphics updated.</w:t>
      </w:r>
    </w:p>
    <w:p w:rsidR="00174171" w:rsidRDefault="00174171" w:rsidP="00174171">
      <w:pPr>
        <w:pStyle w:val="BodyText"/>
        <w:numPr>
          <w:ilvl w:val="0"/>
          <w:numId w:val="23"/>
        </w:numPr>
      </w:pPr>
      <w:r>
        <w:t>Fixed bugs causing SimpleIDE to crash upon deleting items from Project Manager.</w:t>
      </w:r>
    </w:p>
    <w:p w:rsidR="00195697" w:rsidRDefault="00195697" w:rsidP="00B8080B">
      <w:pPr>
        <w:pStyle w:val="BodyText"/>
        <w:numPr>
          <w:ilvl w:val="0"/>
          <w:numId w:val="23"/>
        </w:numPr>
      </w:pPr>
      <w:r>
        <w:t>Many other small and behind-the-scenes enhancements.</w:t>
      </w:r>
    </w:p>
    <w:p w:rsidR="00D919E6" w:rsidRDefault="00D919E6" w:rsidP="00FE1FC8">
      <w:pPr>
        <w:pStyle w:val="BodyText"/>
        <w:numPr>
          <w:ilvl w:val="0"/>
          <w:numId w:val="23"/>
        </w:numPr>
      </w:pPr>
      <w:r>
        <w:t>Include</w:t>
      </w:r>
      <w:r w:rsidR="00FE1FC8">
        <w:t>s</w:t>
      </w:r>
      <w:r>
        <w:t xml:space="preserve"> PropGCC </w:t>
      </w:r>
      <w:r w:rsidR="00FE1FC8" w:rsidRPr="00FE1FC8">
        <w:t>v1.0.0.2054</w:t>
      </w:r>
      <w:r w:rsidR="00FE1FC8">
        <w:t xml:space="preserve"> </w:t>
      </w:r>
      <w:r>
        <w:t xml:space="preserve">which </w:t>
      </w:r>
      <w:r w:rsidR="00FE1FC8">
        <w:t>updates</w:t>
      </w:r>
      <w:r>
        <w:t xml:space="preserve"> the following</w:t>
      </w:r>
      <w:r w:rsidR="00FE1FC8">
        <w:t xml:space="preserve"> since PropGCC </w:t>
      </w:r>
      <w:r w:rsidR="00FE1FC8" w:rsidRPr="00FE1FC8">
        <w:t>v0.3.5.1998</w:t>
      </w:r>
      <w:r>
        <w:t>:</w:t>
      </w:r>
    </w:p>
    <w:p w:rsidR="00D919E6" w:rsidRDefault="00D919E6" w:rsidP="00D919E6">
      <w:pPr>
        <w:pStyle w:val="BodyText"/>
        <w:numPr>
          <w:ilvl w:val="1"/>
          <w:numId w:val="23"/>
        </w:numPr>
      </w:pPr>
      <w:r>
        <w:t>Added ability to "garbage collect" unused functions to remove functions that are never called and variables that are never referenced, even if they are in files that do contain useful functions. Depending on the project this may save run-time space. To use this feature, add:</w:t>
      </w:r>
    </w:p>
    <w:p w:rsidR="00D919E6" w:rsidRDefault="00D919E6" w:rsidP="00FE1FC8">
      <w:pPr>
        <w:pStyle w:val="BodyText"/>
        <w:ind w:left="2160"/>
      </w:pPr>
      <w:r>
        <w:t>-ffunction-sections -fdata-sections -Wl,--gc-sections</w:t>
      </w:r>
    </w:p>
    <w:p w:rsidR="00D919E6" w:rsidRDefault="00D919E6" w:rsidP="00D919E6">
      <w:pPr>
        <w:pStyle w:val="BodyText"/>
        <w:ind w:left="1440"/>
      </w:pPr>
      <w:r>
        <w:t>to the compiler and linker switches.</w:t>
      </w:r>
    </w:p>
    <w:p w:rsidR="00D919E6" w:rsidRDefault="00D919E6" w:rsidP="00D919E6">
      <w:pPr>
        <w:pStyle w:val="BodyText"/>
        <w:numPr>
          <w:ilvl w:val="1"/>
          <w:numId w:val="23"/>
        </w:numPr>
      </w:pPr>
      <w:r>
        <w:t>Added the ability to declare a function with __attribute__(("fcache")). This will cause the compiler to attempt to place the entire function into the FCACHE area when it is called. This will only work if the function is small enough (less than 1K) and a leaf function (does not call any other functions). A function declared this way will have more predictable timing, since it will be loaded into the FCACHE area in COG memory before it is run. This feature is useful for device drivers and other timing sensitive functions.</w:t>
      </w:r>
    </w:p>
    <w:p w:rsidR="00D919E6" w:rsidRDefault="00D919E6" w:rsidP="00D919E6">
      <w:pPr>
        <w:pStyle w:val="BodyText"/>
        <w:numPr>
          <w:ilvl w:val="1"/>
          <w:numId w:val="23"/>
        </w:numPr>
      </w:pPr>
      <w:r>
        <w:lastRenderedPageBreak/>
        <w:t>Added support for non-blocking reads.  Terminal style drivers now support the ability to attempt to read byte and return immediately if none is available. This is accomplished by setting the _IONONBLOCK bit in the _flag field of the FILE structure. For example, to check to see if a byte is available from stdin, you could do:</w:t>
      </w:r>
    </w:p>
    <w:p w:rsidR="00D919E6" w:rsidRDefault="00D919E6" w:rsidP="00FE1FC8">
      <w:pPr>
        <w:pStyle w:val="BodyText"/>
        <w:ind w:left="2160"/>
      </w:pPr>
      <w:r>
        <w:t>stdin-&gt;_flag |= _IONONBLOCK;</w:t>
      </w:r>
    </w:p>
    <w:p w:rsidR="00D919E6" w:rsidRDefault="00D919E6" w:rsidP="00FE1FC8">
      <w:pPr>
        <w:pStyle w:val="BodyText"/>
        <w:ind w:left="2160"/>
      </w:pPr>
      <w:r>
        <w:t>c = getchar();</w:t>
      </w:r>
    </w:p>
    <w:p w:rsidR="00D919E6" w:rsidRDefault="00D919E6" w:rsidP="00D919E6">
      <w:pPr>
        <w:pStyle w:val="BodyText"/>
        <w:ind w:left="1440"/>
      </w:pPr>
      <w:r>
        <w:t>If a character is available then "c" will be set to that character, otherwise it will be set to -1&lt;. Note that this is the same as EOF; in non-blocking mode there is no way to distinguish between end of file and no character currently available (for terminals there never is really an end of file).</w:t>
      </w:r>
    </w:p>
    <w:p w:rsidR="00D919E6" w:rsidRDefault="00D919E6" w:rsidP="00D919E6">
      <w:pPr>
        <w:pStyle w:val="BodyText"/>
        <w:numPr>
          <w:ilvl w:val="1"/>
          <w:numId w:val="23"/>
        </w:numPr>
      </w:pPr>
      <w:r>
        <w:t>Functions may now be declared with __attribute__(("native")) to make them be compiled into COG memory. Such functions must be extremely small, and are not available in CMM mode (there isn't any COG space left). There is no guarantee of how much space is available in any kernel mode, so this feature should be used very sparingly. Use of __attribute__(("fcache")) instead is generally better.</w:t>
      </w:r>
    </w:p>
    <w:p w:rsidR="00D919E6" w:rsidRDefault="00D919E6" w:rsidP="00D919E6">
      <w:pPr>
        <w:pStyle w:val="BodyText"/>
        <w:numPr>
          <w:ilvl w:val="1"/>
          <w:numId w:val="23"/>
        </w:numPr>
      </w:pPr>
      <w:r>
        <w:t>Added a new preprocessor define, __PROPELLER_USE_XMM__, which will be set in all XMM related modes (both -mxmm and -mxmmc).</w:t>
      </w:r>
    </w:p>
    <w:p w:rsidR="00D919E6" w:rsidRDefault="00D919E6" w:rsidP="00D919E6">
      <w:pPr>
        <w:pStyle w:val="BodyText"/>
        <w:numPr>
          <w:ilvl w:val="1"/>
          <w:numId w:val="23"/>
        </w:numPr>
      </w:pPr>
      <w:r>
        <w:t>Implemented basic OpenMP support. OpenMP is an optional way to have the compiler parallelize code, using #pragmas, and is supported by a number of compilers (including gcc and Visual C++). The Propeller implementation of OpenMP is still experimental, and may have bugs. To enable OpenMP, pass -fopenmp to the compiler. Without this option any OpenMP #pragma directives are ignored. With it, the compiler will attempt to parallelize code and run it on as many COGs as are available (not in use) at run time. This only works in LMM and CMM modes at present.</w:t>
      </w:r>
    </w:p>
    <w:p w:rsidR="00D919E6" w:rsidRDefault="00D919E6" w:rsidP="00D919E6">
      <w:pPr>
        <w:pStyle w:val="BodyText"/>
        <w:numPr>
          <w:ilvl w:val="1"/>
          <w:numId w:val="23"/>
        </w:numPr>
      </w:pPr>
      <w:r>
        <w:t>Various library bug fixes/improvements:</w:t>
      </w:r>
    </w:p>
    <w:p w:rsidR="00D919E6" w:rsidRDefault="00D919E6" w:rsidP="00FE1FC8">
      <w:pPr>
        <w:pStyle w:val="BodyText"/>
        <w:numPr>
          <w:ilvl w:val="2"/>
          <w:numId w:val="23"/>
        </w:numPr>
      </w:pPr>
      <w:r>
        <w:t>Added pthread_getspecific() and pthread_setspecific() macros.</w:t>
      </w:r>
    </w:p>
    <w:p w:rsidR="00D919E6" w:rsidRDefault="00D919E6" w:rsidP="00FE1FC8">
      <w:pPr>
        <w:pStyle w:val="BodyText"/>
        <w:numPr>
          <w:ilvl w:val="2"/>
          <w:numId w:val="23"/>
        </w:numPr>
      </w:pPr>
      <w:r>
        <w:t>Added stub implementations of pthread key and cond variables.</w:t>
      </w:r>
    </w:p>
    <w:p w:rsidR="00D919E6" w:rsidRDefault="00D919E6" w:rsidP="00FE1FC8">
      <w:pPr>
        <w:pStyle w:val="BodyText"/>
        <w:numPr>
          <w:ilvl w:val="2"/>
          <w:numId w:val="23"/>
        </w:numPr>
      </w:pPr>
      <w:r>
        <w:t>Fixed the 32-bit-double version of the math frexp function.</w:t>
      </w:r>
    </w:p>
    <w:p w:rsidR="00D919E6" w:rsidRDefault="00D919E6" w:rsidP="00FE1FC8">
      <w:pPr>
        <w:pStyle w:val="BodyText"/>
        <w:numPr>
          <w:ilvl w:val="2"/>
          <w:numId w:val="23"/>
        </w:numPr>
      </w:pPr>
      <w:r>
        <w:t>Added the sbrk() function for porting some Unix programs.</w:t>
      </w:r>
    </w:p>
    <w:p w:rsidR="00D919E6" w:rsidRDefault="00D919E6" w:rsidP="00FE1FC8">
      <w:pPr>
        <w:pStyle w:val="BodyText"/>
        <w:numPr>
          <w:ilvl w:val="2"/>
          <w:numId w:val="23"/>
        </w:numPr>
      </w:pPr>
      <w:r>
        <w:t>Added the strdup() function to duplicate strings.</w:t>
      </w:r>
    </w:p>
    <w:p w:rsidR="00D919E6" w:rsidRDefault="00D919E6" w:rsidP="00FE1FC8">
      <w:pPr>
        <w:pStyle w:val="BodyText"/>
        <w:numPr>
          <w:ilvl w:val="2"/>
          <w:numId w:val="23"/>
        </w:numPr>
      </w:pPr>
      <w:r>
        <w:t>Added support for '+' in fopen() mode string.</w:t>
      </w:r>
    </w:p>
    <w:p w:rsidR="00D919E6" w:rsidRDefault="00D919E6" w:rsidP="00FE1FC8">
      <w:pPr>
        <w:pStyle w:val="BodyText"/>
        <w:numPr>
          <w:ilvl w:val="2"/>
          <w:numId w:val="23"/>
        </w:numPr>
      </w:pPr>
      <w:r>
        <w:t>Made the remove() function work correctly on SD cards.</w:t>
      </w:r>
    </w:p>
    <w:p w:rsidR="00D919E6" w:rsidRDefault="00D919E6" w:rsidP="00FE1FC8">
      <w:pPr>
        <w:pStyle w:val="BodyText"/>
        <w:numPr>
          <w:ilvl w:val="2"/>
          <w:numId w:val="23"/>
        </w:numPr>
      </w:pPr>
      <w:r>
        <w:t>Fixed a bug which caused some large floating point numbers to be printed incorrectly by printf.</w:t>
      </w:r>
    </w:p>
    <w:p w:rsidR="00D919E6" w:rsidRDefault="00D919E6" w:rsidP="00FE1FC8">
      <w:pPr>
        <w:pStyle w:val="BodyText"/>
        <w:numPr>
          <w:ilvl w:val="2"/>
          <w:numId w:val="23"/>
        </w:numPr>
      </w:pPr>
      <w:r>
        <w:t>Some of the header files were not set up for C++ compatibility; now they should work for both C and C++</w:t>
      </w:r>
    </w:p>
    <w:p w:rsidR="00FE1FC8" w:rsidRDefault="00FE1FC8" w:rsidP="00FE1FC8">
      <w:pPr>
        <w:pStyle w:val="BodyText"/>
        <w:numPr>
          <w:ilvl w:val="1"/>
          <w:numId w:val="23"/>
        </w:numPr>
      </w:pPr>
      <w:r>
        <w:t>Added a propeller-load configuration file for the Propeller Activity Board. This will allow XMM programs to be run from SD cards on this board.</w:t>
      </w:r>
    </w:p>
    <w:p w:rsidR="00FE1FC8" w:rsidRDefault="00FE1FC8" w:rsidP="00FE1FC8">
      <w:pPr>
        <w:pStyle w:val="BodyText"/>
        <w:numPr>
          <w:ilvl w:val="1"/>
          <w:numId w:val="23"/>
        </w:numPr>
      </w:pPr>
      <w:r>
        <w:t>Added a propeller-load configuration file and cache driver for the RamPage2 board.</w:t>
      </w:r>
    </w:p>
    <w:p w:rsidR="00FE1FC8" w:rsidRDefault="00FE1FC8" w:rsidP="00FE1FC8">
      <w:pPr>
        <w:pStyle w:val="BodyText"/>
        <w:numPr>
          <w:ilvl w:val="1"/>
          <w:numId w:val="23"/>
        </w:numPr>
      </w:pPr>
      <w:r>
        <w:t>Fixed the linux version of propeller-load to restore terminal settings after a control-C.</w:t>
      </w:r>
    </w:p>
    <w:p w:rsidR="00FE1FC8" w:rsidRDefault="00FE1FC8" w:rsidP="00FE1FC8">
      <w:pPr>
        <w:pStyle w:val="BodyText"/>
        <w:numPr>
          <w:ilvl w:val="1"/>
          <w:numId w:val="23"/>
        </w:numPr>
      </w:pPr>
      <w:r>
        <w:t>Updated the GNU Assembler documentation to reflect propeller specific features.</w:t>
      </w:r>
    </w:p>
    <w:p w:rsidR="00FE1FC8" w:rsidRDefault="00FE1FC8" w:rsidP="00FE1FC8">
      <w:pPr>
        <w:pStyle w:val="BodyText"/>
        <w:numPr>
          <w:ilvl w:val="1"/>
          <w:numId w:val="23"/>
        </w:numPr>
      </w:pPr>
      <w:r w:rsidRPr="00FE1FC8">
        <w:t>Improved I2C driver so that it works in XMM modes.</w:t>
      </w:r>
    </w:p>
    <w:p w:rsidR="00467B75" w:rsidRDefault="00467B75" w:rsidP="00B8080B">
      <w:pPr>
        <w:pStyle w:val="BodyText"/>
      </w:pPr>
    </w:p>
    <w:p w:rsidR="00EA7D71" w:rsidRPr="00F24BCE" w:rsidRDefault="00EA7D71" w:rsidP="008D660C">
      <w:pPr>
        <w:pStyle w:val="StyleHeading1CustomColorRGB79129189Before0ptAft"/>
      </w:pPr>
      <w:bookmarkStart w:id="7" w:name="_Toc372031948"/>
      <w:r w:rsidRPr="00F24BCE">
        <w:t>Overview</w:t>
      </w:r>
      <w:bookmarkEnd w:id="0"/>
      <w:bookmarkEnd w:id="7"/>
    </w:p>
    <w:p w:rsidR="00EA7D71" w:rsidRDefault="00EA7D71" w:rsidP="00EA7D71">
      <w:pPr>
        <w:pStyle w:val="BodyText"/>
      </w:pPr>
      <w:r>
        <w:t xml:space="preserve">SimpleIDE is a multi-platform, open source, internationalized code development environment for the </w:t>
      </w:r>
      <w:r w:rsidR="00547FFC">
        <w:t xml:space="preserve">multicore </w:t>
      </w:r>
      <w:r>
        <w:t xml:space="preserve">Propeller </w:t>
      </w:r>
      <w:r w:rsidR="00547FFC">
        <w:t>m</w:t>
      </w:r>
      <w:r>
        <w:t>icrocontroller</w:t>
      </w:r>
      <w:r w:rsidR="00547FFC">
        <w:t>. SimpleIDE</w:t>
      </w:r>
      <w:r>
        <w:t xml:space="preserve"> supports the C, C++, Spin and Propeller Assembly (PASM) programming languages.  It comes packaged with the PropGCC compiler for C and C++ and the </w:t>
      </w:r>
      <w:r w:rsidR="00FD2934">
        <w:t>OpenSpin compiler</w:t>
      </w:r>
      <w:r>
        <w:t xml:space="preserve"> for Spin and Propeller Assembly (PASM).</w:t>
      </w:r>
    </w:p>
    <w:p w:rsidR="00EA7D71" w:rsidRDefault="00EA7D71" w:rsidP="00EA7D71">
      <w:pPr>
        <w:pStyle w:val="BodyText"/>
      </w:pPr>
    </w:p>
    <w:p w:rsidR="00EA7D71" w:rsidRDefault="00EA7D71" w:rsidP="00EA7D71">
      <w:pPr>
        <w:pStyle w:val="BodyText"/>
      </w:pPr>
      <w:r>
        <w:t>SimpleIDE has a Workspace with two V</w:t>
      </w:r>
      <w:r w:rsidR="00547FFC">
        <w:t>iew options</w:t>
      </w:r>
      <w:r w:rsidR="00653E4E">
        <w:t>:</w:t>
      </w:r>
      <w:r w:rsidR="00547FFC">
        <w:t xml:space="preserve"> Simple</w:t>
      </w:r>
      <w:r w:rsidR="00653E4E">
        <w:t>,</w:t>
      </w:r>
      <w:r w:rsidR="00547FFC">
        <w:t xml:space="preserve"> and Project.  It also has an integrated serial terminal</w:t>
      </w:r>
      <w:r>
        <w:t xml:space="preserve"> that can be launched into a separate window for exchanging information between user and Propeller </w:t>
      </w:r>
      <w:r w:rsidR="00C429DB">
        <w:t>microcontroller</w:t>
      </w:r>
      <w:r>
        <w:t xml:space="preserve">.  </w:t>
      </w:r>
    </w:p>
    <w:p w:rsidR="00EA7D71" w:rsidRDefault="00EA7D71" w:rsidP="00EA7D71"/>
    <w:p w:rsidR="00EA7D71" w:rsidRPr="00547FFC" w:rsidRDefault="00EA7D71" w:rsidP="00CA0177">
      <w:pPr>
        <w:pStyle w:val="BodyText"/>
        <w:rPr>
          <w:i/>
        </w:rPr>
      </w:pPr>
      <w:bookmarkStart w:id="8" w:name="_Toc355094795"/>
      <w:r w:rsidRPr="00547FFC">
        <w:rPr>
          <w:i/>
        </w:rPr>
        <w:t>Simple View</w:t>
      </w:r>
      <w:bookmarkEnd w:id="8"/>
    </w:p>
    <w:p w:rsidR="00EA7D71" w:rsidRDefault="006168E2" w:rsidP="00EA7D71">
      <w:r>
        <w:rPr>
          <w:noProof/>
        </w:rPr>
        <w:drawing>
          <wp:anchor distT="0" distB="0" distL="114300" distR="114300" simplePos="0" relativeHeight="251664896" behindDoc="0" locked="0" layoutInCell="1" allowOverlap="1" wp14:anchorId="705E3FBE" wp14:editId="6AC04D9D">
            <wp:simplePos x="0" y="0"/>
            <wp:positionH relativeFrom="column">
              <wp:posOffset>2992191</wp:posOffset>
            </wp:positionH>
            <wp:positionV relativeFrom="paragraph">
              <wp:posOffset>435023</wp:posOffset>
            </wp:positionV>
            <wp:extent cx="2944368" cy="1472184"/>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 Hello.PNG"/>
                    <pic:cNvPicPr/>
                  </pic:nvPicPr>
                  <pic:blipFill>
                    <a:blip r:embed="rId13">
                      <a:extLst>
                        <a:ext uri="{28A0092B-C50C-407E-A947-70E740481C1C}">
                          <a14:useLocalDpi xmlns:a14="http://schemas.microsoft.com/office/drawing/2010/main" val="0"/>
                        </a:ext>
                      </a:extLst>
                    </a:blip>
                    <a:stretch>
                      <a:fillRect/>
                    </a:stretch>
                  </pic:blipFill>
                  <pic:spPr>
                    <a:xfrm>
                      <a:off x="0" y="0"/>
                      <a:ext cx="2944368" cy="14721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6E67F5" wp14:editId="1C971FBC">
            <wp:extent cx="2971800"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Vie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331720"/>
                    </a:xfrm>
                    <a:prstGeom prst="rect">
                      <a:avLst/>
                    </a:prstGeom>
                  </pic:spPr>
                </pic:pic>
              </a:graphicData>
            </a:graphic>
          </wp:inline>
        </w:drawing>
      </w:r>
      <w:r w:rsidR="00EA7D71">
        <w:t xml:space="preserve">  </w:t>
      </w:r>
    </w:p>
    <w:p w:rsidR="00EA7D71" w:rsidRDefault="00EA7D71" w:rsidP="00EA7D71">
      <w:bookmarkStart w:id="9" w:name="_Toc355094796"/>
    </w:p>
    <w:p w:rsidR="00373D71" w:rsidRDefault="00373D71" w:rsidP="00CA0177">
      <w:pPr>
        <w:pStyle w:val="BodyText"/>
        <w:rPr>
          <w:i/>
        </w:rPr>
      </w:pPr>
    </w:p>
    <w:p w:rsidR="00EA7D71" w:rsidRPr="00547FFC" w:rsidRDefault="00EA7D71" w:rsidP="00CA0177">
      <w:pPr>
        <w:pStyle w:val="BodyText"/>
        <w:rPr>
          <w:i/>
        </w:rPr>
      </w:pPr>
      <w:r w:rsidRPr="00547FFC">
        <w:rPr>
          <w:i/>
        </w:rPr>
        <w:t>Project View</w:t>
      </w:r>
      <w:bookmarkEnd w:id="9"/>
    </w:p>
    <w:p w:rsidR="00C760C7" w:rsidRDefault="006168E2" w:rsidP="00C760C7">
      <w:pPr>
        <w:rPr>
          <w:rStyle w:val="Heading2Char"/>
          <w:color w:val="444444"/>
        </w:rPr>
      </w:pPr>
      <w:bookmarkStart w:id="10" w:name="_Toc355094797"/>
      <w:r w:rsidRPr="00DB3688">
        <w:rPr>
          <w:rFonts w:ascii="Arial" w:hAnsi="Arial" w:cs="Arial"/>
          <w:b/>
          <w:bCs/>
          <w:noProof/>
          <w:color w:val="444444"/>
          <w:kern w:val="32"/>
          <w:sz w:val="28"/>
          <w:szCs w:val="32"/>
        </w:rPr>
        <w:drawing>
          <wp:inline distT="0" distB="0" distL="0" distR="0" wp14:anchorId="6CA94157" wp14:editId="343CA2D6">
            <wp:extent cx="4736592" cy="3081528"/>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View.PNG"/>
                    <pic:cNvPicPr/>
                  </pic:nvPicPr>
                  <pic:blipFill>
                    <a:blip r:embed="rId15">
                      <a:extLst>
                        <a:ext uri="{28A0092B-C50C-407E-A947-70E740481C1C}">
                          <a14:useLocalDpi xmlns:a14="http://schemas.microsoft.com/office/drawing/2010/main" val="0"/>
                        </a:ext>
                      </a:extLst>
                    </a:blip>
                    <a:stretch>
                      <a:fillRect/>
                    </a:stretch>
                  </pic:blipFill>
                  <pic:spPr>
                    <a:xfrm>
                      <a:off x="0" y="0"/>
                      <a:ext cx="4736592" cy="3081528"/>
                    </a:xfrm>
                    <a:prstGeom prst="rect">
                      <a:avLst/>
                    </a:prstGeom>
                  </pic:spPr>
                </pic:pic>
              </a:graphicData>
            </a:graphic>
          </wp:inline>
        </w:drawing>
      </w:r>
    </w:p>
    <w:p w:rsidR="00F24BCE" w:rsidRDefault="00F24BCE">
      <w:pPr>
        <w:rPr>
          <w:rStyle w:val="Heading2Char"/>
          <w:color w:val="444444"/>
        </w:rPr>
      </w:pPr>
    </w:p>
    <w:p w:rsidR="00EA7D71" w:rsidRPr="00547FFC" w:rsidRDefault="00EA7D71" w:rsidP="00547FFC">
      <w:pPr>
        <w:pStyle w:val="StyleHeading2CustomColorRGB686868"/>
      </w:pPr>
      <w:bookmarkStart w:id="11" w:name="_Toc372031949"/>
      <w:r w:rsidRPr="00547FFC">
        <w:rPr>
          <w:rStyle w:val="Heading2Char"/>
          <w:b/>
          <w:bCs/>
        </w:rPr>
        <w:t>Features</w:t>
      </w:r>
      <w:bookmarkEnd w:id="10"/>
      <w:bookmarkEnd w:id="11"/>
    </w:p>
    <w:p w:rsidR="00EA7D71" w:rsidRPr="00EA7D71" w:rsidRDefault="00EA7D71" w:rsidP="0006001B">
      <w:pPr>
        <w:pStyle w:val="BodyText"/>
        <w:numPr>
          <w:ilvl w:val="0"/>
          <w:numId w:val="5"/>
        </w:numPr>
        <w:spacing w:after="120"/>
      </w:pPr>
      <w:r w:rsidRPr="00EA7D71">
        <w:t>Two</w:t>
      </w:r>
      <w:r w:rsidR="0097240E">
        <w:t xml:space="preserve"> development workspace </w:t>
      </w:r>
      <w:r w:rsidRPr="00EA7D71">
        <w:t xml:space="preserve">options: </w:t>
      </w:r>
    </w:p>
    <w:p w:rsidR="00EA7D71" w:rsidRPr="00EA7D71" w:rsidRDefault="00EA7D71" w:rsidP="0006001B">
      <w:pPr>
        <w:pStyle w:val="BodyText"/>
        <w:numPr>
          <w:ilvl w:val="1"/>
          <w:numId w:val="5"/>
        </w:numPr>
        <w:spacing w:after="120"/>
      </w:pPr>
      <w:r w:rsidRPr="00EA7D71">
        <w:t>Simple View for introductory levels in the Parallax Propeller C Education Program</w:t>
      </w:r>
    </w:p>
    <w:p w:rsidR="00EA7D71" w:rsidRPr="00EA7D71" w:rsidRDefault="00EA7D71" w:rsidP="0006001B">
      <w:pPr>
        <w:pStyle w:val="BodyText"/>
        <w:numPr>
          <w:ilvl w:val="1"/>
          <w:numId w:val="5"/>
        </w:numPr>
        <w:spacing w:after="120"/>
      </w:pPr>
      <w:r w:rsidRPr="00EA7D71">
        <w:t>Project View</w:t>
      </w:r>
      <w:r w:rsidR="0097240E">
        <w:t xml:space="preserve"> </w:t>
      </w:r>
      <w:r w:rsidR="00547FFC">
        <w:t>allows file-</w:t>
      </w:r>
      <w:r w:rsidRPr="00EA7D71">
        <w:t>level operations for custom library and project setups</w:t>
      </w:r>
    </w:p>
    <w:p w:rsidR="00EA7D71" w:rsidRPr="00EA7D71" w:rsidRDefault="00EA7D71" w:rsidP="0006001B">
      <w:pPr>
        <w:pStyle w:val="BodyText"/>
        <w:numPr>
          <w:ilvl w:val="0"/>
          <w:numId w:val="5"/>
        </w:numPr>
        <w:spacing w:after="120"/>
      </w:pPr>
      <w:r w:rsidRPr="00EA7D71">
        <w:t>Menu Bar with File, Project, Edit, Tools, Program, and Help</w:t>
      </w:r>
      <w:r w:rsidR="00547FFC">
        <w:t xml:space="preserve"> menus</w:t>
      </w:r>
    </w:p>
    <w:p w:rsidR="00EA7D71" w:rsidRPr="00EA7D71" w:rsidRDefault="00EA7D71" w:rsidP="0006001B">
      <w:pPr>
        <w:pStyle w:val="BodyText"/>
        <w:numPr>
          <w:ilvl w:val="0"/>
          <w:numId w:val="5"/>
        </w:numPr>
        <w:spacing w:after="120"/>
      </w:pPr>
      <w:r w:rsidRPr="00EA7D71">
        <w:t>Button Bar with frequently used Menu Bar operations and COM port selector</w:t>
      </w:r>
    </w:p>
    <w:p w:rsidR="00EA7D71" w:rsidRPr="00EA7D71" w:rsidRDefault="00EA7D71" w:rsidP="0006001B">
      <w:pPr>
        <w:pStyle w:val="BodyText"/>
        <w:numPr>
          <w:ilvl w:val="0"/>
          <w:numId w:val="5"/>
        </w:numPr>
        <w:spacing w:after="120"/>
      </w:pPr>
      <w:r w:rsidRPr="00EA7D71">
        <w:t>Streamlined New/Open/Save/Save As Project dialogs</w:t>
      </w:r>
    </w:p>
    <w:p w:rsidR="00EA7D71" w:rsidRPr="00EA7D71" w:rsidRDefault="00EA7D71" w:rsidP="0006001B">
      <w:pPr>
        <w:pStyle w:val="BodyText"/>
        <w:numPr>
          <w:ilvl w:val="0"/>
          <w:numId w:val="5"/>
        </w:numPr>
        <w:spacing w:after="120"/>
      </w:pPr>
      <w:r w:rsidRPr="00EA7D71">
        <w:lastRenderedPageBreak/>
        <w:t>One-step Zip Project enables sharing with other users and the community</w:t>
      </w:r>
    </w:p>
    <w:p w:rsidR="00EA7D71" w:rsidRPr="00EA7D71" w:rsidRDefault="00EA7D71" w:rsidP="00DB3688">
      <w:pPr>
        <w:pStyle w:val="BodyText"/>
        <w:numPr>
          <w:ilvl w:val="1"/>
          <w:numId w:val="5"/>
        </w:numPr>
        <w:spacing w:after="120"/>
      </w:pPr>
      <w:r w:rsidRPr="00EA7D71">
        <w:t>Unzipped project</w:t>
      </w:r>
      <w:r w:rsidR="0097240E">
        <w:t>s</w:t>
      </w:r>
      <w:r w:rsidRPr="00EA7D71">
        <w:t xml:space="preserve"> are portable and may be copied to other drives or computers</w:t>
      </w:r>
    </w:p>
    <w:p w:rsidR="00EA7D71" w:rsidRPr="00EA7D71" w:rsidRDefault="0097240E" w:rsidP="0006001B">
      <w:pPr>
        <w:pStyle w:val="BodyText"/>
        <w:numPr>
          <w:ilvl w:val="0"/>
          <w:numId w:val="5"/>
        </w:numPr>
        <w:spacing w:after="120"/>
      </w:pPr>
      <w:r>
        <w:t>Optional</w:t>
      </w:r>
      <w:r w:rsidRPr="00EA7D71">
        <w:t xml:space="preserve"> </w:t>
      </w:r>
      <w:r w:rsidR="00EA7D71" w:rsidRPr="00EA7D71">
        <w:t>Project Manager pane with right-click menu for project file settings, and Project Options, Compiler</w:t>
      </w:r>
      <w:r w:rsidR="00CC4F0E">
        <w:t>,</w:t>
      </w:r>
      <w:r w:rsidR="00EA7D71" w:rsidRPr="00EA7D71">
        <w:t xml:space="preserve"> and Linker settings tabs</w:t>
      </w:r>
    </w:p>
    <w:p w:rsidR="00EA7D71" w:rsidRPr="00EA7D71" w:rsidRDefault="00EA7D71" w:rsidP="00DB3688">
      <w:pPr>
        <w:pStyle w:val="BodyText"/>
        <w:numPr>
          <w:ilvl w:val="1"/>
          <w:numId w:val="5"/>
        </w:numPr>
        <w:spacing w:after="120"/>
      </w:pPr>
      <w:r w:rsidRPr="00EA7D71">
        <w:t>Project Options tab enables selection of Board Type, Compiler Type, Propeller</w:t>
      </w:r>
      <w:r w:rsidR="0097240E">
        <w:t xml:space="preserve"> </w:t>
      </w:r>
      <w:r w:rsidRPr="00EA7D71">
        <w:t xml:space="preserve">GCC </w:t>
      </w:r>
      <w:r w:rsidR="0097240E">
        <w:t>M</w:t>
      </w:r>
      <w:r w:rsidRPr="00EA7D71">
        <w:t xml:space="preserve">emory </w:t>
      </w:r>
      <w:r w:rsidR="0097240E">
        <w:t>M</w:t>
      </w:r>
      <w:r w:rsidRPr="00EA7D71">
        <w:t>odel and Optimization</w:t>
      </w:r>
      <w:r w:rsidR="0097240E">
        <w:t xml:space="preserve"> level</w:t>
      </w:r>
    </w:p>
    <w:p w:rsidR="00EA7D71" w:rsidRPr="00EA7D71" w:rsidRDefault="0097240E" w:rsidP="0006001B">
      <w:pPr>
        <w:pStyle w:val="BodyText"/>
        <w:numPr>
          <w:ilvl w:val="0"/>
          <w:numId w:val="5"/>
        </w:numPr>
        <w:spacing w:after="120"/>
      </w:pPr>
      <w:r>
        <w:t>Optional</w:t>
      </w:r>
      <w:r w:rsidRPr="00EA7D71">
        <w:t xml:space="preserve"> </w:t>
      </w:r>
      <w:r w:rsidR="00EA7D71" w:rsidRPr="00EA7D71">
        <w:t>Build Status pane for viewing compiler messages and build progress</w:t>
      </w:r>
    </w:p>
    <w:p w:rsidR="00EA7D71" w:rsidRPr="00EA7D71" w:rsidRDefault="00EA7D71" w:rsidP="0006001B">
      <w:pPr>
        <w:pStyle w:val="BodyText"/>
        <w:numPr>
          <w:ilvl w:val="0"/>
          <w:numId w:val="5"/>
        </w:numPr>
        <w:spacing w:after="120"/>
      </w:pPr>
      <w:r w:rsidRPr="00EA7D71">
        <w:t xml:space="preserve">Tabbed text editor with configurable </w:t>
      </w:r>
      <w:r w:rsidR="00547FFC">
        <w:t xml:space="preserve">syntax </w:t>
      </w:r>
      <w:r w:rsidRPr="00EA7D71">
        <w:t>highlighting</w:t>
      </w:r>
    </w:p>
    <w:p w:rsidR="00EA7D71" w:rsidRPr="00EA7D71" w:rsidRDefault="00547FFC" w:rsidP="0006001B">
      <w:pPr>
        <w:pStyle w:val="BodyText"/>
        <w:numPr>
          <w:ilvl w:val="0"/>
          <w:numId w:val="5"/>
        </w:numPr>
        <w:spacing w:after="120"/>
      </w:pPr>
      <w:r>
        <w:t>User-</w:t>
      </w:r>
      <w:r w:rsidR="00EA7D71" w:rsidRPr="00EA7D71">
        <w:t>selectable font size and family</w:t>
      </w:r>
    </w:p>
    <w:p w:rsidR="00EA7D71" w:rsidRPr="00EA7D71" w:rsidRDefault="00EA7D71" w:rsidP="0006001B">
      <w:pPr>
        <w:pStyle w:val="BodyText"/>
        <w:numPr>
          <w:ilvl w:val="0"/>
          <w:numId w:val="5"/>
        </w:numPr>
        <w:spacing w:after="120"/>
      </w:pPr>
      <w:r w:rsidRPr="00EA7D71">
        <w:t>Browse</w:t>
      </w:r>
      <w:r w:rsidR="003B0CDC">
        <w:t xml:space="preserve"> Code</w:t>
      </w:r>
      <w:r w:rsidRPr="00EA7D71">
        <w:t xml:space="preserve"> </w:t>
      </w:r>
      <w:r w:rsidR="00C32219">
        <w:t xml:space="preserve">feature </w:t>
      </w:r>
      <w:r w:rsidR="00627866">
        <w:t xml:space="preserve">navigates to </w:t>
      </w:r>
      <w:r w:rsidRPr="00EA7D71">
        <w:t>declarations</w:t>
      </w:r>
    </w:p>
    <w:p w:rsidR="00EA7D71" w:rsidRPr="00EA7D71" w:rsidRDefault="00EA7D71" w:rsidP="0006001B">
      <w:pPr>
        <w:pStyle w:val="BodyText"/>
        <w:numPr>
          <w:ilvl w:val="0"/>
          <w:numId w:val="5"/>
        </w:numPr>
        <w:spacing w:after="120"/>
      </w:pPr>
      <w:r w:rsidRPr="00EA7D71">
        <w:t>Status bar shows compile size, summary messages, and progress bar</w:t>
      </w:r>
    </w:p>
    <w:p w:rsidR="00EA7D71" w:rsidRPr="00EA7D71" w:rsidRDefault="00EA7D71" w:rsidP="0006001B">
      <w:pPr>
        <w:pStyle w:val="BodyText"/>
        <w:numPr>
          <w:ilvl w:val="0"/>
          <w:numId w:val="5"/>
        </w:numPr>
        <w:spacing w:after="120"/>
      </w:pPr>
      <w:r w:rsidRPr="00EA7D71">
        <w:t>Available for Linux, Mac OSX, and Windows</w:t>
      </w:r>
    </w:p>
    <w:p w:rsidR="00EA7D71" w:rsidRPr="00EA7D71" w:rsidRDefault="00EA7D71" w:rsidP="0006001B">
      <w:pPr>
        <w:pStyle w:val="BodyText"/>
        <w:numPr>
          <w:ilvl w:val="0"/>
          <w:numId w:val="5"/>
        </w:numPr>
        <w:spacing w:after="120"/>
      </w:pPr>
      <w:r w:rsidRPr="00EA7D71">
        <w:t>Multiple language interface and code</w:t>
      </w:r>
      <w:r w:rsidR="00627866">
        <w:t xml:space="preserve"> </w:t>
      </w:r>
      <w:r w:rsidRPr="00EA7D71">
        <w:t>support in comments and strings</w:t>
      </w:r>
    </w:p>
    <w:p w:rsidR="00EA7D71" w:rsidRPr="00F24BCE" w:rsidRDefault="00EA7D71" w:rsidP="008D660C">
      <w:pPr>
        <w:pStyle w:val="StyleHeading1CustomColorRGB79129189Before0ptAft"/>
      </w:pPr>
      <w:bookmarkStart w:id="12" w:name="TOC-Installing-SimpleIDE"/>
      <w:bookmarkStart w:id="13" w:name="_Toc355094798"/>
      <w:bookmarkStart w:id="14" w:name="_Toc372031950"/>
      <w:bookmarkEnd w:id="12"/>
      <w:r w:rsidRPr="00F24BCE">
        <w:t xml:space="preserve">Software </w:t>
      </w:r>
      <w:bookmarkEnd w:id="13"/>
      <w:r w:rsidR="00BE4BF0">
        <w:t>Requirements and Installation</w:t>
      </w:r>
      <w:bookmarkEnd w:id="14"/>
    </w:p>
    <w:p w:rsidR="00CA0177" w:rsidRDefault="00EA7D71" w:rsidP="00EA7D71">
      <w:pPr>
        <w:pStyle w:val="BodyText"/>
      </w:pPr>
      <w:r w:rsidRPr="00EA7D71">
        <w:t xml:space="preserve">SimpleIDE </w:t>
      </w:r>
      <w:r w:rsidR="00BE4BF0">
        <w:t>has the following system requirements</w:t>
      </w:r>
      <w:r w:rsidR="00CA0177">
        <w:t>:</w:t>
      </w:r>
    </w:p>
    <w:p w:rsidR="00CA0177" w:rsidRDefault="00CA0177" w:rsidP="00EA7D71">
      <w:pPr>
        <w:pStyle w:val="BodyText"/>
      </w:pPr>
    </w:p>
    <w:p w:rsidR="00CA0177" w:rsidRDefault="00EA7D71" w:rsidP="0006001B">
      <w:pPr>
        <w:pStyle w:val="BodyText"/>
        <w:numPr>
          <w:ilvl w:val="0"/>
          <w:numId w:val="6"/>
        </w:numPr>
        <w:spacing w:after="120"/>
      </w:pPr>
      <w:r w:rsidRPr="00EA7D71">
        <w:t>Windows XP</w:t>
      </w:r>
      <w:r w:rsidR="00BE4BF0">
        <w:t>/</w:t>
      </w:r>
      <w:r w:rsidRPr="00EA7D71">
        <w:t>7</w:t>
      </w:r>
      <w:r w:rsidR="00BE4BF0">
        <w:t>/</w:t>
      </w:r>
      <w:r w:rsidRPr="00EA7D71">
        <w:t>8</w:t>
      </w:r>
      <w:r w:rsidR="00BE4BF0">
        <w:t>, 32/64-bit</w:t>
      </w:r>
      <w:r w:rsidRPr="00EA7D71">
        <w:t xml:space="preserve"> </w:t>
      </w:r>
      <w:r w:rsidR="00CA0177">
        <w:t>(install package)</w:t>
      </w:r>
    </w:p>
    <w:p w:rsidR="00EA7D71" w:rsidRPr="00EA7D71" w:rsidRDefault="00CA0177" w:rsidP="0006001B">
      <w:pPr>
        <w:pStyle w:val="BodyText"/>
        <w:numPr>
          <w:ilvl w:val="0"/>
          <w:numId w:val="6"/>
        </w:numPr>
        <w:spacing w:after="120"/>
      </w:pPr>
      <w:r>
        <w:t>Mac OS</w:t>
      </w:r>
      <w:r w:rsidR="00627866">
        <w:t xml:space="preserve"> </w:t>
      </w:r>
      <w:r>
        <w:t>X</w:t>
      </w:r>
      <w:r w:rsidR="00EA7D71" w:rsidRPr="00EA7D71">
        <w:t xml:space="preserve"> </w:t>
      </w:r>
      <w:r w:rsidR="00627866">
        <w:t>10.6</w:t>
      </w:r>
      <w:r w:rsidR="00BE4BF0">
        <w:t>-10.8, 64-bit</w:t>
      </w:r>
      <w:r w:rsidR="00627866">
        <w:t xml:space="preserve"> </w:t>
      </w:r>
      <w:r>
        <w:t>(</w:t>
      </w:r>
      <w:r w:rsidR="00547FFC">
        <w:t>install</w:t>
      </w:r>
      <w:r>
        <w:t xml:space="preserve"> package)</w:t>
      </w:r>
    </w:p>
    <w:p w:rsidR="00EA7D71" w:rsidRDefault="00EA7D71" w:rsidP="0006001B">
      <w:pPr>
        <w:pStyle w:val="BodyText"/>
        <w:numPr>
          <w:ilvl w:val="0"/>
          <w:numId w:val="6"/>
        </w:numPr>
        <w:spacing w:after="120"/>
      </w:pPr>
      <w:r w:rsidRPr="00EA7D71">
        <w:t xml:space="preserve">Linux </w:t>
      </w:r>
      <w:r w:rsidR="00BE4BF0">
        <w:t xml:space="preserve">32/64-bit (compile source from </w:t>
      </w:r>
      <w:r w:rsidRPr="00EA7D71">
        <w:t xml:space="preserve">Open Source </w:t>
      </w:r>
      <w:hyperlink r:id="rId16" w:history="1">
        <w:r w:rsidR="00BE4BF0" w:rsidRPr="00BE4BF0">
          <w:rPr>
            <w:rStyle w:val="Hyperlink"/>
          </w:rPr>
          <w:t>https://code.google.com/p/propside/</w:t>
        </w:r>
      </w:hyperlink>
      <w:r w:rsidR="00BE4BF0">
        <w:t>)</w:t>
      </w:r>
    </w:p>
    <w:p w:rsidR="00BE4BF0" w:rsidRDefault="00BE4BF0" w:rsidP="0006001B">
      <w:pPr>
        <w:pStyle w:val="BodyText"/>
        <w:numPr>
          <w:ilvl w:val="0"/>
          <w:numId w:val="6"/>
        </w:numPr>
        <w:spacing w:after="120"/>
      </w:pPr>
      <w:r>
        <w:t>600 MB available drive space</w:t>
      </w:r>
    </w:p>
    <w:p w:rsidR="00BE4BF0" w:rsidRDefault="00BE4BF0" w:rsidP="0006001B">
      <w:pPr>
        <w:pStyle w:val="BodyText"/>
        <w:numPr>
          <w:ilvl w:val="0"/>
          <w:numId w:val="6"/>
        </w:numPr>
        <w:spacing w:after="120"/>
      </w:pPr>
      <w:r>
        <w:t>Available USB 2.0 or 3.0 port for programming</w:t>
      </w:r>
    </w:p>
    <w:p w:rsidR="00BE4BF0" w:rsidRPr="00EA7D71" w:rsidRDefault="00BE4BF0" w:rsidP="0006001B">
      <w:pPr>
        <w:pStyle w:val="BodyText"/>
        <w:numPr>
          <w:ilvl w:val="0"/>
          <w:numId w:val="6"/>
        </w:numPr>
        <w:spacing w:after="120"/>
      </w:pPr>
      <w:r>
        <w:t>Internet access for obtaining the SimpleIDE software and web tutorials</w:t>
      </w:r>
    </w:p>
    <w:p w:rsidR="00EA7D71" w:rsidRPr="00402F62" w:rsidRDefault="006B3224" w:rsidP="00CA0177">
      <w:pPr>
        <w:pStyle w:val="StyleHeading2CustomColorRGB686868"/>
      </w:pPr>
      <w:bookmarkStart w:id="15" w:name="_Toc355094799"/>
      <w:bookmarkStart w:id="16" w:name="_Toc372031951"/>
      <w:r w:rsidRPr="00402F62">
        <w:t xml:space="preserve">Downloads and </w:t>
      </w:r>
      <w:r w:rsidR="00EA7D71" w:rsidRPr="00402F62">
        <w:t>Installation Instructions</w:t>
      </w:r>
      <w:bookmarkEnd w:id="15"/>
      <w:bookmarkEnd w:id="16"/>
    </w:p>
    <w:p w:rsidR="00EA7D71" w:rsidRPr="006B3224" w:rsidRDefault="00EA7D71" w:rsidP="006B3224">
      <w:pPr>
        <w:pStyle w:val="BodyText"/>
      </w:pPr>
      <w:r w:rsidRPr="006B3224">
        <w:t xml:space="preserve">If you </w:t>
      </w:r>
      <w:r w:rsidR="00BE4BF0">
        <w:t>wish</w:t>
      </w:r>
      <w:r w:rsidR="00BE4BF0" w:rsidRPr="006B3224">
        <w:t xml:space="preserve"> </w:t>
      </w:r>
      <w:r w:rsidRPr="006B3224">
        <w:t xml:space="preserve">to try </w:t>
      </w:r>
      <w:r w:rsidR="00BE4BF0">
        <w:t>P</w:t>
      </w:r>
      <w:r w:rsidRPr="006B3224">
        <w:t xml:space="preserve">arallax Propeller </w:t>
      </w:r>
      <w:r w:rsidR="00BE4BF0">
        <w:t xml:space="preserve">C </w:t>
      </w:r>
      <w:r w:rsidRPr="006B3224">
        <w:t>tutorials, step-by-step installation instructions can be found here:</w:t>
      </w:r>
    </w:p>
    <w:p w:rsidR="00EA7D71" w:rsidRPr="006B3224" w:rsidRDefault="00627C82" w:rsidP="006B3224">
      <w:pPr>
        <w:pStyle w:val="BodyText"/>
      </w:pPr>
      <w:hyperlink r:id="rId17" w:history="1">
        <w:r w:rsidR="00EA7D71" w:rsidRPr="006B3224">
          <w:rPr>
            <w:rStyle w:val="Hyperlink"/>
          </w:rPr>
          <w:t>http://learn.parallax.com/propeller-c-set-simpleide</w:t>
        </w:r>
      </w:hyperlink>
      <w:r w:rsidR="00EA7D71" w:rsidRPr="006B3224">
        <w:t xml:space="preserve"> </w:t>
      </w:r>
    </w:p>
    <w:p w:rsidR="00EA7D71" w:rsidRPr="00402F62" w:rsidRDefault="00EA7D71" w:rsidP="00CA0177">
      <w:pPr>
        <w:pStyle w:val="StyleHeading2CustomColorRGB686868"/>
      </w:pPr>
      <w:bookmarkStart w:id="17" w:name="_Toc355094800"/>
      <w:bookmarkStart w:id="18" w:name="_Toc372031952"/>
      <w:r w:rsidRPr="00402F62">
        <w:t>USB Drivers</w:t>
      </w:r>
      <w:bookmarkEnd w:id="17"/>
      <w:bookmarkEnd w:id="18"/>
    </w:p>
    <w:p w:rsidR="006B3224" w:rsidRDefault="00EA7D71" w:rsidP="006B3224">
      <w:pPr>
        <w:pStyle w:val="BodyText"/>
      </w:pPr>
      <w:r w:rsidRPr="00EA7D71">
        <w:t>USB drivers are not included in the installer package</w:t>
      </w:r>
      <w:r w:rsidR="00BE4BF0">
        <w:t xml:space="preserve"> and </w:t>
      </w:r>
      <w:r w:rsidR="00BE4BF0">
        <w:rPr>
          <w:u w:val="single"/>
        </w:rPr>
        <w:t>must</w:t>
      </w:r>
      <w:r w:rsidR="00BE4BF0">
        <w:t xml:space="preserve"> be installed</w:t>
      </w:r>
      <w:r w:rsidR="006B3224" w:rsidRPr="00EA7D71">
        <w:t xml:space="preserve"> before connecting Propeller hardware.</w:t>
      </w:r>
      <w:r w:rsidR="006B3224">
        <w:t xml:space="preserve">  Download them free:</w:t>
      </w:r>
    </w:p>
    <w:p w:rsidR="006B3224" w:rsidRDefault="006B3224" w:rsidP="006B3224">
      <w:pPr>
        <w:pStyle w:val="BodyText"/>
      </w:pPr>
    </w:p>
    <w:p w:rsidR="006B3224" w:rsidRDefault="006B3224" w:rsidP="0006001B">
      <w:pPr>
        <w:pStyle w:val="BodyText"/>
        <w:numPr>
          <w:ilvl w:val="0"/>
          <w:numId w:val="6"/>
        </w:numPr>
        <w:spacing w:after="120"/>
      </w:pPr>
      <w:r>
        <w:t xml:space="preserve">Windows: </w:t>
      </w:r>
      <w:hyperlink r:id="rId18" w:history="1">
        <w:r w:rsidR="00DC5B14">
          <w:rPr>
            <w:rStyle w:val="Hyperlink"/>
          </w:rPr>
          <w:t>http://www.parallax.com/usbdrivers</w:t>
        </w:r>
      </w:hyperlink>
      <w:r w:rsidR="00EA7D71" w:rsidRPr="00EA7D71">
        <w:t xml:space="preserve"> </w:t>
      </w:r>
    </w:p>
    <w:p w:rsidR="00EA7D71" w:rsidRPr="00CA0177" w:rsidRDefault="006B3224" w:rsidP="0006001B">
      <w:pPr>
        <w:pStyle w:val="BodyText"/>
        <w:numPr>
          <w:ilvl w:val="0"/>
          <w:numId w:val="6"/>
        </w:numPr>
        <w:spacing w:after="120"/>
        <w:rPr>
          <w:rStyle w:val="Hyperlink"/>
        </w:rPr>
      </w:pPr>
      <w:r>
        <w:t>Mac and Linux:</w:t>
      </w:r>
      <w:r w:rsidR="00EA7D71" w:rsidRPr="00EA7D71">
        <w:t xml:space="preserve"> </w:t>
      </w:r>
      <w:hyperlink r:id="rId19" w:history="1">
        <w:r w:rsidR="00EA7D71" w:rsidRPr="00CA0177">
          <w:rPr>
            <w:rStyle w:val="Hyperlink"/>
          </w:rPr>
          <w:t>http://www.ftdichip.com/Drivers/VCP.htm</w:t>
        </w:r>
      </w:hyperlink>
    </w:p>
    <w:p w:rsidR="00EA7D71" w:rsidRPr="00F24BCE" w:rsidRDefault="00EA7D71" w:rsidP="008D660C">
      <w:pPr>
        <w:pStyle w:val="StyleHeading1CustomColorRGB79129189Before0ptAft"/>
      </w:pPr>
      <w:bookmarkStart w:id="19" w:name="TOC-Windows-Installer"/>
      <w:bookmarkStart w:id="20" w:name="TOC-Mac-OSX"/>
      <w:bookmarkStart w:id="21" w:name="TOC-Linux-Packaging"/>
      <w:bookmarkStart w:id="22" w:name="TOC-Starting-the-IDE-the-first-time"/>
      <w:bookmarkStart w:id="23" w:name="_Toc355094801"/>
      <w:bookmarkStart w:id="24" w:name="_Toc372031953"/>
      <w:bookmarkEnd w:id="19"/>
      <w:bookmarkEnd w:id="20"/>
      <w:bookmarkEnd w:id="21"/>
      <w:bookmarkEnd w:id="22"/>
      <w:r w:rsidRPr="00F24BCE">
        <w:t>First Run</w:t>
      </w:r>
      <w:bookmarkEnd w:id="23"/>
      <w:bookmarkEnd w:id="24"/>
    </w:p>
    <w:p w:rsidR="00EA7D71" w:rsidRPr="00402F62" w:rsidRDefault="00EA7D71" w:rsidP="00CA0177">
      <w:pPr>
        <w:pStyle w:val="StyleHeading2CustomColorRGB686868"/>
      </w:pPr>
      <w:bookmarkStart w:id="25" w:name="TOC-Start-up-About-Splash"/>
      <w:bookmarkStart w:id="26" w:name="_Toc325529406"/>
      <w:bookmarkStart w:id="27" w:name="_Toc325529622"/>
      <w:bookmarkStart w:id="28" w:name="_Toc355094802"/>
      <w:bookmarkStart w:id="29" w:name="_Toc372031954"/>
      <w:bookmarkEnd w:id="25"/>
      <w:r w:rsidRPr="00402F62">
        <w:t xml:space="preserve">Start-up "About" </w:t>
      </w:r>
      <w:r w:rsidR="00BE4BF0">
        <w:t>Window</w:t>
      </w:r>
      <w:bookmarkEnd w:id="26"/>
      <w:bookmarkEnd w:id="27"/>
      <w:bookmarkEnd w:id="28"/>
      <w:bookmarkEnd w:id="29"/>
    </w:p>
    <w:p w:rsidR="00EA7D71" w:rsidRDefault="00EA7D71" w:rsidP="006B3224">
      <w:pPr>
        <w:pStyle w:val="BodyText"/>
      </w:pPr>
      <w:r w:rsidRPr="006B3224">
        <w:t>At first startup</w:t>
      </w:r>
      <w:r w:rsidR="00A920D7">
        <w:t>,</w:t>
      </w:r>
      <w:r w:rsidRPr="006B3224">
        <w:t xml:space="preserve"> the SimpleIDE "About" window appears. This </w:t>
      </w:r>
      <w:r w:rsidR="00CA5118">
        <w:t>window shows the software version (which may be later than shown here) and provides links to official SimpleIDE resources.</w:t>
      </w:r>
    </w:p>
    <w:p w:rsidR="00EA7D71" w:rsidRPr="006B3224" w:rsidRDefault="00EA7D71" w:rsidP="006B3224">
      <w:pPr>
        <w:pStyle w:val="BodyText"/>
      </w:pPr>
    </w:p>
    <w:p w:rsidR="00EA7D71" w:rsidRPr="006B3224" w:rsidRDefault="00EA7D71" w:rsidP="006B3224">
      <w:pPr>
        <w:pStyle w:val="BodyText"/>
      </w:pPr>
      <w:r w:rsidRPr="006B3224">
        <w:lastRenderedPageBreak/>
        <w:t xml:space="preserve">If the "Show this window at startup" </w:t>
      </w:r>
      <w:r w:rsidR="00A920D7">
        <w:t xml:space="preserve">box </w:t>
      </w:r>
      <w:r w:rsidRPr="006B3224">
        <w:t xml:space="preserve">is checked, the window will appear on every startup. Clear the checkbox to disable showing this </w:t>
      </w:r>
      <w:r w:rsidR="00CA5118">
        <w:t xml:space="preserve">window </w:t>
      </w:r>
      <w:r w:rsidRPr="006B3224">
        <w:t xml:space="preserve">at every startup. </w:t>
      </w:r>
    </w:p>
    <w:p w:rsidR="00EA7D71" w:rsidRPr="006B3224" w:rsidRDefault="00EA7D71" w:rsidP="006B3224">
      <w:pPr>
        <w:pStyle w:val="BodyText"/>
      </w:pPr>
    </w:p>
    <w:p w:rsidR="00EA7D71" w:rsidRPr="006B3224" w:rsidRDefault="00EA7D71" w:rsidP="006B3224">
      <w:pPr>
        <w:pStyle w:val="BodyText"/>
      </w:pPr>
      <w:r w:rsidRPr="006B3224">
        <w:t xml:space="preserve"> </w:t>
      </w:r>
      <w:r w:rsidR="006168E2">
        <w:rPr>
          <w:noProof/>
        </w:rPr>
        <w:drawing>
          <wp:inline distT="0" distB="0" distL="0" distR="0" wp14:anchorId="153FCBE1" wp14:editId="4B7D2BF0">
            <wp:extent cx="1984248" cy="20756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248" cy="2075688"/>
                    </a:xfrm>
                    <a:prstGeom prst="rect">
                      <a:avLst/>
                    </a:prstGeom>
                  </pic:spPr>
                </pic:pic>
              </a:graphicData>
            </a:graphic>
          </wp:inline>
        </w:drawing>
      </w:r>
    </w:p>
    <w:p w:rsidR="00EA7D71" w:rsidRPr="006B3224" w:rsidRDefault="00A920D7" w:rsidP="00A920D7">
      <w:pPr>
        <w:pStyle w:val="StyleHeading2CustomColorRGB686868"/>
      </w:pPr>
      <w:bookmarkStart w:id="30" w:name="_Toc355094803"/>
      <w:bookmarkStart w:id="31" w:name="_Toc372031955"/>
      <w:r>
        <w:t xml:space="preserve">Hint: </w:t>
      </w:r>
      <w:r w:rsidR="00EA7D71" w:rsidRPr="006B3224">
        <w:t>Simple View vs. Project View</w:t>
      </w:r>
      <w:bookmarkEnd w:id="30"/>
      <w:bookmarkEnd w:id="31"/>
    </w:p>
    <w:p w:rsidR="00EA7D71" w:rsidRPr="006B3224" w:rsidRDefault="00A920D7" w:rsidP="006B3224">
      <w:pPr>
        <w:pStyle w:val="BodyText"/>
      </w:pPr>
      <w:r>
        <w:t>Next, a</w:t>
      </w:r>
      <w:r w:rsidR="00EA7D71" w:rsidRPr="006B3224">
        <w:t xml:space="preserve"> </w:t>
      </w:r>
      <w:r w:rsidR="00473BF2">
        <w:t>hint dialog</w:t>
      </w:r>
      <w:r w:rsidR="00EA7D71" w:rsidRPr="006B3224">
        <w:t xml:space="preserve"> explain</w:t>
      </w:r>
      <w:r>
        <w:t>s</w:t>
      </w:r>
      <w:r w:rsidR="00EA7D71" w:rsidRPr="006B3224">
        <w:t xml:space="preserve"> that </w:t>
      </w:r>
      <w:r w:rsidR="004F3458">
        <w:t xml:space="preserve">the software is using the </w:t>
      </w:r>
      <w:r w:rsidR="00EA7D71" w:rsidRPr="006B3224">
        <w:t>Simple View</w:t>
      </w:r>
      <w:r w:rsidR="004F3458">
        <w:t xml:space="preserve"> configuration</w:t>
      </w:r>
      <w:r w:rsidR="00EA7D71" w:rsidRPr="006B3224">
        <w:t>, which is the default upon installation.  The Project View</w:t>
      </w:r>
      <w:r w:rsidR="004F3458">
        <w:t xml:space="preserve"> configuration </w:t>
      </w:r>
      <w:r w:rsidR="00EA7D71" w:rsidRPr="006B3224">
        <w:t xml:space="preserve">is available under Tools </w:t>
      </w:r>
      <w:r>
        <w:t>&gt; Set Project View.  Clear the “Show next time”</w:t>
      </w:r>
      <w:r w:rsidR="00EA7D71" w:rsidRPr="006B3224">
        <w:t xml:space="preserve"> checkbox to prevent displaying this message at startup.</w:t>
      </w:r>
    </w:p>
    <w:p w:rsidR="00EA7D71" w:rsidRPr="006B3224" w:rsidRDefault="00EA7D71" w:rsidP="006B3224">
      <w:pPr>
        <w:pStyle w:val="BodyText"/>
      </w:pPr>
    </w:p>
    <w:p w:rsidR="00EA7D71" w:rsidRPr="006B3224" w:rsidRDefault="00D55384" w:rsidP="006B3224">
      <w:pPr>
        <w:pStyle w:val="BodyText"/>
      </w:pPr>
      <w:r>
        <w:rPr>
          <w:noProof/>
        </w:rPr>
        <w:drawing>
          <wp:inline distT="0" distB="0" distL="0" distR="0" wp14:anchorId="1C0B6EAE" wp14:editId="7DA1D08A">
            <wp:extent cx="2988945" cy="1146175"/>
            <wp:effectExtent l="0" t="0" r="1905" b="0"/>
            <wp:docPr id="17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945" cy="1146175"/>
                    </a:xfrm>
                    <a:prstGeom prst="rect">
                      <a:avLst/>
                    </a:prstGeom>
                    <a:noFill/>
                    <a:ln>
                      <a:noFill/>
                    </a:ln>
                  </pic:spPr>
                </pic:pic>
              </a:graphicData>
            </a:graphic>
          </wp:inline>
        </w:drawing>
      </w:r>
    </w:p>
    <w:p w:rsidR="00EA7D71" w:rsidRPr="006B3224" w:rsidRDefault="00EA7D71" w:rsidP="00A920D7">
      <w:pPr>
        <w:pStyle w:val="StyleHeading2CustomColorRGB686868"/>
      </w:pPr>
      <w:bookmarkStart w:id="32" w:name="TOC-SimpleIDE-Properties"/>
      <w:bookmarkStart w:id="33" w:name="_Toc325529407"/>
      <w:bookmarkStart w:id="34" w:name="_Toc325529623"/>
      <w:bookmarkStart w:id="35" w:name="_Toc355094804"/>
      <w:bookmarkStart w:id="36" w:name="_Toc372031956"/>
      <w:bookmarkEnd w:id="32"/>
      <w:r w:rsidRPr="006B3224">
        <w:t>SimpleIDE Properties</w:t>
      </w:r>
      <w:bookmarkEnd w:id="33"/>
      <w:bookmarkEnd w:id="34"/>
      <w:bookmarkEnd w:id="35"/>
      <w:bookmarkEnd w:id="36"/>
    </w:p>
    <w:p w:rsidR="00EA7D71" w:rsidRPr="006B3224" w:rsidRDefault="00EA7D71" w:rsidP="006B3224">
      <w:pPr>
        <w:pStyle w:val="BodyText"/>
      </w:pPr>
      <w:r w:rsidRPr="006B3224">
        <w:t>At first startup</w:t>
      </w:r>
      <w:r w:rsidR="00A920D7">
        <w:t>,</w:t>
      </w:r>
      <w:r w:rsidRPr="006B3224">
        <w:t xml:space="preserve"> </w:t>
      </w:r>
      <w:bookmarkStart w:id="37" w:name="SimpleIDE_Properties"/>
      <w:r w:rsidR="001A3FE7">
        <w:t xml:space="preserve">the </w:t>
      </w:r>
      <w:r w:rsidRPr="006B3224">
        <w:t>SimpleIDE Properties</w:t>
      </w:r>
      <w:bookmarkEnd w:id="37"/>
      <w:r w:rsidR="00C703DC">
        <w:t xml:space="preserve"> dialog window</w:t>
      </w:r>
      <w:r w:rsidRPr="006B3224">
        <w:t xml:space="preserve"> appears.  It is preconfigured with the recommended settings.  </w:t>
      </w:r>
    </w:p>
    <w:p w:rsidR="00EA7D71" w:rsidRPr="006B3224" w:rsidRDefault="00EA7D71" w:rsidP="006B3224">
      <w:pPr>
        <w:pStyle w:val="BodyText"/>
      </w:pPr>
    </w:p>
    <w:p w:rsidR="00EA7D71" w:rsidRPr="006B3224" w:rsidRDefault="00EA7D71" w:rsidP="006B3224">
      <w:pPr>
        <w:pStyle w:val="BodyText"/>
      </w:pPr>
      <w:r w:rsidRPr="006B3224">
        <w:t>Make a note of the Workspace Folder location.  This folder has subfolders for user projects, tutorial examples and demos</w:t>
      </w:r>
      <w:r w:rsidR="00092DD8">
        <w:t>, and the Propeller C Simple Libraries</w:t>
      </w:r>
      <w:r w:rsidRPr="006B3224">
        <w:t>.  These settings can be changed or updated later from the Tools &gt; Properties (F6) menu.</w:t>
      </w:r>
    </w:p>
    <w:p w:rsidR="00EA7D71" w:rsidRPr="006B3224" w:rsidRDefault="00EA7D71" w:rsidP="006B3224">
      <w:pPr>
        <w:pStyle w:val="BodyText"/>
      </w:pPr>
    </w:p>
    <w:p w:rsidR="00EA7D71" w:rsidRPr="006B3224" w:rsidRDefault="006168E2" w:rsidP="006B3224">
      <w:pPr>
        <w:pStyle w:val="BodyText"/>
      </w:pPr>
      <w:r>
        <w:rPr>
          <w:noProof/>
        </w:rPr>
        <w:lastRenderedPageBreak/>
        <w:drawing>
          <wp:inline distT="0" distB="0" distL="0" distR="0" wp14:anchorId="43CA3B57" wp14:editId="4053402A">
            <wp:extent cx="4096512" cy="26609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CC Folders.PNG"/>
                    <pic:cNvPicPr/>
                  </pic:nvPicPr>
                  <pic:blipFill>
                    <a:blip r:embed="rId22">
                      <a:extLst>
                        <a:ext uri="{28A0092B-C50C-407E-A947-70E740481C1C}">
                          <a14:useLocalDpi xmlns:a14="http://schemas.microsoft.com/office/drawing/2010/main" val="0"/>
                        </a:ext>
                      </a:extLst>
                    </a:blip>
                    <a:stretch>
                      <a:fillRect/>
                    </a:stretch>
                  </pic:blipFill>
                  <pic:spPr>
                    <a:xfrm>
                      <a:off x="0" y="0"/>
                      <a:ext cx="4096512" cy="2660904"/>
                    </a:xfrm>
                    <a:prstGeom prst="rect">
                      <a:avLst/>
                    </a:prstGeom>
                  </pic:spPr>
                </pic:pic>
              </a:graphicData>
            </a:graphic>
          </wp:inline>
        </w:drawing>
      </w:r>
    </w:p>
    <w:p w:rsidR="00EA7D71" w:rsidRPr="006B3224" w:rsidRDefault="00EA7D71" w:rsidP="006B3224">
      <w:pPr>
        <w:pStyle w:val="BodyText"/>
      </w:pPr>
    </w:p>
    <w:p w:rsidR="006B3224" w:rsidRDefault="00EA7D71" w:rsidP="006B3224">
      <w:pPr>
        <w:pStyle w:val="BodyText"/>
      </w:pPr>
      <w:r w:rsidRPr="006B3224">
        <w:t xml:space="preserve">In most cases, the </w:t>
      </w:r>
      <w:r w:rsidR="00092DD8">
        <w:t xml:space="preserve">GCC </w:t>
      </w:r>
      <w:r w:rsidRPr="006B3224">
        <w:t xml:space="preserve">Folders tab will already have the fields properly set. The back-slash '\' </w:t>
      </w:r>
      <w:r w:rsidR="00092DD8">
        <w:t>path</w:t>
      </w:r>
      <w:r w:rsidR="00092DD8" w:rsidRPr="006B3224">
        <w:t xml:space="preserve"> </w:t>
      </w:r>
      <w:r w:rsidRPr="006B3224">
        <w:t xml:space="preserve">separators </w:t>
      </w:r>
      <w:r w:rsidR="00092DD8">
        <w:t xml:space="preserve">commonly </w:t>
      </w:r>
      <w:r w:rsidRPr="006B3224">
        <w:t xml:space="preserve">used in </w:t>
      </w:r>
      <w:r w:rsidR="00092DD8">
        <w:t>W</w:t>
      </w:r>
      <w:r w:rsidRPr="006B3224">
        <w:t xml:space="preserve">indows are replaced by </w:t>
      </w:r>
      <w:r w:rsidR="00092DD8">
        <w:t xml:space="preserve">forward-slashes </w:t>
      </w:r>
      <w:r w:rsidRPr="006B3224">
        <w:t>'/' in the IDE.</w:t>
      </w:r>
    </w:p>
    <w:p w:rsidR="00EA7D71" w:rsidRDefault="00EA7D71" w:rsidP="006B3224">
      <w:pPr>
        <w:pStyle w:val="BodyText"/>
      </w:pPr>
      <w:r w:rsidRPr="006B3224">
        <w:t xml:space="preserve">  </w:t>
      </w:r>
      <w:r w:rsidRPr="006B3224">
        <w:br/>
        <w:t xml:space="preserve">In the unlikely event that the window reopens after clicking OK, it means that critical </w:t>
      </w:r>
      <w:r w:rsidR="00CC76A4">
        <w:t xml:space="preserve">GCC/Spin </w:t>
      </w:r>
      <w:r w:rsidRPr="006B3224">
        <w:t>Compiler or Loader Folder information is no</w:t>
      </w:r>
      <w:r w:rsidR="003644E8">
        <w:t xml:space="preserve">t correctly set. In this case, </w:t>
      </w:r>
      <w:r w:rsidRPr="006B3224">
        <w:t xml:space="preserve">use the Browse buttons next to each field to correct its entry.  </w:t>
      </w:r>
    </w:p>
    <w:p w:rsidR="006B3224" w:rsidRPr="006B3224" w:rsidRDefault="006B3224" w:rsidP="006B3224">
      <w:pPr>
        <w:pStyle w:val="BodyText"/>
      </w:pPr>
    </w:p>
    <w:p w:rsidR="00EA7D71" w:rsidRPr="006B3224" w:rsidRDefault="00EA7D71" w:rsidP="00DC5B14">
      <w:pPr>
        <w:pStyle w:val="BodyText"/>
        <w:numPr>
          <w:ilvl w:val="0"/>
          <w:numId w:val="7"/>
        </w:numPr>
        <w:spacing w:after="120"/>
      </w:pPr>
      <w:r w:rsidRPr="006B3224">
        <w:t xml:space="preserve">GCC Folders tab: GCC Compiler field should contain path to propeller-elf-gcc.exe.  </w:t>
      </w:r>
    </w:p>
    <w:p w:rsidR="00EA7D71" w:rsidRPr="006B3224" w:rsidRDefault="00EA7D71" w:rsidP="00DC5B14">
      <w:pPr>
        <w:pStyle w:val="BodyText"/>
        <w:numPr>
          <w:ilvl w:val="0"/>
          <w:numId w:val="7"/>
        </w:numPr>
        <w:spacing w:after="120"/>
      </w:pPr>
      <w:r w:rsidRPr="006B3224">
        <w:t xml:space="preserve">Spin Folders tab: Spin Compiler field should contain path to </w:t>
      </w:r>
      <w:r w:rsidR="00FD2934">
        <w:t>openspin</w:t>
      </w:r>
      <w:r w:rsidRPr="006B3224">
        <w:t xml:space="preserve">.exe.  </w:t>
      </w:r>
    </w:p>
    <w:p w:rsidR="00EA7D71" w:rsidRPr="006B3224" w:rsidRDefault="00EA7D71" w:rsidP="00DC5B14">
      <w:pPr>
        <w:pStyle w:val="BodyText"/>
        <w:numPr>
          <w:ilvl w:val="0"/>
          <w:numId w:val="7"/>
        </w:numPr>
        <w:spacing w:after="120"/>
      </w:pPr>
      <w:r w:rsidRPr="006B3224">
        <w:t xml:space="preserve">General tab: Loader </w:t>
      </w:r>
      <w:r w:rsidR="00CC76A4">
        <w:t>F</w:t>
      </w:r>
      <w:r w:rsidRPr="006B3224">
        <w:t xml:space="preserve">older </w:t>
      </w:r>
      <w:r w:rsidR="00CC76A4">
        <w:t xml:space="preserve">field </w:t>
      </w:r>
      <w:r w:rsidRPr="006B3224">
        <w:t xml:space="preserve">should </w:t>
      </w:r>
      <w:r w:rsidR="00CC76A4">
        <w:t xml:space="preserve">contain the path </w:t>
      </w:r>
      <w:r w:rsidRPr="006B3224">
        <w:t xml:space="preserve">to </w:t>
      </w:r>
      <w:r w:rsidR="00CC76A4">
        <w:t>the propeller-load subfolder of PropGCC (propeller-gcc)</w:t>
      </w:r>
      <w:r w:rsidRPr="006B3224">
        <w:t xml:space="preserve">.  </w:t>
      </w:r>
    </w:p>
    <w:p w:rsidR="00EA7D71" w:rsidRPr="006B3224" w:rsidRDefault="00EA7D71" w:rsidP="006B3224">
      <w:pPr>
        <w:pStyle w:val="BodyText"/>
      </w:pPr>
    </w:p>
    <w:p w:rsidR="00EA7D71" w:rsidRPr="006B3224" w:rsidRDefault="00EA7D71" w:rsidP="006B3224">
      <w:pPr>
        <w:pStyle w:val="BodyText"/>
      </w:pPr>
      <w:r w:rsidRPr="006B3224">
        <w:t xml:space="preserve">See the </w:t>
      </w:r>
      <w:r w:rsidRPr="006B3224">
        <w:fldChar w:fldCharType="begin"/>
      </w:r>
      <w:r w:rsidRPr="006B3224">
        <w:instrText xml:space="preserve"> REF _Ref354852561 \h </w:instrText>
      </w:r>
      <w:r w:rsidR="006B3224">
        <w:instrText xml:space="preserve"> \* MERGEFORMAT </w:instrText>
      </w:r>
      <w:r w:rsidRPr="006B3224">
        <w:fldChar w:fldCharType="separate"/>
      </w:r>
      <w:r w:rsidR="001349CB" w:rsidRPr="00402F62">
        <w:t>Tools Menu</w:t>
      </w:r>
      <w:r w:rsidRPr="006B3224">
        <w:fldChar w:fldCharType="end"/>
      </w:r>
      <w:r w:rsidRPr="006B3224">
        <w:t xml:space="preserve"> section starting on page </w:t>
      </w:r>
      <w:r w:rsidRPr="006B3224">
        <w:fldChar w:fldCharType="begin"/>
      </w:r>
      <w:r w:rsidRPr="006B3224">
        <w:instrText xml:space="preserve"> PAGEREF _Ref354852564 \h </w:instrText>
      </w:r>
      <w:r w:rsidRPr="006B3224">
        <w:fldChar w:fldCharType="separate"/>
      </w:r>
      <w:r w:rsidR="001349CB">
        <w:rPr>
          <w:noProof/>
        </w:rPr>
        <w:t>13</w:t>
      </w:r>
      <w:r w:rsidRPr="006B3224">
        <w:fldChar w:fldCharType="end"/>
      </w:r>
      <w:r w:rsidRPr="006B3224">
        <w:t xml:space="preserve"> </w:t>
      </w:r>
      <w:r w:rsidR="00065094">
        <w:t>for</w:t>
      </w:r>
      <w:r w:rsidRPr="006B3224">
        <w:t xml:space="preserve"> examples of default paths in </w:t>
      </w:r>
      <w:r w:rsidR="001A3FE7">
        <w:t>W</w:t>
      </w:r>
      <w:r w:rsidRPr="006B3224">
        <w:t>indows.</w:t>
      </w:r>
    </w:p>
    <w:p w:rsidR="00373D71" w:rsidRDefault="00373D71">
      <w:pPr>
        <w:rPr>
          <w:rFonts w:ascii="Arial" w:hAnsi="Arial" w:cs="Arial"/>
          <w:b/>
          <w:bCs/>
          <w:color w:val="365F91" w:themeColor="accent1" w:themeShade="BF"/>
          <w:kern w:val="32"/>
          <w:sz w:val="28"/>
          <w:szCs w:val="32"/>
        </w:rPr>
      </w:pPr>
      <w:bookmarkStart w:id="38" w:name="_Toc355094805"/>
    </w:p>
    <w:p w:rsidR="00EA7D71" w:rsidRPr="00402F62" w:rsidRDefault="00EA7D71" w:rsidP="00CA0177">
      <w:pPr>
        <w:pStyle w:val="StyleHeading2CustomColorRGB686868"/>
      </w:pPr>
      <w:bookmarkStart w:id="39" w:name="_Toc372031957"/>
      <w:r w:rsidRPr="00402F62">
        <w:t>Initial View and First Program</w:t>
      </w:r>
      <w:bookmarkEnd w:id="38"/>
      <w:bookmarkEnd w:id="39"/>
    </w:p>
    <w:p w:rsidR="00EA7D71" w:rsidRPr="006B3224" w:rsidRDefault="00EA7D71" w:rsidP="006B3224">
      <w:pPr>
        <w:pStyle w:val="BodyText"/>
      </w:pPr>
      <w:r w:rsidRPr="006B3224">
        <w:t xml:space="preserve">The first time SimpleIDE runs, it will open a Welcome project in Simple View.  If you prefer Project View, just click </w:t>
      </w:r>
      <w:r w:rsidR="00065094">
        <w:t xml:space="preserve">the </w:t>
      </w:r>
      <w:r w:rsidRPr="006B3224">
        <w:t xml:space="preserve">Tools </w:t>
      </w:r>
      <w:r w:rsidR="00065094">
        <w:t xml:space="preserve">menu </w:t>
      </w:r>
      <w:r w:rsidRPr="006B3224">
        <w:t>and select Set Project View.  View settings persist</w:t>
      </w:r>
      <w:r w:rsidR="00065094">
        <w:t xml:space="preserve"> – </w:t>
      </w:r>
      <w:r w:rsidRPr="006B3224">
        <w:t>the</w:t>
      </w:r>
      <w:r w:rsidR="00065094">
        <w:t xml:space="preserve"> software will start up next time using the last</w:t>
      </w:r>
      <w:r w:rsidRPr="006B3224">
        <w:t xml:space="preserve"> view selected before closing the program</w:t>
      </w:r>
      <w:r w:rsidR="00065094">
        <w:t xml:space="preserve">. </w:t>
      </w:r>
    </w:p>
    <w:p w:rsidR="00EA7D71" w:rsidRPr="006B3224" w:rsidRDefault="00EA7D71" w:rsidP="006B3224">
      <w:pPr>
        <w:pStyle w:val="BodyText"/>
      </w:pPr>
    </w:p>
    <w:p w:rsidR="00EA7D71" w:rsidRPr="006B3224" w:rsidRDefault="00EA7D71" w:rsidP="006B3224">
      <w:pPr>
        <w:pStyle w:val="BodyText"/>
      </w:pPr>
      <w:r w:rsidRPr="00A920D7">
        <w:rPr>
          <w:b/>
        </w:rPr>
        <w:t>TIP:</w:t>
      </w:r>
      <w:r w:rsidRPr="006B3224">
        <w:t xml:space="preserve"> If you want </w:t>
      </w:r>
      <w:r w:rsidR="009E0985">
        <w:t xml:space="preserve">to </w:t>
      </w:r>
      <w:r w:rsidRPr="006B3224">
        <w:t xml:space="preserve">periodically view the Project Manager or Build Status, </w:t>
      </w:r>
      <w:r w:rsidR="00A920D7">
        <w:t>just</w:t>
      </w:r>
      <w:r w:rsidRPr="006B3224">
        <w:t xml:space="preserve"> click the Show/Hide Project Manager and Show/Hide Build </w:t>
      </w:r>
      <w:r w:rsidR="009E0985">
        <w:t>S</w:t>
      </w:r>
      <w:r w:rsidRPr="006B3224">
        <w:t>tatus buttons in the status bar at the bottom of the IDE window.</w:t>
      </w:r>
    </w:p>
    <w:p w:rsidR="00EA7D71" w:rsidRPr="006B3224" w:rsidRDefault="00EA7D71" w:rsidP="006B3224">
      <w:pPr>
        <w:pStyle w:val="BodyText"/>
      </w:pPr>
    </w:p>
    <w:p w:rsidR="00A920D7" w:rsidRDefault="00EA7D71" w:rsidP="006B3224">
      <w:pPr>
        <w:pStyle w:val="BodyText"/>
      </w:pPr>
      <w:r w:rsidRPr="006B3224">
        <w:t>For more info about how to set up your board and run this test application, go to</w:t>
      </w:r>
      <w:r w:rsidR="00A920D7">
        <w:t>:</w:t>
      </w:r>
    </w:p>
    <w:p w:rsidR="00A920D7" w:rsidRDefault="00A920D7" w:rsidP="006B3224">
      <w:pPr>
        <w:pStyle w:val="BodyText"/>
      </w:pPr>
    </w:p>
    <w:p w:rsidR="00A920D7" w:rsidRDefault="00627C82" w:rsidP="006B3224">
      <w:pPr>
        <w:pStyle w:val="BodyText"/>
      </w:pPr>
      <w:hyperlink r:id="rId23" w:history="1">
        <w:r w:rsidR="00EA7D71" w:rsidRPr="006B3224">
          <w:rPr>
            <w:rStyle w:val="Hyperlink"/>
          </w:rPr>
          <w:t>http://learn.parallax.com/propeller-c-set-simpleide</w:t>
        </w:r>
      </w:hyperlink>
    </w:p>
    <w:p w:rsidR="00A920D7" w:rsidRDefault="00A920D7" w:rsidP="006B3224">
      <w:pPr>
        <w:pStyle w:val="BodyText"/>
      </w:pPr>
    </w:p>
    <w:p w:rsidR="00EA7D71" w:rsidRPr="006B3224" w:rsidRDefault="00A920D7" w:rsidP="006B3224">
      <w:pPr>
        <w:pStyle w:val="BodyText"/>
      </w:pPr>
      <w:r>
        <w:t xml:space="preserve">Then, </w:t>
      </w:r>
      <w:r w:rsidR="00EA7D71" w:rsidRPr="006B3224">
        <w:t>follow the link for your operati</w:t>
      </w:r>
      <w:r>
        <w:t>ng system for instructions.</w:t>
      </w:r>
    </w:p>
    <w:p w:rsidR="00EA7D71" w:rsidRPr="006B3224" w:rsidRDefault="00EA7D71" w:rsidP="006B3224">
      <w:pPr>
        <w:pStyle w:val="BodyText"/>
      </w:pPr>
    </w:p>
    <w:p w:rsidR="00EA7D71" w:rsidRDefault="006168E2" w:rsidP="006B3224">
      <w:pPr>
        <w:pStyle w:val="BodyText"/>
        <w:rPr>
          <w:rFonts w:ascii="Arial" w:hAnsi="Arial" w:cs="Arial"/>
          <w:szCs w:val="20"/>
        </w:rPr>
      </w:pPr>
      <w:r w:rsidRPr="00DB3688">
        <w:rPr>
          <w:rFonts w:ascii="Arial" w:hAnsi="Arial" w:cs="Arial"/>
          <w:noProof/>
          <w:szCs w:val="20"/>
        </w:rPr>
        <w:lastRenderedPageBreak/>
        <w:drawing>
          <wp:inline distT="0" distB="0" distL="0" distR="0" wp14:anchorId="54D150A4" wp14:editId="7D0F850E">
            <wp:extent cx="5431536" cy="502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24">
                      <a:extLst>
                        <a:ext uri="{28A0092B-C50C-407E-A947-70E740481C1C}">
                          <a14:useLocalDpi xmlns:a14="http://schemas.microsoft.com/office/drawing/2010/main" val="0"/>
                        </a:ext>
                      </a:extLst>
                    </a:blip>
                    <a:stretch>
                      <a:fillRect/>
                    </a:stretch>
                  </pic:blipFill>
                  <pic:spPr>
                    <a:xfrm>
                      <a:off x="0" y="0"/>
                      <a:ext cx="5431536" cy="5029200"/>
                    </a:xfrm>
                    <a:prstGeom prst="rect">
                      <a:avLst/>
                    </a:prstGeom>
                  </pic:spPr>
                </pic:pic>
              </a:graphicData>
            </a:graphic>
          </wp:inline>
        </w:drawing>
      </w:r>
    </w:p>
    <w:p w:rsidR="00EA7D71" w:rsidRPr="006B3224" w:rsidRDefault="00EA7D71" w:rsidP="006B3224">
      <w:pPr>
        <w:pStyle w:val="BodyText"/>
      </w:pPr>
    </w:p>
    <w:p w:rsidR="00EA7D71" w:rsidRPr="00F24BCE" w:rsidRDefault="00EA7D71" w:rsidP="008D660C">
      <w:pPr>
        <w:pStyle w:val="StyleHeading1CustomColorRGB79129189Before0ptAft"/>
      </w:pPr>
      <w:bookmarkStart w:id="40" w:name="TOC-Folders"/>
      <w:bookmarkStart w:id="41" w:name="TOC-General-Settings"/>
      <w:bookmarkStart w:id="42" w:name="TOC-Syntax-Highlighting"/>
      <w:bookmarkEnd w:id="40"/>
      <w:bookmarkEnd w:id="41"/>
      <w:bookmarkEnd w:id="42"/>
      <w:r w:rsidRPr="00F24BCE">
        <w:br w:type="page"/>
      </w:r>
      <w:bookmarkStart w:id="43" w:name="TOC-Hello-World-Demo"/>
      <w:bookmarkStart w:id="44" w:name="_Toc355094806"/>
      <w:bookmarkStart w:id="45" w:name="_Toc325529411"/>
      <w:bookmarkStart w:id="46" w:name="_Toc325529627"/>
      <w:bookmarkStart w:id="47" w:name="_Toc372031958"/>
      <w:bookmarkEnd w:id="43"/>
      <w:r w:rsidRPr="00F24BCE">
        <w:lastRenderedPageBreak/>
        <w:t>Workspace and IDE Controls</w:t>
      </w:r>
      <w:bookmarkEnd w:id="44"/>
      <w:bookmarkEnd w:id="47"/>
    </w:p>
    <w:p w:rsidR="00EA7D71" w:rsidRDefault="00EA7D71" w:rsidP="006B3224">
      <w:pPr>
        <w:pStyle w:val="BodyText"/>
      </w:pPr>
      <w:r w:rsidRPr="006B3224">
        <w:t xml:space="preserve">SimpleIDE’s workspace consists of seven major elements shown here and listed below.  </w:t>
      </w:r>
    </w:p>
    <w:p w:rsidR="006B3224" w:rsidRPr="006B3224" w:rsidRDefault="006B3224" w:rsidP="006B3224">
      <w:pPr>
        <w:pStyle w:val="BodyText"/>
      </w:pPr>
    </w:p>
    <w:p w:rsidR="00EA7D71" w:rsidRDefault="006168E2" w:rsidP="00EA7D71">
      <w:pPr>
        <w:ind w:left="360" w:right="360"/>
      </w:pPr>
      <w:r>
        <w:rPr>
          <w:noProof/>
        </w:rPr>
        <w:drawing>
          <wp:anchor distT="0" distB="0" distL="114300" distR="114300" simplePos="0" relativeHeight="251665920" behindDoc="0" locked="0" layoutInCell="1" allowOverlap="1" wp14:anchorId="5770765A" wp14:editId="107935BD">
            <wp:simplePos x="0" y="0"/>
            <wp:positionH relativeFrom="column">
              <wp:posOffset>666115</wp:posOffset>
            </wp:positionH>
            <wp:positionV relativeFrom="page">
              <wp:posOffset>1631579</wp:posOffset>
            </wp:positionV>
            <wp:extent cx="4489704" cy="291693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View.PNG"/>
                    <pic:cNvPicPr/>
                  </pic:nvPicPr>
                  <pic:blipFill>
                    <a:blip r:embed="rId15">
                      <a:extLst>
                        <a:ext uri="{28A0092B-C50C-407E-A947-70E740481C1C}">
                          <a14:useLocalDpi xmlns:a14="http://schemas.microsoft.com/office/drawing/2010/main" val="0"/>
                        </a:ext>
                      </a:extLst>
                    </a:blip>
                    <a:stretch>
                      <a:fillRect/>
                    </a:stretch>
                  </pic:blipFill>
                  <pic:spPr>
                    <a:xfrm>
                      <a:off x="0" y="0"/>
                      <a:ext cx="4489704" cy="2916936"/>
                    </a:xfrm>
                    <a:prstGeom prst="rect">
                      <a:avLst/>
                    </a:prstGeom>
                  </pic:spPr>
                </pic:pic>
              </a:graphicData>
            </a:graphic>
            <wp14:sizeRelH relativeFrom="margin">
              <wp14:pctWidth>0</wp14:pctWidth>
            </wp14:sizeRelH>
            <wp14:sizeRelV relativeFrom="margin">
              <wp14:pctHeight>0</wp14:pctHeight>
            </wp14:sizeRelV>
          </wp:anchor>
        </w:drawing>
      </w:r>
      <w:r w:rsidR="00D55384">
        <w:rPr>
          <w:noProof/>
        </w:rPr>
        <mc:AlternateContent>
          <mc:Choice Requires="wpc">
            <w:drawing>
              <wp:inline distT="0" distB="0" distL="0" distR="0" wp14:anchorId="150F3B60" wp14:editId="04658FB2">
                <wp:extent cx="5357004" cy="2958861"/>
                <wp:effectExtent l="0" t="0" r="0" b="0"/>
                <wp:docPr id="49" name="Canvas 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 name="Text Box 313"/>
                        <wps:cNvSpPr txBox="1">
                          <a:spLocks noChangeArrowheads="1"/>
                        </wps:cNvSpPr>
                        <wps:spPr bwMode="auto">
                          <a:xfrm>
                            <a:off x="229854" y="2034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rPr>
                                  <w:sz w:val="22"/>
                                </w:rPr>
                              </w:pPr>
                              <w:r w:rsidRPr="009505CF">
                                <w:rPr>
                                  <w:sz w:val="22"/>
                                </w:rPr>
                                <w:t>1</w:t>
                              </w:r>
                            </w:p>
                          </w:txbxContent>
                        </wps:txbx>
                        <wps:bodyPr rot="0" vert="horz" wrap="square" lIns="91440" tIns="45720" rIns="91440" bIns="45720" anchor="t" anchorCtr="0" upright="1">
                          <a:noAutofit/>
                        </wps:bodyPr>
                      </wps:wsp>
                      <wps:wsp>
                        <wps:cNvPr id="6" name="Text Box 154"/>
                        <wps:cNvSpPr txBox="1">
                          <a:spLocks noChangeArrowheads="1"/>
                        </wps:cNvSpPr>
                        <wps:spPr bwMode="auto">
                          <a:xfrm>
                            <a:off x="212572" y="16745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jc w:val="right"/>
                                <w:rPr>
                                  <w:sz w:val="22"/>
                                </w:rPr>
                              </w:pPr>
                              <w:r>
                                <w:rPr>
                                  <w:sz w:val="22"/>
                                </w:rPr>
                                <w:t>202</w:t>
                              </w:r>
                            </w:p>
                          </w:txbxContent>
                        </wps:txbx>
                        <wps:bodyPr rot="0" vert="horz" wrap="square" lIns="91440" tIns="45720" rIns="91440" bIns="45720" anchor="t" anchorCtr="0" upright="1">
                          <a:noAutofit/>
                        </wps:bodyPr>
                      </wps:wsp>
                      <wps:wsp>
                        <wps:cNvPr id="8" name="Text Box 155"/>
                        <wps:cNvSpPr txBox="1">
                          <a:spLocks noChangeArrowheads="1"/>
                        </wps:cNvSpPr>
                        <wps:spPr bwMode="auto">
                          <a:xfrm>
                            <a:off x="212549" y="314503"/>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jc w:val="right"/>
                                <w:rPr>
                                  <w:sz w:val="22"/>
                                </w:rPr>
                              </w:pPr>
                              <w:r>
                                <w:rPr>
                                  <w:sz w:val="22"/>
                                </w:rPr>
                                <w:t>302</w:t>
                              </w:r>
                            </w:p>
                          </w:txbxContent>
                        </wps:txbx>
                        <wps:bodyPr rot="0" vert="horz" wrap="square" lIns="91440" tIns="45720" rIns="91440" bIns="45720" anchor="t" anchorCtr="0" upright="1">
                          <a:noAutofit/>
                        </wps:bodyPr>
                      </wps:wsp>
                      <wps:wsp>
                        <wps:cNvPr id="9" name="Text Box 157"/>
                        <wps:cNvSpPr txBox="1">
                          <a:spLocks noChangeArrowheads="1"/>
                        </wps:cNvSpPr>
                        <wps:spPr bwMode="auto">
                          <a:xfrm>
                            <a:off x="212549" y="2619635"/>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jc w:val="right"/>
                                <w:rPr>
                                  <w:sz w:val="22"/>
                                </w:rPr>
                              </w:pPr>
                              <w:r>
                                <w:rPr>
                                  <w:sz w:val="22"/>
                                </w:rPr>
                                <w:t>502</w:t>
                              </w:r>
                            </w:p>
                          </w:txbxContent>
                        </wps:txbx>
                        <wps:bodyPr rot="0" vert="horz" wrap="square" lIns="91440" tIns="45720" rIns="91440" bIns="45720" anchor="t" anchorCtr="0" upright="1">
                          <a:noAutofit/>
                        </wps:bodyPr>
                      </wps:wsp>
                      <wpg:wgp>
                        <wpg:cNvPr id="10" name="Group 315"/>
                        <wpg:cNvGrpSpPr>
                          <a:grpSpLocks/>
                        </wpg:cNvGrpSpPr>
                        <wpg:grpSpPr bwMode="auto">
                          <a:xfrm>
                            <a:off x="4986912" y="2131832"/>
                            <a:ext cx="41861" cy="504373"/>
                            <a:chOff x="4994945" y="2643229"/>
                            <a:chExt cx="41856" cy="258823"/>
                          </a:xfrm>
                        </wpg:grpSpPr>
                        <wps:wsp>
                          <wps:cNvPr id="11"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14" name="Text Box 158"/>
                        <wps:cNvSpPr txBox="1">
                          <a:spLocks noChangeArrowheads="1"/>
                        </wps:cNvSpPr>
                        <wps:spPr bwMode="auto">
                          <a:xfrm>
                            <a:off x="4973617" y="2300433"/>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jc w:val="right"/>
                                <w:rPr>
                                  <w:sz w:val="22"/>
                                </w:rPr>
                              </w:pPr>
                              <w:r>
                                <w:rPr>
                                  <w:sz w:val="22"/>
                                </w:rPr>
                                <w:t>6</w:t>
                              </w:r>
                            </w:p>
                          </w:txbxContent>
                        </wps:txbx>
                        <wps:bodyPr rot="0" vert="horz" wrap="square" lIns="0" tIns="0" rIns="0" bIns="0" anchor="t" anchorCtr="0" upright="1">
                          <a:noAutofit/>
                        </wps:bodyPr>
                      </wps:wsp>
                      <wpg:wgp>
                        <wpg:cNvPr id="15" name="Group 175"/>
                        <wpg:cNvGrpSpPr>
                          <a:grpSpLocks/>
                        </wpg:cNvGrpSpPr>
                        <wpg:grpSpPr bwMode="auto">
                          <a:xfrm>
                            <a:off x="4982551" y="702799"/>
                            <a:ext cx="41861" cy="1308214"/>
                            <a:chOff x="4994945" y="2643229"/>
                            <a:chExt cx="41856" cy="258823"/>
                          </a:xfrm>
                        </wpg:grpSpPr>
                        <wps:wsp>
                          <wps:cNvPr id="23"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37" name="Text Box 179"/>
                        <wps:cNvSpPr txBox="1">
                          <a:spLocks noChangeArrowheads="1"/>
                        </wps:cNvSpPr>
                        <wps:spPr bwMode="auto">
                          <a:xfrm>
                            <a:off x="4969255" y="1262802"/>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jc w:val="right"/>
                                <w:rPr>
                                  <w:sz w:val="22"/>
                                </w:rPr>
                              </w:pPr>
                              <w:r>
                                <w:rPr>
                                  <w:sz w:val="22"/>
                                </w:rPr>
                                <w:t>7</w:t>
                              </w:r>
                            </w:p>
                          </w:txbxContent>
                        </wps:txbx>
                        <wps:bodyPr rot="0" vert="horz" wrap="square" lIns="0" tIns="0" rIns="0" bIns="0" anchor="t" anchorCtr="0" upright="1">
                          <a:noAutofit/>
                        </wps:bodyPr>
                      </wps:wsp>
                      <wpg:wgp>
                        <wpg:cNvPr id="38" name="Group 180"/>
                        <wpg:cNvGrpSpPr>
                          <a:grpSpLocks/>
                        </wpg:cNvGrpSpPr>
                        <wpg:grpSpPr bwMode="auto">
                          <a:xfrm flipH="1">
                            <a:off x="295680" y="546381"/>
                            <a:ext cx="47588" cy="2106892"/>
                            <a:chOff x="4994945" y="2643229"/>
                            <a:chExt cx="41856" cy="258823"/>
                          </a:xfrm>
                        </wpg:grpSpPr>
                        <wps:wsp>
                          <wps:cNvPr id="39"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47" name="Text Box 184"/>
                        <wps:cNvSpPr txBox="1">
                          <a:spLocks noChangeArrowheads="1"/>
                        </wps:cNvSpPr>
                        <wps:spPr bwMode="auto">
                          <a:xfrm>
                            <a:off x="249182" y="1445484"/>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27C82" w:rsidRPr="009505CF" w:rsidRDefault="00627C82" w:rsidP="00EA7D71">
                              <w:pPr>
                                <w:jc w:val="right"/>
                                <w:rPr>
                                  <w:sz w:val="22"/>
                                </w:rPr>
                              </w:pPr>
                              <w:r>
                                <w:rPr>
                                  <w:sz w:val="22"/>
                                </w:rPr>
                                <w:t>4</w:t>
                              </w:r>
                            </w:p>
                          </w:txbxContent>
                        </wps:txbx>
                        <wps:bodyPr rot="0" vert="horz" wrap="square" lIns="0" tIns="0" rIns="0" bIns="0" anchor="t" anchorCtr="0" upright="1">
                          <a:noAutofit/>
                        </wps:bodyPr>
                      </wps:wsp>
                    </wpc:wpc>
                  </a:graphicData>
                </a:graphic>
              </wp:inline>
            </w:drawing>
          </mc:Choice>
          <mc:Fallback>
            <w:pict>
              <v:group id="Canvas 309" o:spid="_x0000_s1026" editas="canvas" style="width:421.8pt;height:233pt;mso-position-horizontal-relative:char;mso-position-vertical-relative:line" coordsize="53568,2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568;height:29584;visibility:visible;mso-wrap-style:square">
                  <v:fill o:detectmouseclick="t"/>
                  <v:path o:connecttype="none"/>
                </v:shape>
                <v:shapetype id="_x0000_t202" coordsize="21600,21600" o:spt="202" path="m,l,21600r21600,l21600,xe">
                  <v:stroke joinstyle="miter"/>
                  <v:path gradientshapeok="t" o:connecttype="rect"/>
                </v:shapetype>
                <v:shape id="Text Box 313" o:spid="_x0000_s1028" type="#_x0000_t202" style="position:absolute;left:2298;top:203;width:2734;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627C82" w:rsidRPr="009505CF" w:rsidRDefault="00627C82" w:rsidP="00EA7D71">
                        <w:pPr>
                          <w:rPr>
                            <w:sz w:val="22"/>
                          </w:rPr>
                        </w:pPr>
                        <w:r w:rsidRPr="009505CF">
                          <w:rPr>
                            <w:sz w:val="22"/>
                          </w:rPr>
                          <w:t>1</w:t>
                        </w:r>
                      </w:p>
                    </w:txbxContent>
                  </v:textbox>
                </v:shape>
                <v:shape id="Text Box 154" o:spid="_x0000_s1029" type="#_x0000_t202" style="position:absolute;left:2125;top:1674;width:2734;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627C82" w:rsidRPr="009505CF" w:rsidRDefault="00627C82" w:rsidP="00EA7D71">
                        <w:pPr>
                          <w:jc w:val="right"/>
                          <w:rPr>
                            <w:sz w:val="22"/>
                          </w:rPr>
                        </w:pPr>
                        <w:r>
                          <w:rPr>
                            <w:sz w:val="22"/>
                          </w:rPr>
                          <w:t>202</w:t>
                        </w:r>
                      </w:p>
                    </w:txbxContent>
                  </v:textbox>
                </v:shape>
                <v:shape id="Text Box 155" o:spid="_x0000_s1030" type="#_x0000_t202" style="position:absolute;left:2125;top:3145;width:27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627C82" w:rsidRPr="009505CF" w:rsidRDefault="00627C82" w:rsidP="00EA7D71">
                        <w:pPr>
                          <w:jc w:val="right"/>
                          <w:rPr>
                            <w:sz w:val="22"/>
                          </w:rPr>
                        </w:pPr>
                        <w:r>
                          <w:rPr>
                            <w:sz w:val="22"/>
                          </w:rPr>
                          <w:t>302</w:t>
                        </w:r>
                      </w:p>
                    </w:txbxContent>
                  </v:textbox>
                </v:shape>
                <v:shape id="Text Box 157" o:spid="_x0000_s1031" type="#_x0000_t202" style="position:absolute;left:2125;top:26196;width:27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627C82" w:rsidRPr="009505CF" w:rsidRDefault="00627C82" w:rsidP="00EA7D71">
                        <w:pPr>
                          <w:jc w:val="right"/>
                          <w:rPr>
                            <w:sz w:val="22"/>
                          </w:rPr>
                        </w:pPr>
                        <w:r>
                          <w:rPr>
                            <w:sz w:val="22"/>
                          </w:rPr>
                          <w:t>502</w:t>
                        </w:r>
                      </w:p>
                    </w:txbxContent>
                  </v:textbox>
                </v:shape>
                <v:group id="Group 315" o:spid="_x0000_s1032" style="position:absolute;left:49869;top:21318;width:418;height:5044"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Line 12" o:spid="_x0000_s103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mgMEAAADbAAAADwAAAGRycy9kb3ducmV2LnhtbESPwYoCMRBE74L/EHrBm2ZUEJk1iiu4&#10;7EEEdT+gSdrJ6KQzJFHHvzfCwt66qep61YtV5xpxpxBrzwrGowIEsfam5krB72k7nIOICdlg45kU&#10;PCnCatnvLbA0/sEHuh9TJXIIxxIV2JTaUsqoLTmMI98SZ+3sg8OU11BJE/CRw10jJ0Uxkw5rzgSL&#10;LW0s6evx5jJ3v3PTfbjouf/2B9qinbX6S6nBR7f+BJGoS//mv+sfk+uP4f1LHk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9KaAwQAAANsAAAAPAAAAAAAAAAAAAAAA&#10;AKECAABkcnMvZG93bnJldi54bWxQSwUGAAAAAAQABAD5AAAAjwMAAAAA&#10;" strokeweight="1.5pt">
                    <v:stroke endarrowwidth="narrow" endarrowlength="short" endcap="square"/>
                  </v:line>
                  <v:line id="Line 12" o:spid="_x0000_s103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498MAAADbAAAADwAAAGRycy9kb3ducmV2LnhtbESPwWrDMBBE74H8g9hAb7GcFEJwrYSm&#10;kNJDMTjpByzS1nJrrYykJs7fR4VCb7vM7LzZej+5QVwoxN6zglVRgiDW3vTcKfg4H5dbEDEhGxw8&#10;k4IbRdjv5rMaK+Ov3NLllDqRQzhWqMCmNFZSRm3JYSz8SJy1Tx8cpryGTpqA1xzuBrkuy4102HMm&#10;WBzpxZL+Pv24zG3e3WMTvvTWv/qWjmg3oz4o9bCYnp9AJJrSv/nv+s3k+mv4/SUP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mOPfDAAAA2wAAAA8AAAAAAAAAAAAA&#10;AAAAoQIAAGRycy9kb3ducmV2LnhtbFBLBQYAAAAABAAEAPkAAACRAwAAAAA=&#10;" strokeweight="1.5pt">
                    <v:stroke endarrowwidth="narrow" endarrowlength="short" endcap="square"/>
                  </v:line>
                  <v:line id="Line 12" o:spid="_x0000_s103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dbMMAAADbAAAADwAAAGRycy9kb3ducmV2LnhtbESPzWrDMBCE74W8g9hAb42cBkJwIpum&#10;4NJDCeTnARZpa7m1VkZSHefto0Kht11mdr7ZXT25XowUYudZwXJRgCDW3nTcKricm6cNiJiQDfae&#10;ScGNItTV7GGHpfFXPtJ4Sq3IIRxLVGBTGkopo7bkMC78QJy1Tx8cpryGVpqA1xzuevlcFGvpsONM&#10;sDjQqyX9ffpxmXv4cKtD+NIb/+aP1KBdD3qv1ON8etmCSDSlf/Pf9bvJ9Vfw+0se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qnWzDAAAA2wAAAA8AAAAAAAAAAAAA&#10;AAAAoQIAAGRycy9kb3ducmV2LnhtbFBLBQYAAAAABAAEAPkAAACRAwAAAAA=&#10;" strokeweight="1.5pt">
                    <v:stroke endarrowwidth="narrow" endarrowlength="short" endcap="square"/>
                  </v:line>
                </v:group>
                <v:shape id="Text Box 158" o:spid="_x0000_s1036" type="#_x0000_t202" style="position:absolute;left:49736;top:23004;width:941;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Sor8A&#10;AADbAAAADwAAAGRycy9kb3ducmV2LnhtbERPTYvCMBC9C/sfwizszabKotI1FdlV8Gr14HFoxrbb&#10;ZlKbqO2/N4LgbR7vc5ar3jTiRp2rLCuYRDEI4tzqigsFx8N2vADhPLLGxjIpGMjBKv0YLTHR9s57&#10;umW+ECGEXYIKSu/bREqXl2TQRbYlDtzZdgZ9gF0hdYf3EG4aOY3jmTRYcWgosaXfkvI6uxoFej69&#10;5L7Ohux/e+bLsDkU7elPqa/Pfv0DwlPv3+KXe6fD/G94/hIOkO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dKivwAAANsAAAAPAAAAAAAAAAAAAAAAAJgCAABkcnMvZG93bnJl&#10;di54bWxQSwUGAAAAAAQABAD1AAAAhAMAAAAA&#10;" stroked="f" strokeweight=".5pt">
                  <v:textbox inset="0,0,0,0">
                    <w:txbxContent>
                      <w:p w:rsidR="00627C82" w:rsidRPr="009505CF" w:rsidRDefault="00627C82" w:rsidP="00EA7D71">
                        <w:pPr>
                          <w:jc w:val="right"/>
                          <w:rPr>
                            <w:sz w:val="22"/>
                          </w:rPr>
                        </w:pPr>
                        <w:r>
                          <w:rPr>
                            <w:sz w:val="22"/>
                          </w:rPr>
                          <w:t>6</w:t>
                        </w:r>
                      </w:p>
                    </w:txbxContent>
                  </v:textbox>
                </v:shape>
                <v:group id="Group 175" o:spid="_x0000_s1037" style="position:absolute;left:49825;top:7027;width:419;height:13083"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2" o:spid="_x0000_s1038"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X0cAAAADbAAAADwAAAGRycy9kb3ducmV2LnhtbESP3WoCMRCF7wu+Q5hC72q2CiKrUVpB&#10;6YUI/jzAkIyb1c1kSaKub28EwcvD+fk403nnGnGlEGvPCn76BQhi7U3NlYLDfvk9BhETssHGMym4&#10;U4T5rPcxxdL4G2/pukuVyCMcS1RgU2pLKaO25DD2fUucvaMPDlOWoZIm4C2Pu0YOimIkHdacCRZb&#10;WljS593FZe5m7YabcNJjv/JbWqIdtfpPqa/P7ncCIlGX3uFX+98oGAzh+SX/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GV9HAAAAA2wAAAA8AAAAAAAAAAAAAAAAA&#10;oQIAAGRycy9kb3ducmV2LnhtbFBLBQYAAAAABAAEAPkAAACOAwAAAAA=&#10;" strokeweight="1.5pt">
                    <v:stroke endarrowwidth="narrow" endarrowlength="short" endcap="square"/>
                  </v:line>
                  <v:line id="Line 12" o:spid="_x0000_s1039"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848EAAADbAAAADwAAAGRycy9kb3ducmV2LnhtbESP3WoCMRCF74W+Q5iCd5ptRZGtUdqC&#10;4oUIrj7AkEw3224mS5Lq+vZGELw8nJ+Ps1j1rhVnCrHxrOBtXIAg1t40XCs4HdejOYiYkA22nknB&#10;lSKsli+DBZbGX/hA5yrVIo9wLFGBTakrpYzaksM49h1x9n58cJiyDLU0AS953LXyvShm0mHDmWCx&#10;o29L+q/6d5m737nJPvzqud/4A63Rzjr9pdTwtf/8AJGoT8/wo701CiZ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vzjwQAAANsAAAAPAAAAAAAAAAAAAAAA&#10;AKECAABkcnMvZG93bnJldi54bWxQSwUGAAAAAAQABAD5AAAAjwMAAAAA&#10;" strokeweight="1.5pt">
                    <v:stroke endarrowwidth="narrow" endarrowlength="short" endcap="square"/>
                  </v:line>
                  <v:line id="Line 12" o:spid="_x0000_s1040"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ilMAAAADbAAAADwAAAGRycy9kb3ducmV2LnhtbESP3WoCMRCF7wXfIYzgnWarsMhqFCtY&#10;vCiCPw8wJNPN1s1kSVLdvn1TELw8nJ+Ps9r0rhV3CrHxrOBtWoAg1t40XCu4XvaTBYiYkA22nknB&#10;L0XYrIeDFVbGP/hE93OqRR7hWKECm1JXSRm1JYdx6jvi7H354DBlGWppAj7yuGvlrChK6bDhTLDY&#10;0c6Svp1/XOYeP938GL71wn/4E+3Rlp1+V2o86rdLEIn69Ao/2wejYF7C/5f8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oYpTAAAAA2wAAAA8AAAAAAAAAAAAAAAAA&#10;oQIAAGRycy9kb3ducmV2LnhtbFBLBQYAAAAABAAEAPkAAACOAwAAAAA=&#10;" strokeweight="1.5pt">
                    <v:stroke endarrowwidth="narrow" endarrowlength="short" endcap="square"/>
                  </v:line>
                </v:group>
                <v:shape id="Text Box 179" o:spid="_x0000_s1041" type="#_x0000_t202" style="position:absolute;left:49692;top:12628;width:941;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QtcIA&#10;AADbAAAADwAAAGRycy9kb3ducmV2LnhtbESPQYvCMBSE78L+h/AEbzbVBV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hC1wgAAANsAAAAPAAAAAAAAAAAAAAAAAJgCAABkcnMvZG93&#10;bnJldi54bWxQSwUGAAAAAAQABAD1AAAAhwMAAAAA&#10;" stroked="f" strokeweight=".5pt">
                  <v:textbox inset="0,0,0,0">
                    <w:txbxContent>
                      <w:p w:rsidR="00627C82" w:rsidRPr="009505CF" w:rsidRDefault="00627C82" w:rsidP="00EA7D71">
                        <w:pPr>
                          <w:jc w:val="right"/>
                          <w:rPr>
                            <w:sz w:val="22"/>
                          </w:rPr>
                        </w:pPr>
                        <w:r>
                          <w:rPr>
                            <w:sz w:val="22"/>
                          </w:rPr>
                          <w:t>7</w:t>
                        </w:r>
                      </w:p>
                    </w:txbxContent>
                  </v:textbox>
                </v:shape>
                <v:group id="Group 180" o:spid="_x0000_s1042" style="position:absolute;left:2956;top:5463;width:476;height:21069;flip:x"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2VsAAAADbAAAADwAAAGRycy9kb3ducmV2LnhtbERPz2vCMBS+D/wfwhO8&#10;zdRZhtRGEWEiY5d1U3p8NM822LyUJrbdf78cBjt+fL/z/WRbMVDvjWMFq2UCgrhy2nCt4Pvr7XkD&#10;wgdkja1jUvBDHva72VOOmXYjf9JQhFrEEPYZKmhC6DIpfdWQRb90HXHkbq63GCLsa6l7HGO4beVL&#10;krxKi4ZjQ4MdHRuq7sXDKrgcTErptXz/SCqis5blqTCpUov5dNiCCDSFf/Gf+6wVrOPY+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6KfZWwAAAANsAAAAPAAAA&#10;AAAAAAAAAAAAAKoCAABkcnMvZG93bnJldi54bWxQSwUGAAAAAAQABAD6AAAAlwMAAAAA&#10;">
                  <v:line id="Line 12" o:spid="_x0000_s104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f25sEAAADbAAAADwAAAGRycy9kb3ducmV2LnhtbESP3WoCMRCF7wu+QxihdzVrBbGr2aUW&#10;lF6IoPUBhmS62XYzWZKo27dvBMHLw/n5OKt6cJ24UIitZwXTSQGCWHvTcqPg9LV5WYCICdlg55kU&#10;/FGEuho9rbA0/soHuhxTI/IIxxIV2JT6UsqoLTmME98TZ+/bB4cpy9BIE/Cax10nX4tiLh22nAkW&#10;e/qwpH+PZ5e5+52b7cOPXvitP9AG7bzXa6Wex8P7EkSiIT3C9/anUTB7g9uX/ANk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N/bmwQAAANsAAAAPAAAAAAAAAAAAAAAA&#10;AKECAABkcnMvZG93bnJldi54bWxQSwUGAAAAAAQABAD5AAAAjwMAAAAA&#10;" strokeweight="1.5pt">
                    <v:stroke endarrowwidth="narrow" endarrowlength="short" endcap="square"/>
                  </v:line>
                  <v:line id="Line 12" o:spid="_x0000_s104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myccEAAADbAAAADwAAAGRycy9kb3ducmV2LnhtbESP3WoCMRCF74W+Q5iCd5ptFZGtUdqC&#10;4oUIrj7AkEw3224mS5Lq+vZGELw8nJ+Ps1j1rhVnCrHxrOBtXIAg1t40XCs4HdejOYiYkA22nknB&#10;lSKsli+DBZbGX/hA5yrVIo9wLFGBTakrpYzaksM49h1x9n58cJiyDLU0AS953LXyvShm0mHDmWCx&#10;o29L+q/6d5m737nJPvzqud/4A63Rzjr9pdTwtf/8AJGoT8/wo701CqY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bJxwQAAANsAAAAPAAAAAAAAAAAAAAAA&#10;AKECAABkcnMvZG93bnJldi54bWxQSwUGAAAAAAQABAD5AAAAjwMAAAAA&#10;" strokeweight="1.5pt">
                    <v:stroke endarrowwidth="narrow" endarrowlength="short" endcap="square"/>
                  </v:line>
                  <v:line id="Line 12" o:spid="_x0000_s104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R6cEAAADbAAAADwAAAGRycy9kb3ducmV2LnhtbESP3WoCMRCF7wu+QxjBu5q1lkVWo2jB&#10;4kUR/HmAIRk3q5vJkqS6vn1TKPTycH4+zmLVu1bcKcTGs4LJuABBrL1puFZwPm1fZyBiQjbYeiYF&#10;T4qwWg5eFlgZ/+AD3Y+pFnmEY4UKbEpdJWXUlhzGse+Is3fxwWHKMtTSBHzkcdfKt6IopcOGM8Fi&#10;Rx+W9O347TJ3/+Wm+3DVM//pD7RFW3Z6o9Ro2K/nIBL16T/8194ZBe8l/H7JP0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hHpwQAAANsAAAAPAAAAAAAAAAAAAAAA&#10;AKECAABkcnMvZG93bnJldi54bWxQSwUGAAAAAAQABAD5AAAAjwMAAAAA&#10;" strokeweight="1.5pt">
                    <v:stroke endarrowwidth="narrow" endarrowlength="short" endcap="square"/>
                  </v:line>
                </v:group>
                <v:shape id="Text Box 184" o:spid="_x0000_s1046" type="#_x0000_t202" style="position:absolute;left:2491;top:14454;width:942;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rsidR="00627C82" w:rsidRPr="009505CF" w:rsidRDefault="00627C82" w:rsidP="00EA7D71">
                        <w:pPr>
                          <w:jc w:val="right"/>
                          <w:rPr>
                            <w:sz w:val="22"/>
                          </w:rPr>
                        </w:pPr>
                        <w:r>
                          <w:rPr>
                            <w:sz w:val="22"/>
                          </w:rPr>
                          <w:t>4</w:t>
                        </w:r>
                      </w:p>
                    </w:txbxContent>
                  </v:textbox>
                </v:shape>
                <w10:anchorlock/>
              </v:group>
            </w:pict>
          </mc:Fallback>
        </mc:AlternateContent>
      </w:r>
    </w:p>
    <w:p w:rsidR="00EA7D71" w:rsidRPr="006B3224" w:rsidRDefault="00EA7D71" w:rsidP="006B3224">
      <w:pPr>
        <w:pStyle w:val="BodyText"/>
      </w:pPr>
    </w:p>
    <w:p w:rsidR="00EA7D71" w:rsidRPr="006B3224" w:rsidRDefault="00EA7D71" w:rsidP="0006001B">
      <w:pPr>
        <w:pStyle w:val="BodyText"/>
        <w:numPr>
          <w:ilvl w:val="0"/>
          <w:numId w:val="8"/>
        </w:numPr>
        <w:spacing w:after="120"/>
      </w:pPr>
      <w:r w:rsidRPr="006B3224">
        <w:t>Title Bar: Shows project path and filename.</w:t>
      </w:r>
    </w:p>
    <w:p w:rsidR="006B3224" w:rsidRDefault="00EA7D71" w:rsidP="0006001B">
      <w:pPr>
        <w:pStyle w:val="BodyText"/>
        <w:numPr>
          <w:ilvl w:val="0"/>
          <w:numId w:val="8"/>
        </w:numPr>
        <w:spacing w:after="120"/>
      </w:pPr>
      <w:r w:rsidRPr="006B3224">
        <w:t>Menu Bar</w:t>
      </w:r>
      <w:r w:rsidR="006B3224">
        <w:t xml:space="preserve">: </w:t>
      </w:r>
      <w:r w:rsidRPr="006B3224">
        <w:t>File, Project, Edit, Tools, Program</w:t>
      </w:r>
      <w:r w:rsidR="00A8494E">
        <w:t>,</w:t>
      </w:r>
      <w:r w:rsidRPr="006B3224">
        <w:t xml:space="preserve"> and Help</w:t>
      </w:r>
      <w:r w:rsidR="006B3224">
        <w:t xml:space="preserve"> menu options</w:t>
      </w:r>
      <w:r w:rsidRPr="006B3224">
        <w:t xml:space="preserve">. </w:t>
      </w:r>
    </w:p>
    <w:p w:rsidR="006B3224" w:rsidRDefault="00EA7D71" w:rsidP="0006001B">
      <w:pPr>
        <w:pStyle w:val="BodyText"/>
        <w:numPr>
          <w:ilvl w:val="0"/>
          <w:numId w:val="8"/>
        </w:numPr>
        <w:spacing w:after="120"/>
      </w:pPr>
      <w:r w:rsidRPr="006B3224">
        <w:t>Button Bar</w:t>
      </w:r>
      <w:r w:rsidR="006B3224">
        <w:t>: B</w:t>
      </w:r>
      <w:r w:rsidRPr="006B3224">
        <w:t>uttons for most commonly used menu items</w:t>
      </w:r>
      <w:r w:rsidR="006B3224">
        <w:t xml:space="preserve">, and </w:t>
      </w:r>
      <w:r w:rsidRPr="006B3224">
        <w:t>COM port selection dropdown.</w:t>
      </w:r>
    </w:p>
    <w:p w:rsidR="006B3224" w:rsidRDefault="00EA7D71" w:rsidP="0006001B">
      <w:pPr>
        <w:pStyle w:val="BodyText"/>
        <w:numPr>
          <w:ilvl w:val="0"/>
          <w:numId w:val="8"/>
        </w:numPr>
        <w:spacing w:after="120"/>
      </w:pPr>
      <w:r w:rsidRPr="006B3224">
        <w:t>Project Manager</w:t>
      </w:r>
      <w:r w:rsidR="006B3224">
        <w:t xml:space="preserve">: </w:t>
      </w:r>
      <w:r w:rsidRPr="006B3224">
        <w:t>File List and Project Options tabs</w:t>
      </w:r>
      <w:r w:rsidR="006B3224">
        <w:t>.</w:t>
      </w:r>
    </w:p>
    <w:p w:rsidR="006B3224" w:rsidRDefault="00EA7D71" w:rsidP="0006001B">
      <w:pPr>
        <w:pStyle w:val="BodyText"/>
        <w:numPr>
          <w:ilvl w:val="0"/>
          <w:numId w:val="8"/>
        </w:numPr>
        <w:spacing w:after="120"/>
      </w:pPr>
      <w:r w:rsidRPr="006B3224">
        <w:t xml:space="preserve">Status </w:t>
      </w:r>
      <w:r w:rsidR="006B3224">
        <w:t>B</w:t>
      </w:r>
      <w:r w:rsidRPr="006B3224">
        <w:t>ar</w:t>
      </w:r>
      <w:r w:rsidR="006B3224">
        <w:t xml:space="preserve">: </w:t>
      </w:r>
      <w:r w:rsidR="009E0985">
        <w:t>D</w:t>
      </w:r>
      <w:r w:rsidRPr="006B3224">
        <w:t>isplays code size, build information, and download progress.  Buttons for Show/Hide Project Manager and Show/Hide Build Status are also available in Simple View</w:t>
      </w:r>
      <w:r w:rsidR="006B3224">
        <w:t>.</w:t>
      </w:r>
    </w:p>
    <w:p w:rsidR="006B3224" w:rsidRDefault="00EA7D71" w:rsidP="0006001B">
      <w:pPr>
        <w:pStyle w:val="BodyText"/>
        <w:numPr>
          <w:ilvl w:val="0"/>
          <w:numId w:val="8"/>
        </w:numPr>
        <w:spacing w:after="120"/>
      </w:pPr>
      <w:r w:rsidRPr="006B3224">
        <w:t>Build Status</w:t>
      </w:r>
      <w:r w:rsidR="006B3224">
        <w:t xml:space="preserve">: </w:t>
      </w:r>
      <w:r w:rsidRPr="006B3224">
        <w:t xml:space="preserve">Displays GCC compiler, </w:t>
      </w:r>
      <w:r w:rsidR="009E0985">
        <w:t>L</w:t>
      </w:r>
      <w:r w:rsidRPr="006B3224">
        <w:t>inker and download messages.</w:t>
      </w:r>
    </w:p>
    <w:p w:rsidR="00EA7D71" w:rsidRPr="006B3224" w:rsidRDefault="00EA7D71" w:rsidP="0006001B">
      <w:pPr>
        <w:pStyle w:val="BodyText"/>
        <w:numPr>
          <w:ilvl w:val="0"/>
          <w:numId w:val="8"/>
        </w:numPr>
        <w:spacing w:after="120"/>
      </w:pPr>
      <w:r w:rsidRPr="006B3224">
        <w:t>Editor</w:t>
      </w:r>
      <w:r w:rsidR="006B3224">
        <w:t xml:space="preserve">: </w:t>
      </w:r>
      <w:r w:rsidRPr="006B3224">
        <w:t>Text editor for C/C++/Spin code</w:t>
      </w:r>
      <w:r w:rsidR="006B3224">
        <w:t>;</w:t>
      </w:r>
      <w:r w:rsidRPr="006B3224">
        <w:t xml:space="preserve"> supports multiple tabs in a single project.</w:t>
      </w:r>
    </w:p>
    <w:p w:rsidR="00EA7D71" w:rsidRPr="006B3224" w:rsidRDefault="00EA7D71" w:rsidP="006B3224">
      <w:pPr>
        <w:pStyle w:val="BodyText"/>
      </w:pPr>
    </w:p>
    <w:p w:rsidR="00EA7D71" w:rsidRDefault="00EA7D71" w:rsidP="006B3224">
      <w:pPr>
        <w:pStyle w:val="BodyText"/>
        <w:rPr>
          <w:rFonts w:cs="Arial"/>
          <w:color w:val="444444"/>
          <w:szCs w:val="20"/>
        </w:rPr>
      </w:pPr>
      <w:r>
        <w:rPr>
          <w:rFonts w:cs="Arial"/>
          <w:color w:val="444444"/>
          <w:szCs w:val="20"/>
        </w:rPr>
        <w:t xml:space="preserve">Note that each instance of the </w:t>
      </w:r>
      <w:r w:rsidR="00A8494E">
        <w:rPr>
          <w:rFonts w:cs="Arial"/>
          <w:color w:val="444444"/>
          <w:szCs w:val="20"/>
        </w:rPr>
        <w:t xml:space="preserve">software </w:t>
      </w:r>
      <w:r>
        <w:rPr>
          <w:rFonts w:cs="Arial"/>
          <w:color w:val="444444"/>
          <w:szCs w:val="20"/>
        </w:rPr>
        <w:t xml:space="preserve">contains one active project that may have one or more tabs.  If you want to work on more than one project at a time, run a second instance of SimpleIDE.  In Windows you can open another instance by double-clicking a shortcut to </w:t>
      </w:r>
      <w:r w:rsidR="00C7373F">
        <w:rPr>
          <w:rFonts w:cs="Arial"/>
          <w:color w:val="444444"/>
          <w:szCs w:val="20"/>
        </w:rPr>
        <w:t>SimpleIDE</w:t>
      </w:r>
      <w:r>
        <w:rPr>
          <w:rFonts w:cs="Arial"/>
          <w:color w:val="444444"/>
          <w:szCs w:val="20"/>
        </w:rPr>
        <w:t xml:space="preserve"> (Desktop, Start -&gt; All Programs), or you can simply double-click the .side project file you want to work with, and it will open into a new SimpleIDE window.</w:t>
      </w:r>
    </w:p>
    <w:p w:rsidR="00EA7D71" w:rsidRDefault="00EA7D71" w:rsidP="006B3224">
      <w:pPr>
        <w:pStyle w:val="BodyText"/>
      </w:pPr>
    </w:p>
    <w:p w:rsidR="00A920D7" w:rsidRDefault="00A920D7">
      <w:pPr>
        <w:rPr>
          <w:rFonts w:ascii="Arial" w:hAnsi="Arial" w:cs="Arial"/>
          <w:b/>
          <w:bCs/>
          <w:color w:val="365F91" w:themeColor="accent1" w:themeShade="BF"/>
          <w:kern w:val="32"/>
          <w:sz w:val="28"/>
          <w:szCs w:val="32"/>
        </w:rPr>
      </w:pPr>
      <w:bookmarkStart w:id="48" w:name="TOC-File-Menu"/>
      <w:bookmarkStart w:id="49" w:name="_Toc325529419"/>
      <w:bookmarkStart w:id="50" w:name="_Toc325529635"/>
      <w:bookmarkStart w:id="51" w:name="_Toc355094807"/>
      <w:bookmarkEnd w:id="48"/>
      <w:r>
        <w:br w:type="page"/>
      </w:r>
    </w:p>
    <w:p w:rsidR="00EA7D71" w:rsidRPr="00402F62" w:rsidRDefault="00EA7D71" w:rsidP="00CA0177">
      <w:pPr>
        <w:pStyle w:val="StyleHeading2CustomColorRGB686868"/>
      </w:pPr>
      <w:bookmarkStart w:id="52" w:name="_Toc372031959"/>
      <w:r w:rsidRPr="00402F62">
        <w:lastRenderedPageBreak/>
        <w:t>File Menu</w:t>
      </w:r>
      <w:bookmarkEnd w:id="49"/>
      <w:bookmarkEnd w:id="50"/>
      <w:bookmarkEnd w:id="51"/>
      <w:bookmarkEnd w:id="52"/>
    </w:p>
    <w:p w:rsidR="00EA7D71" w:rsidRDefault="00EA7D71" w:rsidP="006B3224">
      <w:pPr>
        <w:pStyle w:val="BodyText"/>
        <w:rPr>
          <w:rFonts w:cs="Arial"/>
          <w:szCs w:val="20"/>
        </w:rPr>
      </w:pPr>
      <w:r w:rsidRPr="00A920D7">
        <w:rPr>
          <w:rFonts w:cs="Arial"/>
          <w:b/>
          <w:szCs w:val="20"/>
        </w:rPr>
        <w:t>IMPORTANT:</w:t>
      </w:r>
      <w:r>
        <w:rPr>
          <w:rFonts w:cs="Arial"/>
          <w:szCs w:val="20"/>
        </w:rPr>
        <w:t xml:space="preserve"> The first five controls here are only available in Project View, not in Simple View.  Simple View only relies on the Project Menu versions of these same controls.  This helps prevent confusion in beginner-level C language classes and tutorials, where all these operations have to be performed at the Project level, not the File level.  </w:t>
      </w:r>
    </w:p>
    <w:p w:rsidR="00EA7D71" w:rsidRDefault="00EA7D71" w:rsidP="006B3224">
      <w:pPr>
        <w:pStyle w:val="BodyText"/>
        <w:rPr>
          <w:rFonts w:cs="Arial"/>
          <w:szCs w:val="20"/>
        </w:rPr>
      </w:pPr>
    </w:p>
    <w:p w:rsidR="00EA7D71" w:rsidRPr="00621F97" w:rsidRDefault="00D55384" w:rsidP="006B3224">
      <w:pPr>
        <w:pStyle w:val="BodyText"/>
        <w:spacing w:after="240"/>
        <w:ind w:left="864" w:hanging="720"/>
        <w:rPr>
          <w:rFonts w:cs="Arial"/>
          <w:szCs w:val="20"/>
        </w:rPr>
      </w:pPr>
      <w:r>
        <w:rPr>
          <w:noProof/>
        </w:rPr>
        <w:drawing>
          <wp:inline distT="0" distB="0" distL="0" distR="0" wp14:anchorId="47464D85" wp14:editId="6F18C772">
            <wp:extent cx="225425" cy="225425"/>
            <wp:effectExtent l="0" t="0" r="3175" b="3175"/>
            <wp:docPr id="1747" name="Picture 18" descr="Description: Description: Description: Description: Description: Description: Description: index__files\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Description: Description: index__files\new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New</w:t>
      </w:r>
      <w:r w:rsidR="00B51390">
        <w:rPr>
          <w:rFonts w:cs="Arial"/>
          <w:b/>
          <w:szCs w:val="20"/>
        </w:rPr>
        <w:t xml:space="preserve"> </w:t>
      </w:r>
      <w:r w:rsidR="00B51390">
        <w:rPr>
          <w:rFonts w:cs="Arial"/>
          <w:szCs w:val="20"/>
        </w:rPr>
        <w:t>[</w:t>
      </w:r>
      <w:r w:rsidR="00B51390" w:rsidRPr="00DB3688">
        <w:rPr>
          <w:rFonts w:cs="Arial"/>
          <w:szCs w:val="20"/>
        </w:rPr>
        <w:t>project view only</w:t>
      </w:r>
      <w:r w:rsidR="00B51390">
        <w:rPr>
          <w:rFonts w:cs="Arial"/>
          <w:szCs w:val="20"/>
        </w:rPr>
        <w:t>]</w:t>
      </w:r>
      <w:r w:rsidR="00EA7D71" w:rsidRPr="00621F97">
        <w:rPr>
          <w:rFonts w:cs="Arial"/>
          <w:szCs w:val="20"/>
        </w:rPr>
        <w:t>: Creates a new file called "untitled" in the tabbed editor space.</w:t>
      </w:r>
    </w:p>
    <w:p w:rsidR="00EA7D71" w:rsidRPr="00621F97" w:rsidRDefault="00D55384" w:rsidP="006B3224">
      <w:pPr>
        <w:pStyle w:val="BodyText"/>
        <w:spacing w:after="240"/>
        <w:ind w:left="864" w:hanging="720"/>
        <w:rPr>
          <w:rFonts w:cs="Arial"/>
          <w:szCs w:val="20"/>
        </w:rPr>
      </w:pPr>
      <w:r>
        <w:rPr>
          <w:noProof/>
        </w:rPr>
        <w:drawing>
          <wp:inline distT="0" distB="0" distL="0" distR="0" wp14:anchorId="24A86257" wp14:editId="6AD17C3E">
            <wp:extent cx="225425" cy="225425"/>
            <wp:effectExtent l="0" t="0" r="3175" b="3175"/>
            <wp:docPr id="1746" name="Picture 19" descr="Description: Description: Description: Description: Description: Description: Description: index__files\op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escription: Description: Description: Description: Description: Description: index__files\open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Open</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00EA7D71" w:rsidRPr="00621F97">
        <w:rPr>
          <w:rFonts w:cs="Arial"/>
          <w:szCs w:val="20"/>
        </w:rPr>
        <w:t>: Opens an existing file in</w:t>
      </w:r>
      <w:r w:rsidR="00D4794B">
        <w:rPr>
          <w:rFonts w:cs="Arial"/>
          <w:szCs w:val="20"/>
        </w:rPr>
        <w:t>to a new editor tab</w:t>
      </w:r>
      <w:r w:rsidR="00EA7D71" w:rsidRPr="00621F97">
        <w:rPr>
          <w:rFonts w:cs="Arial"/>
          <w:szCs w:val="20"/>
        </w:rPr>
        <w:t>.</w:t>
      </w:r>
    </w:p>
    <w:p w:rsidR="00EA7D71" w:rsidRPr="00621F97" w:rsidRDefault="00D55384" w:rsidP="006B3224">
      <w:pPr>
        <w:pStyle w:val="BodyText"/>
        <w:spacing w:after="240"/>
        <w:ind w:left="864" w:hanging="720"/>
        <w:rPr>
          <w:rFonts w:cs="Arial"/>
          <w:szCs w:val="20"/>
        </w:rPr>
      </w:pPr>
      <w:r>
        <w:rPr>
          <w:noProof/>
        </w:rPr>
        <w:drawing>
          <wp:inline distT="0" distB="0" distL="0" distR="0" wp14:anchorId="01985229" wp14:editId="4B949748">
            <wp:extent cx="225425" cy="225425"/>
            <wp:effectExtent l="0" t="0" r="3175" b="3175"/>
            <wp:docPr id="1745" name="Picture 20" descr="Description: Description: Description: Description: Description: Description: Description: index__files\sav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Description: Description: Description: Description: Description: index__files\save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Save</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00EA7D71" w:rsidRPr="00621F97">
        <w:rPr>
          <w:rFonts w:cs="Arial"/>
          <w:szCs w:val="20"/>
        </w:rPr>
        <w:t xml:space="preserve">: Saves </w:t>
      </w:r>
      <w:r w:rsidR="00A8494E">
        <w:rPr>
          <w:rFonts w:cs="Arial"/>
          <w:szCs w:val="20"/>
        </w:rPr>
        <w:t>the</w:t>
      </w:r>
      <w:r w:rsidR="00EA7D71" w:rsidRPr="00621F97">
        <w:rPr>
          <w:rFonts w:cs="Arial"/>
          <w:szCs w:val="20"/>
        </w:rPr>
        <w:t xml:space="preserve"> text </w:t>
      </w:r>
      <w:r w:rsidR="00D4794B">
        <w:rPr>
          <w:rFonts w:cs="Arial"/>
          <w:szCs w:val="20"/>
        </w:rPr>
        <w:t>of</w:t>
      </w:r>
      <w:r w:rsidR="00A8494E">
        <w:rPr>
          <w:rFonts w:cs="Arial"/>
          <w:szCs w:val="20"/>
        </w:rPr>
        <w:t xml:space="preserve"> the active editor tab </w:t>
      </w:r>
      <w:r w:rsidR="00EA7D71" w:rsidRPr="00621F97">
        <w:rPr>
          <w:rFonts w:cs="Arial"/>
          <w:szCs w:val="20"/>
        </w:rPr>
        <w:t>to the file shown on the tab.</w:t>
      </w:r>
    </w:p>
    <w:p w:rsidR="00EA7D71" w:rsidRPr="00621F97" w:rsidRDefault="00D55384" w:rsidP="006B3224">
      <w:pPr>
        <w:pStyle w:val="BodyText"/>
        <w:spacing w:after="240"/>
        <w:ind w:left="864" w:hanging="720"/>
        <w:rPr>
          <w:rFonts w:cs="Arial"/>
          <w:szCs w:val="20"/>
        </w:rPr>
      </w:pPr>
      <w:r>
        <w:rPr>
          <w:noProof/>
        </w:rPr>
        <w:drawing>
          <wp:inline distT="0" distB="0" distL="0" distR="0" wp14:anchorId="1E7C7B54" wp14:editId="2894001C">
            <wp:extent cx="225425" cy="225425"/>
            <wp:effectExtent l="0" t="0" r="3175" b="3175"/>
            <wp:docPr id="1744" name="Picture 21" descr="Description: Description: Description: Description: Description: Description: Description: index__files\savea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Description: Description: Description: index__files\saveasfil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Save As</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00EA7D71" w:rsidRPr="00621F97">
        <w:rPr>
          <w:rFonts w:cs="Arial"/>
          <w:szCs w:val="20"/>
        </w:rPr>
        <w:t xml:space="preserve">: Saves the </w:t>
      </w:r>
      <w:r w:rsidR="00D4794B">
        <w:rPr>
          <w:rFonts w:cs="Arial"/>
          <w:szCs w:val="20"/>
        </w:rPr>
        <w:t xml:space="preserve">active editor tab’s </w:t>
      </w:r>
      <w:r w:rsidR="00EA7D71" w:rsidRPr="00621F97">
        <w:rPr>
          <w:rFonts w:cs="Arial"/>
          <w:szCs w:val="20"/>
        </w:rPr>
        <w:t xml:space="preserve">text to </w:t>
      </w:r>
      <w:r w:rsidR="00D4794B">
        <w:rPr>
          <w:rFonts w:cs="Arial"/>
          <w:szCs w:val="20"/>
        </w:rPr>
        <w:t>a</w:t>
      </w:r>
      <w:r w:rsidR="00D4794B" w:rsidRPr="00621F97">
        <w:rPr>
          <w:rFonts w:cs="Arial"/>
          <w:szCs w:val="20"/>
        </w:rPr>
        <w:t xml:space="preserve"> </w:t>
      </w:r>
      <w:r w:rsidR="00EA7D71" w:rsidRPr="00621F97">
        <w:rPr>
          <w:rFonts w:cs="Arial"/>
          <w:szCs w:val="20"/>
        </w:rPr>
        <w:t>file</w:t>
      </w:r>
      <w:r w:rsidR="00D4794B">
        <w:rPr>
          <w:rFonts w:cs="Arial"/>
          <w:szCs w:val="20"/>
        </w:rPr>
        <w:t>name of your choice</w:t>
      </w:r>
      <w:r w:rsidR="00EA7D71" w:rsidRPr="00621F97">
        <w:rPr>
          <w:rFonts w:cs="Arial"/>
          <w:szCs w:val="20"/>
        </w:rPr>
        <w:t>.</w:t>
      </w:r>
    </w:p>
    <w:p w:rsidR="00EA7D71" w:rsidRPr="00621F97" w:rsidRDefault="00EA7D71" w:rsidP="006B3224">
      <w:pPr>
        <w:pStyle w:val="BodyText"/>
        <w:spacing w:after="240"/>
        <w:ind w:left="864" w:hanging="720"/>
        <w:rPr>
          <w:rFonts w:cs="Arial"/>
          <w:szCs w:val="20"/>
        </w:rPr>
      </w:pPr>
      <w:r>
        <w:rPr>
          <w:noProof/>
        </w:rPr>
        <w:t xml:space="preserve"> </w:t>
      </w:r>
      <w:r w:rsidR="00D55384">
        <w:rPr>
          <w:noProof/>
        </w:rPr>
        <w:drawing>
          <wp:inline distT="0" distB="0" distL="0" distR="0" wp14:anchorId="50D50DA9" wp14:editId="1879DDEB">
            <wp:extent cx="225425" cy="225425"/>
            <wp:effectExtent l="0" t="0" r="3175" b="3175"/>
            <wp:docPr id="1743" name="Picture 22" descr="Description: Description: Description: Description: Description: Description: Description: index__fil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Description: Description: Description: Description: Description: index__files\De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noProof/>
        </w:rPr>
        <w:t xml:space="preserve"> </w:t>
      </w:r>
      <w:r w:rsidRPr="00A920D7">
        <w:rPr>
          <w:rFonts w:cs="Arial"/>
          <w:b/>
          <w:szCs w:val="20"/>
        </w:rPr>
        <w:t>Close</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Pr="00621F97">
        <w:rPr>
          <w:rFonts w:cs="Arial"/>
          <w:szCs w:val="20"/>
        </w:rPr>
        <w:t>: Closes the currently visible tabbed editor.</w:t>
      </w:r>
    </w:p>
    <w:p w:rsidR="00EA7D71" w:rsidRPr="00621F97" w:rsidRDefault="00D55384" w:rsidP="006B3224">
      <w:pPr>
        <w:pStyle w:val="BodyText"/>
        <w:spacing w:after="240"/>
        <w:ind w:left="864" w:hanging="720"/>
        <w:rPr>
          <w:rFonts w:cs="Arial"/>
          <w:szCs w:val="20"/>
        </w:rPr>
      </w:pPr>
      <w:r>
        <w:rPr>
          <w:noProof/>
        </w:rPr>
        <w:drawing>
          <wp:inline distT="0" distB="0" distL="0" distR="0" wp14:anchorId="16434BD4" wp14:editId="2EC0B41F">
            <wp:extent cx="271670" cy="284922"/>
            <wp:effectExtent l="0" t="0" r="0" b="1270"/>
            <wp:docPr id="17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0">
                      <a:extLst>
                        <a:ext uri="{28A0092B-C50C-407E-A947-70E740481C1C}">
                          <a14:useLocalDpi xmlns:a14="http://schemas.microsoft.com/office/drawing/2010/main" val="0"/>
                        </a:ext>
                      </a:extLst>
                    </a:blip>
                    <a:srcRect t="-1" r="12600" b="12245"/>
                    <a:stretch/>
                  </pic:blipFill>
                  <pic:spPr bwMode="auto">
                    <a:xfrm>
                      <a:off x="0" y="0"/>
                      <a:ext cx="274165" cy="287539"/>
                    </a:xfrm>
                    <a:prstGeom prst="rect">
                      <a:avLst/>
                    </a:prstGeom>
                    <a:noFill/>
                    <a:ln>
                      <a:noFill/>
                    </a:ln>
                    <a:extLst>
                      <a:ext uri="{53640926-AAD7-44D8-BBD7-CCE9431645EC}">
                        <a14:shadowObscured xmlns:a14="http://schemas.microsoft.com/office/drawing/2010/main"/>
                      </a:ext>
                    </a:extLst>
                  </pic:spPr>
                </pic:pic>
              </a:graphicData>
            </a:graphic>
          </wp:inline>
        </w:drawing>
      </w:r>
      <w:r w:rsidR="00EA7D71">
        <w:rPr>
          <w:rFonts w:cs="Arial"/>
          <w:szCs w:val="20"/>
        </w:rPr>
        <w:t xml:space="preserve"> </w:t>
      </w:r>
      <w:r w:rsidR="00EA7D71" w:rsidRPr="00A920D7">
        <w:rPr>
          <w:rFonts w:cs="Arial"/>
          <w:b/>
          <w:szCs w:val="20"/>
        </w:rPr>
        <w:t>Close All</w:t>
      </w:r>
      <w:r w:rsidR="00EA7D71" w:rsidRPr="00621F97">
        <w:rPr>
          <w:rFonts w:cs="Arial"/>
          <w:szCs w:val="20"/>
        </w:rPr>
        <w:t>: Closes all files and projects.</w:t>
      </w:r>
    </w:p>
    <w:p w:rsidR="00EA7D71" w:rsidRPr="00621F97" w:rsidRDefault="00D55384" w:rsidP="006B3224">
      <w:pPr>
        <w:pStyle w:val="BodyText"/>
        <w:spacing w:after="240"/>
        <w:ind w:left="864" w:hanging="720"/>
        <w:rPr>
          <w:rFonts w:cs="Arial"/>
          <w:szCs w:val="20"/>
        </w:rPr>
      </w:pPr>
      <w:r>
        <w:rPr>
          <w:noProof/>
        </w:rPr>
        <w:drawing>
          <wp:inline distT="0" distB="0" distL="0" distR="0" wp14:anchorId="31CAD444" wp14:editId="4D3E07B9">
            <wp:extent cx="225425" cy="225425"/>
            <wp:effectExtent l="0" t="0" r="3175" b="3175"/>
            <wp:docPr id="1741" name="Picture 26" descr="Description: Description: Description: Description: Description: Description: Description: index__file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Description: Description: Description: Description: Description: Description: index__files\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Print</w:t>
      </w:r>
      <w:r w:rsidR="00EA7D71" w:rsidRPr="00621F97">
        <w:rPr>
          <w:rFonts w:cs="Arial"/>
          <w:szCs w:val="20"/>
        </w:rPr>
        <w:t>: Prints the current document to a selected printing device.</w:t>
      </w:r>
    </w:p>
    <w:p w:rsidR="00EA7D71" w:rsidRPr="00621F97" w:rsidRDefault="00EA7D71" w:rsidP="006B3224">
      <w:pPr>
        <w:pStyle w:val="BodyText"/>
        <w:spacing w:after="240"/>
        <w:ind w:left="864" w:hanging="720"/>
        <w:rPr>
          <w:rFonts w:cs="Arial"/>
          <w:szCs w:val="20"/>
        </w:rPr>
      </w:pPr>
      <w:r>
        <w:rPr>
          <w:rFonts w:cs="Arial"/>
          <w:szCs w:val="20"/>
        </w:rPr>
        <w:t xml:space="preserve">       </w:t>
      </w:r>
      <w:r w:rsidRPr="00DC5B14">
        <w:rPr>
          <w:rFonts w:cs="Arial"/>
          <w:b/>
          <w:szCs w:val="20"/>
        </w:rPr>
        <w:t>(Previous file names)</w:t>
      </w:r>
      <w:r w:rsidRPr="00621F97">
        <w:rPr>
          <w:rFonts w:cs="Arial"/>
          <w:szCs w:val="20"/>
        </w:rPr>
        <w:t>: Lists the last 5 opened files.</w:t>
      </w:r>
    </w:p>
    <w:p w:rsidR="00EA7D71" w:rsidRDefault="00D55384" w:rsidP="006B3224">
      <w:pPr>
        <w:pStyle w:val="BodyText"/>
        <w:spacing w:after="240"/>
        <w:ind w:left="864" w:hanging="720"/>
        <w:rPr>
          <w:rFonts w:cs="Arial"/>
          <w:szCs w:val="20"/>
        </w:rPr>
      </w:pPr>
      <w:r>
        <w:rPr>
          <w:noProof/>
        </w:rPr>
        <w:drawing>
          <wp:inline distT="0" distB="0" distL="0" distR="0" wp14:anchorId="5FBB27EF" wp14:editId="29F7F2F6">
            <wp:extent cx="225425" cy="225425"/>
            <wp:effectExtent l="0" t="0" r="3175" b="3175"/>
            <wp:docPr id="1740" name="Picture 27" descr="Description: Description: Description: Description: Description: Description: Description: index__files\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escription: Description: Description: Description: Description: Description: index__files\Ex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Exit</w:t>
      </w:r>
      <w:r w:rsidR="00EA7D71" w:rsidRPr="00621F97">
        <w:rPr>
          <w:rFonts w:cs="Arial"/>
          <w:szCs w:val="20"/>
        </w:rPr>
        <w:t>: Asks to save any unsaved files and exits the program.</w:t>
      </w:r>
    </w:p>
    <w:p w:rsidR="00EA7D71" w:rsidRPr="00402F62" w:rsidRDefault="00EA7D71" w:rsidP="00CA0177">
      <w:pPr>
        <w:pStyle w:val="StyleHeading2CustomColorRGB686868"/>
      </w:pPr>
      <w:bookmarkStart w:id="53" w:name="TOC-Project-Menu"/>
      <w:bookmarkStart w:id="54" w:name="_Toc325529420"/>
      <w:bookmarkStart w:id="55" w:name="_Toc325529636"/>
      <w:bookmarkStart w:id="56" w:name="_Toc355094808"/>
      <w:bookmarkStart w:id="57" w:name="_Toc372031960"/>
      <w:bookmarkEnd w:id="53"/>
      <w:r w:rsidRPr="00402F62">
        <w:t>Project Menu</w:t>
      </w:r>
      <w:bookmarkEnd w:id="54"/>
      <w:bookmarkEnd w:id="55"/>
      <w:bookmarkEnd w:id="56"/>
      <w:bookmarkEnd w:id="57"/>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283099DD" wp14:editId="6B8B8C99">
            <wp:extent cx="225425" cy="225425"/>
            <wp:effectExtent l="0" t="0" r="3175" b="3175"/>
            <wp:docPr id="1739" name="Picture 28" descr="Description: Description: Description: Description: Description: Description: Description: index__files\new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index__files\newpro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New Project</w:t>
      </w:r>
      <w:r w:rsidR="00EA7D71" w:rsidRPr="00621F97">
        <w:rPr>
          <w:rFonts w:cs="Arial"/>
          <w:szCs w:val="20"/>
        </w:rPr>
        <w:t xml:space="preserve">: Opens a dialog </w:t>
      </w:r>
      <w:r w:rsidR="00D4794B">
        <w:rPr>
          <w:rFonts w:cs="Arial"/>
          <w:szCs w:val="20"/>
        </w:rPr>
        <w:t xml:space="preserve">to </w:t>
      </w:r>
      <w:r w:rsidR="00EA7D71">
        <w:rPr>
          <w:rFonts w:cs="Arial"/>
          <w:szCs w:val="20"/>
        </w:rPr>
        <w:t>select</w:t>
      </w:r>
      <w:r w:rsidR="00D4794B">
        <w:rPr>
          <w:rFonts w:cs="Arial"/>
          <w:szCs w:val="20"/>
        </w:rPr>
        <w:t xml:space="preserve"> </w:t>
      </w:r>
      <w:r w:rsidR="00EA7D71">
        <w:rPr>
          <w:rFonts w:cs="Arial"/>
          <w:szCs w:val="20"/>
        </w:rPr>
        <w:t xml:space="preserve">folder, project name, and project type (C, C++ or Spin).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39DB733" wp14:editId="348A15D7">
            <wp:extent cx="225425" cy="225425"/>
            <wp:effectExtent l="0" t="0" r="3175" b="3175"/>
            <wp:docPr id="1738" name="Picture 30" descr="Description: Description: Description: Description: Description: Description: Description: index__files\open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Description: Description: Description: Description: Description: Description: index__files\openpro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Open Project</w:t>
      </w:r>
      <w:r w:rsidR="00EA7D71" w:rsidRPr="00621F97">
        <w:rPr>
          <w:rFonts w:cs="Arial"/>
          <w:szCs w:val="20"/>
        </w:rPr>
        <w:t xml:space="preserve">: Opens an existing project file </w:t>
      </w:r>
      <w:r w:rsidR="00D4794B">
        <w:rPr>
          <w:rFonts w:cs="Arial"/>
          <w:szCs w:val="20"/>
        </w:rPr>
        <w:t xml:space="preserve">(this with a </w:t>
      </w:r>
      <w:r w:rsidR="00EA7D71" w:rsidRPr="00621F97">
        <w:rPr>
          <w:rFonts w:cs="Arial"/>
          <w:szCs w:val="20"/>
        </w:rPr>
        <w:t>.side</w:t>
      </w:r>
      <w:r w:rsidR="00D4794B">
        <w:rPr>
          <w:rFonts w:cs="Arial"/>
          <w:szCs w:val="20"/>
        </w:rPr>
        <w:t xml:space="preserve"> extension).</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3074ABAD" wp14:editId="06EAEC22">
            <wp:extent cx="231775" cy="231775"/>
            <wp:effectExtent l="0" t="0" r="0" b="0"/>
            <wp:docPr id="1737" name="Picture 33" descr="C:\Documents and Settings\slindsay\Desktop\_upload\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slindsay\Desktop\_upload\image0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A920D7">
        <w:rPr>
          <w:rFonts w:cs="Arial"/>
          <w:b/>
          <w:szCs w:val="20"/>
        </w:rPr>
        <w:t>Save Project</w:t>
      </w:r>
      <w:r w:rsidR="00EA7D71">
        <w:rPr>
          <w:rFonts w:cs="Arial"/>
          <w:szCs w:val="20"/>
        </w:rPr>
        <w:t xml:space="preserve">: </w:t>
      </w:r>
      <w:r w:rsidR="00A920D7">
        <w:rPr>
          <w:rFonts w:cs="Arial"/>
          <w:szCs w:val="20"/>
        </w:rPr>
        <w:t xml:space="preserve">Saves all of the source files in the project with their current names and locations.  Note that the project is </w:t>
      </w:r>
      <w:r w:rsidR="00D4794B">
        <w:rPr>
          <w:rFonts w:cs="Arial"/>
          <w:szCs w:val="20"/>
        </w:rPr>
        <w:t xml:space="preserve">also </w:t>
      </w:r>
      <w:r w:rsidR="00A920D7">
        <w:rPr>
          <w:rFonts w:cs="Arial"/>
          <w:szCs w:val="20"/>
        </w:rPr>
        <w:t>saved automatically whenever it is compiled.</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7D71977C" wp14:editId="09CD66A9">
            <wp:extent cx="225425" cy="225425"/>
            <wp:effectExtent l="0" t="0" r="3175" b="3175"/>
            <wp:docPr id="1736" name="Picture 31" descr="L:\Education\Propeller\Propeller C EDU\SimpleIDE Manual\userguide 0.8.5\index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ducation\Propeller\Propeller C EDU\SimpleIDE Manual\userguide 0.8.5\index_files\image0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A920D7">
        <w:rPr>
          <w:rFonts w:cs="Arial"/>
          <w:b/>
          <w:szCs w:val="20"/>
        </w:rPr>
        <w:t>Save Project As</w:t>
      </w:r>
      <w:r w:rsidR="00EA7D71" w:rsidRPr="00621F97">
        <w:rPr>
          <w:rFonts w:cs="Arial"/>
          <w:szCs w:val="20"/>
        </w:rPr>
        <w:t>: Save the current project with a new name to a</w:t>
      </w:r>
      <w:r w:rsidR="009E0985">
        <w:rPr>
          <w:rFonts w:cs="Arial"/>
          <w:szCs w:val="20"/>
        </w:rPr>
        <w:t xml:space="preserve"> specified</w:t>
      </w:r>
      <w:r w:rsidR="00EA7D71" w:rsidRPr="00621F97">
        <w:rPr>
          <w:rFonts w:cs="Arial"/>
          <w:szCs w:val="20"/>
        </w:rPr>
        <w:t xml:space="preserve"> folder. This will save all project settings and relative paths.</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27E8298D" wp14:editId="108EDCFE">
            <wp:extent cx="191135" cy="191135"/>
            <wp:effectExtent l="0" t="0" r="0" b="0"/>
            <wp:docPr id="1735" name="Picture 98" descr="C:\propsideworkspace\Forum Alpha\userguide 0.9.x\Icons\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propsideworkspace\Forum Alpha\userguide 0.9.x\Icons\Zi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Zip</w:t>
      </w:r>
      <w:r w:rsidR="00B51390">
        <w:rPr>
          <w:rFonts w:cs="Arial"/>
          <w:b/>
          <w:szCs w:val="20"/>
        </w:rPr>
        <w:t xml:space="preserve"> Project</w:t>
      </w:r>
      <w:r w:rsidR="00EA7D71">
        <w:rPr>
          <w:rFonts w:cs="Arial"/>
          <w:szCs w:val="20"/>
        </w:rPr>
        <w:t xml:space="preserve">: Creates a zipped archive of the project that includes all the source, header, and archive files the project needs to compile.  After the file is unzipped, the resulting folder contains a portable version of the project that can be run on other computers that have SimpleIDE installed without being dependent on libraries that </w:t>
      </w:r>
      <w:r w:rsidR="00B51390">
        <w:rPr>
          <w:rFonts w:cs="Arial"/>
          <w:szCs w:val="20"/>
        </w:rPr>
        <w:t xml:space="preserve">the other </w:t>
      </w:r>
      <w:r w:rsidR="00EA7D71">
        <w:rPr>
          <w:rFonts w:cs="Arial"/>
          <w:szCs w:val="20"/>
        </w:rPr>
        <w:t xml:space="preserve">computer might or might not have.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3C0BCC9" wp14:editId="241753EC">
            <wp:extent cx="191135" cy="191135"/>
            <wp:effectExtent l="0" t="0" r="0" b="0"/>
            <wp:docPr id="1734" name="Picture 72" descr="C:\Documents and Settings\slindsay\My Documents\Downloads\AddFileCop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slindsay\My Documents\Downloads\AddFileCopyPro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File Copy</w:t>
      </w:r>
      <w:r w:rsidR="00EA7D71">
        <w:rPr>
          <w:rFonts w:cs="Arial"/>
          <w:szCs w:val="20"/>
        </w:rPr>
        <w:t xml:space="preserve"> </w:t>
      </w:r>
      <w:r w:rsidR="00B51390">
        <w:rPr>
          <w:rFonts w:cs="Arial"/>
          <w:szCs w:val="20"/>
        </w:rPr>
        <w:t>[</w:t>
      </w:r>
      <w:r w:rsidR="00EA7D71">
        <w:rPr>
          <w:rFonts w:cs="Arial"/>
          <w:szCs w:val="20"/>
        </w:rPr>
        <w:t>Project View Only</w:t>
      </w:r>
      <w:r w:rsidR="00B51390">
        <w:rPr>
          <w:rFonts w:cs="Arial"/>
          <w:szCs w:val="20"/>
        </w:rPr>
        <w:t>]</w:t>
      </w:r>
      <w:r w:rsidR="00EA7D71">
        <w:rPr>
          <w:rFonts w:cs="Arial"/>
          <w:szCs w:val="20"/>
        </w:rPr>
        <w:t xml:space="preserve">: Adds a copy of an existing file to the current project. </w:t>
      </w:r>
    </w:p>
    <w:p w:rsidR="00EA7D71" w:rsidRDefault="00D55384" w:rsidP="006B3224">
      <w:pPr>
        <w:pStyle w:val="BodyText"/>
        <w:spacing w:after="240"/>
        <w:ind w:left="864" w:hanging="720"/>
        <w:rPr>
          <w:rFonts w:cs="Arial"/>
          <w:szCs w:val="20"/>
        </w:rPr>
      </w:pPr>
      <w:r>
        <w:rPr>
          <w:rFonts w:cs="Arial"/>
          <w:noProof/>
          <w:szCs w:val="20"/>
        </w:rPr>
        <w:lastRenderedPageBreak/>
        <w:drawing>
          <wp:inline distT="0" distB="0" distL="0" distR="0" wp14:anchorId="2DFB439A" wp14:editId="1B5D2DA2">
            <wp:extent cx="191135" cy="191135"/>
            <wp:effectExtent l="0" t="0" r="0" b="0"/>
            <wp:docPr id="1733" name="Picture 74" descr="C:\Documents and Settings\slindsay\My Documents\Downloads\AddFileLink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slindsay\My Documents\Downloads\AddFileLinkPro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File Link</w:t>
      </w:r>
      <w:r w:rsidR="00EA7D71">
        <w:rPr>
          <w:rFonts w:cs="Arial"/>
          <w:szCs w:val="20"/>
        </w:rPr>
        <w:t xml:space="preserve"> </w:t>
      </w:r>
      <w:r w:rsidR="00B51390">
        <w:rPr>
          <w:rFonts w:cs="Arial"/>
          <w:szCs w:val="20"/>
        </w:rPr>
        <w:t>[</w:t>
      </w:r>
      <w:r w:rsidR="00EA7D71">
        <w:rPr>
          <w:rFonts w:cs="Arial"/>
          <w:szCs w:val="20"/>
        </w:rPr>
        <w:t>Project View Only</w:t>
      </w:r>
      <w:r w:rsidR="00B51390">
        <w:rPr>
          <w:rFonts w:cs="Arial"/>
          <w:szCs w:val="20"/>
        </w:rPr>
        <w:t xml:space="preserve">]: </w:t>
      </w:r>
      <w:r w:rsidR="00EA7D71">
        <w:rPr>
          <w:rFonts w:cs="Arial"/>
          <w:szCs w:val="20"/>
        </w:rPr>
        <w:t xml:space="preserve">Adds a link to an existing file to the current project settings.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0AC6CA7" wp14:editId="51D12379">
            <wp:extent cx="191135" cy="191135"/>
            <wp:effectExtent l="0" t="0" r="0" b="0"/>
            <wp:docPr id="1732" name="Picture 75" descr="C:\Documents and Settings\slindsay\My Documents\Downloads\AddProjec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slindsay\My Documents\Downloads\AddProjectPat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Include Path</w:t>
      </w:r>
      <w:r w:rsidR="00EA7D71">
        <w:rPr>
          <w:rFonts w:cs="Arial"/>
          <w:szCs w:val="20"/>
        </w:rPr>
        <w:t xml:space="preserve"> </w:t>
      </w:r>
      <w:r w:rsidR="00B51390">
        <w:rPr>
          <w:rFonts w:cs="Arial"/>
          <w:szCs w:val="20"/>
        </w:rPr>
        <w:t>[</w:t>
      </w:r>
      <w:r w:rsidR="00EA7D71">
        <w:rPr>
          <w:rFonts w:cs="Arial"/>
          <w:szCs w:val="20"/>
        </w:rPr>
        <w:t>Project View Only</w:t>
      </w:r>
      <w:r w:rsidR="00B51390">
        <w:rPr>
          <w:rFonts w:cs="Arial"/>
          <w:szCs w:val="20"/>
        </w:rPr>
        <w:t xml:space="preserve">]: </w:t>
      </w:r>
      <w:r w:rsidR="00EA7D71">
        <w:rPr>
          <w:rFonts w:cs="Arial"/>
          <w:szCs w:val="20"/>
        </w:rPr>
        <w:t xml:space="preserve">Adds a path </w:t>
      </w:r>
      <w:r w:rsidR="00B51390">
        <w:rPr>
          <w:rFonts w:cs="Arial"/>
          <w:szCs w:val="20"/>
        </w:rPr>
        <w:t xml:space="preserve">to the current project settings pointing </w:t>
      </w:r>
      <w:r w:rsidR="00EA7D71">
        <w:rPr>
          <w:rFonts w:cs="Arial"/>
          <w:szCs w:val="20"/>
        </w:rPr>
        <w:t>to a folder contain</w:t>
      </w:r>
      <w:r w:rsidR="00B51390">
        <w:rPr>
          <w:rFonts w:cs="Arial"/>
          <w:szCs w:val="20"/>
        </w:rPr>
        <w:t>ing</w:t>
      </w:r>
      <w:r w:rsidR="00EA7D71">
        <w:rPr>
          <w:rFonts w:cs="Arial"/>
          <w:szCs w:val="20"/>
        </w:rPr>
        <w:t xml:space="preserve"> header files the project will</w:t>
      </w:r>
      <w:r w:rsidR="00B51390">
        <w:rPr>
          <w:rFonts w:cs="Arial"/>
          <w:szCs w:val="20"/>
        </w:rPr>
        <w:t xml:space="preserve"> use</w:t>
      </w:r>
      <w:r w:rsidR="00EA7D71">
        <w:rPr>
          <w:rFonts w:cs="Arial"/>
          <w:szCs w:val="20"/>
        </w:rPr>
        <w:t xml:space="preserve">. </w:t>
      </w:r>
    </w:p>
    <w:p w:rsidR="001349CB" w:rsidRPr="001349CB" w:rsidRDefault="00D55384" w:rsidP="001349CB">
      <w:pPr>
        <w:pStyle w:val="BodyText"/>
        <w:spacing w:after="240"/>
      </w:pPr>
      <w:r>
        <w:rPr>
          <w:rFonts w:cs="Arial"/>
          <w:noProof/>
          <w:szCs w:val="20"/>
        </w:rPr>
        <w:drawing>
          <wp:inline distT="0" distB="0" distL="0" distR="0" wp14:anchorId="5F4ACCDF" wp14:editId="53A260C6">
            <wp:extent cx="191135" cy="191135"/>
            <wp:effectExtent l="0" t="0" r="0" b="0"/>
            <wp:docPr id="1731" name="Picture 76" descr="C:\Documents and Settings\slindsay\My Documents\Downloads\AddLibrary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slindsay\My Documents\Downloads\AddLibraryPa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Library Path</w:t>
      </w:r>
      <w:r w:rsidR="00EA7D71" w:rsidRPr="00935905">
        <w:rPr>
          <w:rFonts w:cs="Arial"/>
          <w:szCs w:val="20"/>
        </w:rPr>
        <w:t xml:space="preserve"> </w:t>
      </w:r>
      <w:r w:rsidR="00B51390">
        <w:rPr>
          <w:rFonts w:cs="Arial"/>
          <w:szCs w:val="20"/>
        </w:rPr>
        <w:t>[</w:t>
      </w:r>
      <w:r w:rsidR="00EA7D71" w:rsidRPr="00935905">
        <w:rPr>
          <w:rFonts w:cs="Arial"/>
          <w:szCs w:val="20"/>
        </w:rPr>
        <w:t>Project View Only</w:t>
      </w:r>
      <w:r w:rsidR="00B51390">
        <w:rPr>
          <w:rFonts w:cs="Arial"/>
          <w:szCs w:val="20"/>
        </w:rPr>
        <w:t>]</w:t>
      </w:r>
      <w:r w:rsidR="00B51390" w:rsidRPr="00935905">
        <w:rPr>
          <w:rFonts w:cs="Arial"/>
          <w:szCs w:val="20"/>
        </w:rPr>
        <w:t xml:space="preserve">: </w:t>
      </w:r>
      <w:r w:rsidR="00EA7D71" w:rsidRPr="00935905">
        <w:rPr>
          <w:rFonts w:cs="Arial"/>
          <w:szCs w:val="20"/>
        </w:rPr>
        <w:t xml:space="preserve">Adds a path </w:t>
      </w:r>
      <w:r w:rsidR="00B51390">
        <w:rPr>
          <w:rFonts w:cs="Arial"/>
          <w:szCs w:val="20"/>
        </w:rPr>
        <w:t xml:space="preserve">to the current project settings pointing </w:t>
      </w:r>
      <w:r w:rsidR="00EA7D71" w:rsidRPr="00935905">
        <w:rPr>
          <w:rFonts w:cs="Arial"/>
          <w:szCs w:val="20"/>
        </w:rPr>
        <w:t>to a folder contain</w:t>
      </w:r>
      <w:r w:rsidR="0063485D">
        <w:rPr>
          <w:rFonts w:cs="Arial"/>
          <w:szCs w:val="20"/>
        </w:rPr>
        <w:t>ing</w:t>
      </w:r>
      <w:r w:rsidR="00EA7D71" w:rsidRPr="00935905">
        <w:rPr>
          <w:rFonts w:cs="Arial"/>
          <w:szCs w:val="20"/>
        </w:rPr>
        <w:t xml:space="preserve"> memory model folders, which in turn contain archived library (.a) files.  </w:t>
      </w:r>
      <w:r w:rsidR="00EA7D71">
        <w:rPr>
          <w:rFonts w:cs="Arial"/>
          <w:szCs w:val="20"/>
        </w:rPr>
        <w:t>See</w:t>
      </w:r>
      <w:r w:rsidR="004D15D5">
        <w:rPr>
          <w:rFonts w:cs="Arial"/>
          <w:szCs w:val="20"/>
        </w:rPr>
        <w:t xml:space="preserve"> </w:t>
      </w:r>
      <w:r w:rsidR="00E55C26">
        <w:rPr>
          <w:rFonts w:cs="Arial"/>
          <w:szCs w:val="20"/>
        </w:rPr>
        <w:t xml:space="preserve">the </w:t>
      </w:r>
      <w:r w:rsidR="00EA7D71">
        <w:rPr>
          <w:rFonts w:cs="Arial"/>
          <w:szCs w:val="20"/>
        </w:rPr>
        <w:fldChar w:fldCharType="begin"/>
      </w:r>
      <w:r w:rsidR="00EA7D71">
        <w:rPr>
          <w:rFonts w:cs="Arial"/>
          <w:szCs w:val="20"/>
        </w:rPr>
        <w:instrText xml:space="preserve"> REF _Ref354851329 \h </w:instrText>
      </w:r>
      <w:r w:rsidR="006B3224">
        <w:rPr>
          <w:rFonts w:cs="Arial"/>
          <w:szCs w:val="20"/>
        </w:rPr>
        <w:instrText xml:space="preserve"> \* MERGEFORMAT </w:instrText>
      </w:r>
      <w:r w:rsidR="00EA7D71">
        <w:rPr>
          <w:rFonts w:cs="Arial"/>
          <w:szCs w:val="20"/>
        </w:rPr>
      </w:r>
      <w:r w:rsidR="00EA7D71">
        <w:rPr>
          <w:rFonts w:cs="Arial"/>
          <w:szCs w:val="20"/>
        </w:rPr>
        <w:fldChar w:fldCharType="separate"/>
      </w:r>
      <w:r w:rsidR="001349CB" w:rsidRPr="001349CB">
        <w:rPr>
          <w:rFonts w:cs="Arial"/>
          <w:szCs w:val="20"/>
        </w:rPr>
        <w:br w:type="page"/>
      </w:r>
    </w:p>
    <w:p w:rsidR="00EA7D71" w:rsidRPr="00E55C26" w:rsidRDefault="001349CB" w:rsidP="004D15D5">
      <w:pPr>
        <w:pStyle w:val="BodyText"/>
        <w:spacing w:after="240"/>
        <w:rPr>
          <w:rFonts w:cs="Arial"/>
          <w:szCs w:val="20"/>
        </w:rPr>
      </w:pPr>
      <w:r w:rsidRPr="00402F62">
        <w:lastRenderedPageBreak/>
        <w:t>File Manager Tab</w:t>
      </w:r>
      <w:r w:rsidR="00EA7D71">
        <w:rPr>
          <w:rFonts w:cs="Arial"/>
          <w:szCs w:val="20"/>
        </w:rPr>
        <w:fldChar w:fldCharType="end"/>
      </w:r>
      <w:r w:rsidR="00EA7D71">
        <w:rPr>
          <w:rFonts w:cs="Arial"/>
          <w:szCs w:val="20"/>
        </w:rPr>
        <w:t xml:space="preserve"> on page </w:t>
      </w:r>
      <w:r w:rsidR="00EA7D71">
        <w:rPr>
          <w:rFonts w:cs="Arial"/>
          <w:szCs w:val="20"/>
        </w:rPr>
        <w:fldChar w:fldCharType="begin"/>
      </w:r>
      <w:r w:rsidR="00EA7D71">
        <w:rPr>
          <w:rFonts w:cs="Arial"/>
          <w:szCs w:val="20"/>
        </w:rPr>
        <w:instrText xml:space="preserve"> PAGEREF _Ref354851332 \h </w:instrText>
      </w:r>
      <w:r w:rsidR="00EA7D71">
        <w:rPr>
          <w:rFonts w:cs="Arial"/>
          <w:szCs w:val="20"/>
        </w:rPr>
      </w:r>
      <w:r w:rsidR="00EA7D71">
        <w:rPr>
          <w:rFonts w:cs="Arial"/>
          <w:szCs w:val="20"/>
        </w:rPr>
        <w:fldChar w:fldCharType="separate"/>
      </w:r>
      <w:r>
        <w:rPr>
          <w:rFonts w:cs="Arial"/>
          <w:noProof/>
          <w:szCs w:val="20"/>
        </w:rPr>
        <w:t>21</w:t>
      </w:r>
      <w:r w:rsidR="00EA7D71">
        <w:rPr>
          <w:rFonts w:cs="Arial"/>
          <w:szCs w:val="20"/>
        </w:rPr>
        <w:fldChar w:fldCharType="end"/>
      </w:r>
      <w:r w:rsidR="00EA7D71">
        <w:rPr>
          <w:rFonts w:cs="Arial"/>
          <w:szCs w:val="20"/>
        </w:rPr>
        <w:t xml:space="preserve"> for more info.  </w:t>
      </w:r>
      <w:r w:rsidR="00EA7D71" w:rsidRPr="00935905">
        <w:rPr>
          <w:rFonts w:cs="Arial"/>
          <w:szCs w:val="20"/>
        </w:rPr>
        <w:t>This</w:t>
      </w:r>
      <w:r w:rsidR="0063485D">
        <w:rPr>
          <w:rFonts w:cs="Arial"/>
          <w:szCs w:val="20"/>
        </w:rPr>
        <w:t xml:space="preserve"> feature</w:t>
      </w:r>
      <w:r w:rsidR="00EA7D71" w:rsidRPr="00935905">
        <w:rPr>
          <w:rFonts w:cs="Arial"/>
          <w:szCs w:val="20"/>
        </w:rPr>
        <w:t xml:space="preserve"> is not for including source libraries (.c/.cpp/.cogc)</w:t>
      </w:r>
      <w:r w:rsidR="0063485D">
        <w:rPr>
          <w:rFonts w:cs="Arial"/>
          <w:szCs w:val="20"/>
        </w:rPr>
        <w:t>; u</w:t>
      </w:r>
      <w:r w:rsidR="00EA7D71" w:rsidRPr="00935905">
        <w:rPr>
          <w:rFonts w:cs="Arial"/>
          <w:szCs w:val="20"/>
        </w:rPr>
        <w:t>se Add File Copy or Add File Link for those.</w:t>
      </w:r>
      <w:r w:rsidR="00EA7D71">
        <w:rPr>
          <w:rFonts w:cs="Arial"/>
          <w:szCs w:val="20"/>
        </w:rPr>
        <w:t xml:space="preserve">  </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17677D00" wp14:editId="78332025">
            <wp:extent cx="225425" cy="225425"/>
            <wp:effectExtent l="0" t="0" r="3175" b="3175"/>
            <wp:docPr id="1730" name="Picture 34" descr="Description: Description: Description: Description: Description: Description: Description: index__files\clos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Description: Description: Description: Description: Description: Description: index__files\closeproj.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Close Project</w:t>
      </w:r>
      <w:r w:rsidR="00EA7D71" w:rsidRPr="00621F97">
        <w:rPr>
          <w:rFonts w:cs="Arial"/>
          <w:szCs w:val="20"/>
        </w:rPr>
        <w:t xml:space="preserve">: </w:t>
      </w:r>
      <w:r w:rsidR="00CC447B">
        <w:rPr>
          <w:rFonts w:cs="Arial"/>
          <w:szCs w:val="20"/>
        </w:rPr>
        <w:t xml:space="preserve">Closes the </w:t>
      </w:r>
      <w:r w:rsidR="00EA7D71" w:rsidRPr="00621F97">
        <w:rPr>
          <w:rFonts w:cs="Arial"/>
          <w:szCs w:val="20"/>
        </w:rPr>
        <w:t>project</w:t>
      </w:r>
      <w:r w:rsidR="00CC447B">
        <w:rPr>
          <w:rFonts w:cs="Arial"/>
          <w:szCs w:val="20"/>
        </w:rPr>
        <w:t>. Projects</w:t>
      </w:r>
      <w:r w:rsidR="00EA7D71" w:rsidRPr="00621F97">
        <w:rPr>
          <w:rFonts w:cs="Arial"/>
          <w:szCs w:val="20"/>
        </w:rPr>
        <w:t xml:space="preserve"> are </w:t>
      </w:r>
      <w:r w:rsidR="003644E8">
        <w:rPr>
          <w:rFonts w:cs="Arial"/>
          <w:szCs w:val="20"/>
        </w:rPr>
        <w:t>automatically</w:t>
      </w:r>
      <w:r w:rsidR="00EA7D71" w:rsidRPr="00621F97">
        <w:rPr>
          <w:rFonts w:cs="Arial"/>
          <w:szCs w:val="20"/>
        </w:rPr>
        <w:t xml:space="preserve"> saved before they are closed.</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C651FA7" wp14:editId="2E7C3F62">
            <wp:extent cx="225425" cy="225425"/>
            <wp:effectExtent l="0" t="0" r="3175" b="3175"/>
            <wp:docPr id="1729" name="Picture 44" descr="Description: Description: Description: Description: Description: Description: Description: index__fil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Description: Description: Description: Description: Description: Description: index__files\proj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Set Project</w:t>
      </w:r>
      <w:r w:rsidR="00A920D7">
        <w:rPr>
          <w:rFonts w:cs="Arial"/>
          <w:szCs w:val="20"/>
        </w:rPr>
        <w:t>:</w:t>
      </w:r>
      <w:r w:rsidR="00EA7D71" w:rsidRPr="00621F97">
        <w:rPr>
          <w:rFonts w:cs="Arial"/>
          <w:szCs w:val="20"/>
        </w:rPr>
        <w:t xml:space="preserve"> </w:t>
      </w:r>
      <w:r w:rsidR="00B51390">
        <w:rPr>
          <w:rFonts w:cs="Arial"/>
          <w:szCs w:val="20"/>
        </w:rPr>
        <w:t>[</w:t>
      </w:r>
      <w:r w:rsidR="00EA7D71">
        <w:rPr>
          <w:rFonts w:cs="Arial"/>
          <w:szCs w:val="20"/>
        </w:rPr>
        <w:t>Project View Only</w:t>
      </w:r>
      <w:r w:rsidR="00B51390">
        <w:rPr>
          <w:rFonts w:cs="Arial"/>
          <w:szCs w:val="20"/>
        </w:rPr>
        <w:t xml:space="preserve">]: </w:t>
      </w:r>
      <w:r w:rsidR="00EA7D71" w:rsidRPr="00621F97">
        <w:rPr>
          <w:rFonts w:cs="Arial"/>
          <w:szCs w:val="20"/>
        </w:rPr>
        <w:t xml:space="preserve">The </w:t>
      </w:r>
      <w:r w:rsidR="00527CE7">
        <w:rPr>
          <w:rFonts w:cs="Arial"/>
          <w:szCs w:val="20"/>
        </w:rPr>
        <w:t>S</w:t>
      </w:r>
      <w:r w:rsidR="00EA7D71" w:rsidRPr="00621F97">
        <w:rPr>
          <w:rFonts w:cs="Arial"/>
          <w:szCs w:val="20"/>
        </w:rPr>
        <w:t xml:space="preserve">et </w:t>
      </w:r>
      <w:r w:rsidR="00527CE7">
        <w:rPr>
          <w:rFonts w:cs="Arial"/>
          <w:szCs w:val="20"/>
        </w:rPr>
        <w:t>P</w:t>
      </w:r>
      <w:r w:rsidR="00EA7D71" w:rsidRPr="00621F97">
        <w:rPr>
          <w:rFonts w:cs="Arial"/>
          <w:szCs w:val="20"/>
        </w:rPr>
        <w:t>roject button (F4 or Project-&gt;Set Project) make</w:t>
      </w:r>
      <w:r w:rsidR="00527CE7">
        <w:rPr>
          <w:rFonts w:cs="Arial"/>
          <w:szCs w:val="20"/>
        </w:rPr>
        <w:t>s</w:t>
      </w:r>
      <w:r w:rsidR="00EA7D71" w:rsidRPr="00621F97">
        <w:rPr>
          <w:rFonts w:cs="Arial"/>
          <w:szCs w:val="20"/>
        </w:rPr>
        <w:t xml:space="preserve"> a project us</w:t>
      </w:r>
      <w:r w:rsidR="00EA7D71">
        <w:rPr>
          <w:rFonts w:cs="Arial"/>
          <w:szCs w:val="20"/>
        </w:rPr>
        <w:t>e</w:t>
      </w:r>
      <w:r w:rsidR="00EA7D71" w:rsidRPr="00621F97">
        <w:rPr>
          <w:rFonts w:cs="Arial"/>
          <w:szCs w:val="20"/>
        </w:rPr>
        <w:t xml:space="preserve"> the currently visible user program.</w:t>
      </w:r>
      <w:r w:rsidR="00EA7D71">
        <w:rPr>
          <w:rFonts w:cs="Arial"/>
          <w:szCs w:val="20"/>
        </w:rPr>
        <w:t xml:space="preserve">  For C language projects, this needs to be the main file.  For Spin language project</w:t>
      </w:r>
      <w:r w:rsidR="003644E8">
        <w:rPr>
          <w:rFonts w:cs="Arial"/>
          <w:szCs w:val="20"/>
        </w:rPr>
        <w:t>s, if you open a Spin file that is</w:t>
      </w:r>
      <w:r w:rsidR="00EA7D71">
        <w:rPr>
          <w:rFonts w:cs="Arial"/>
          <w:szCs w:val="20"/>
        </w:rPr>
        <w:t xml:space="preserve"> the top </w:t>
      </w:r>
      <w:r w:rsidR="003644E8">
        <w:rPr>
          <w:rFonts w:cs="Arial"/>
          <w:szCs w:val="20"/>
        </w:rPr>
        <w:t xml:space="preserve">object file </w:t>
      </w:r>
      <w:r w:rsidR="00EA7D71">
        <w:rPr>
          <w:rFonts w:cs="Arial"/>
          <w:szCs w:val="20"/>
        </w:rPr>
        <w:t xml:space="preserve">in the project, make sure to </w:t>
      </w:r>
      <w:r w:rsidR="00EA662E">
        <w:rPr>
          <w:rFonts w:cs="Arial"/>
          <w:szCs w:val="20"/>
        </w:rPr>
        <w:t xml:space="preserve">select Set Project </w:t>
      </w:r>
      <w:r w:rsidR="00EA7D71">
        <w:rPr>
          <w:rFonts w:cs="Arial"/>
          <w:szCs w:val="20"/>
        </w:rPr>
        <w:t xml:space="preserve">while </w:t>
      </w:r>
      <w:r w:rsidR="003644E8">
        <w:rPr>
          <w:rFonts w:cs="Arial"/>
          <w:szCs w:val="20"/>
        </w:rPr>
        <w:t xml:space="preserve">the </w:t>
      </w:r>
      <w:r w:rsidR="00EA7D71">
        <w:rPr>
          <w:rFonts w:cs="Arial"/>
          <w:szCs w:val="20"/>
        </w:rPr>
        <w:t>top file is the active tab before compiling.</w:t>
      </w:r>
    </w:p>
    <w:p w:rsidR="003644E8" w:rsidRDefault="00D55384" w:rsidP="006B3224">
      <w:pPr>
        <w:pStyle w:val="BodyText"/>
        <w:spacing w:after="240"/>
        <w:ind w:left="864" w:hanging="720"/>
        <w:rPr>
          <w:rFonts w:cs="Arial"/>
          <w:szCs w:val="20"/>
        </w:rPr>
      </w:pPr>
      <w:r>
        <w:rPr>
          <w:rFonts w:cs="Arial"/>
          <w:noProof/>
          <w:szCs w:val="20"/>
        </w:rPr>
        <w:drawing>
          <wp:inline distT="0" distB="0" distL="0" distR="0" wp14:anchorId="6F9853C9" wp14:editId="41D34745">
            <wp:extent cx="231775" cy="231775"/>
            <wp:effectExtent l="0" t="0" r="0" b="0"/>
            <wp:docPr id="1728" name="Picture 99" descr="C:\propsideworkspace\Forum Alpha\userguide 0.9.x\Icons\Add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propsideworkspace\Forum Alpha\userguide 0.9.x\Icons\AddLibrar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Simple Library</w:t>
      </w:r>
      <w:r w:rsidR="00EA7D71">
        <w:rPr>
          <w:rFonts w:cs="Arial"/>
          <w:szCs w:val="20"/>
        </w:rPr>
        <w:t>: Simplifies adding a preconfigured library to a project</w:t>
      </w:r>
      <w:r w:rsidR="00170A6D">
        <w:rPr>
          <w:rFonts w:cs="Arial"/>
          <w:szCs w:val="20"/>
        </w:rPr>
        <w:t>.  This opens</w:t>
      </w:r>
      <w:r w:rsidR="00EA7D71">
        <w:rPr>
          <w:rFonts w:cs="Arial"/>
          <w:szCs w:val="20"/>
        </w:rPr>
        <w:t xml:space="preserve"> </w:t>
      </w:r>
      <w:r w:rsidR="00170A6D">
        <w:rPr>
          <w:rFonts w:cs="Arial"/>
          <w:szCs w:val="20"/>
        </w:rPr>
        <w:t xml:space="preserve">a </w:t>
      </w:r>
      <w:r w:rsidR="00EA7D71">
        <w:rPr>
          <w:rFonts w:cs="Arial"/>
          <w:szCs w:val="20"/>
        </w:rPr>
        <w:t xml:space="preserve">dialog for selecting a folder that starts with the letters </w:t>
      </w:r>
      <w:r w:rsidR="00170A6D">
        <w:rPr>
          <w:rFonts w:cs="Arial"/>
          <w:szCs w:val="20"/>
        </w:rPr>
        <w:t>“</w:t>
      </w:r>
      <w:r w:rsidR="00EA7D71">
        <w:rPr>
          <w:rFonts w:cs="Arial"/>
          <w:szCs w:val="20"/>
        </w:rPr>
        <w:t>lib.</w:t>
      </w:r>
      <w:r w:rsidR="00170A6D">
        <w:rPr>
          <w:rFonts w:cs="Arial"/>
          <w:szCs w:val="20"/>
        </w:rPr>
        <w:t>”</w:t>
      </w:r>
      <w:r w:rsidR="00EA7D71">
        <w:rPr>
          <w:rFonts w:cs="Arial"/>
          <w:szCs w:val="20"/>
        </w:rPr>
        <w:t xml:space="preserve">  Browse subfolders of </w:t>
      </w:r>
      <w:r w:rsidR="00170A6D">
        <w:rPr>
          <w:rFonts w:cs="Arial"/>
          <w:szCs w:val="20"/>
        </w:rPr>
        <w:t>“</w:t>
      </w:r>
      <w:r w:rsidR="00EA7D71">
        <w:rPr>
          <w:rFonts w:cs="Arial"/>
          <w:szCs w:val="20"/>
        </w:rPr>
        <w:t>…SimpleIDE\Learn\Simple Libraries</w:t>
      </w:r>
      <w:r w:rsidR="00170A6D">
        <w:rPr>
          <w:rFonts w:cs="Arial"/>
          <w:szCs w:val="20"/>
        </w:rPr>
        <w:t>\”</w:t>
      </w:r>
      <w:r w:rsidR="00EA7D71">
        <w:rPr>
          <w:rFonts w:cs="Arial"/>
          <w:szCs w:val="20"/>
        </w:rPr>
        <w:t xml:space="preserve"> for examples.</w:t>
      </w:r>
      <w:r w:rsidR="006B3224">
        <w:rPr>
          <w:rFonts w:cs="Arial"/>
          <w:szCs w:val="20"/>
        </w:rPr>
        <w:t xml:space="preserve">  </w:t>
      </w:r>
    </w:p>
    <w:p w:rsidR="00EA7D71" w:rsidRDefault="00EA7D71" w:rsidP="003644E8">
      <w:pPr>
        <w:pStyle w:val="BodyText"/>
        <w:ind w:left="864"/>
      </w:pPr>
      <w:r w:rsidRPr="003644E8">
        <w:t xml:space="preserve">When a </w:t>
      </w:r>
      <w:r w:rsidR="001A7AE8">
        <w:t>S</w:t>
      </w:r>
      <w:r w:rsidR="001A7AE8" w:rsidRPr="003644E8">
        <w:t xml:space="preserve">imple </w:t>
      </w:r>
      <w:r w:rsidR="001A7AE8">
        <w:t>L</w:t>
      </w:r>
      <w:r w:rsidRPr="003644E8">
        <w:t>ibrary folder is selected</w:t>
      </w:r>
      <w:r w:rsidR="00394E0D">
        <w:t xml:space="preserve"> using this feature</w:t>
      </w:r>
      <w:r w:rsidRPr="003644E8">
        <w:t>, SimpleIDE automatically adds a</w:t>
      </w:r>
      <w:r w:rsidR="001A7AE8">
        <w:t>n</w:t>
      </w:r>
      <w:r w:rsidRPr="003644E8">
        <w:t xml:space="preserve"> </w:t>
      </w:r>
      <w:r w:rsidRPr="003644E8">
        <w:rPr>
          <w:rFonts w:ascii="Courier New" w:hAnsi="Courier New"/>
          <w:b/>
          <w:color w:val="0000FF"/>
          <w:kern w:val="0"/>
        </w:rPr>
        <w:t>#include</w:t>
      </w:r>
      <w:r w:rsidRPr="003644E8">
        <w:t xml:space="preserve"> </w:t>
      </w:r>
      <w:r w:rsidR="00E8663B">
        <w:t>statement in</w:t>
      </w:r>
      <w:r w:rsidRPr="003644E8">
        <w:t xml:space="preserve">to the code, </w:t>
      </w:r>
      <w:r w:rsidR="00CB59A0">
        <w:t xml:space="preserve">adds </w:t>
      </w:r>
      <w:r w:rsidRPr="003644E8">
        <w:t xml:space="preserve">include and library paths to the Project Manager’s file list, and adds </w:t>
      </w:r>
      <w:r w:rsidR="006B3224" w:rsidRPr="003644E8">
        <w:noBreakHyphen/>
      </w:r>
      <w:r w:rsidRPr="003644E8">
        <w:t xml:space="preserve">lname (where name is the characters following </w:t>
      </w:r>
      <w:r w:rsidR="00394E0D">
        <w:t>“</w:t>
      </w:r>
      <w:r w:rsidRPr="003644E8">
        <w:t>lib</w:t>
      </w:r>
      <w:r w:rsidR="00394E0D">
        <w:t>”</w:t>
      </w:r>
      <w:r w:rsidRPr="003644E8">
        <w:t xml:space="preserve"> in the folder name) to the</w:t>
      </w:r>
      <w:r w:rsidR="00394E0D">
        <w:t xml:space="preserve"> Linker tab’s</w:t>
      </w:r>
      <w:r w:rsidRPr="003644E8">
        <w:t xml:space="preserve"> </w:t>
      </w:r>
      <w:r w:rsidR="003644E8" w:rsidRPr="003644E8">
        <w:t xml:space="preserve">Other Linker Options field </w:t>
      </w:r>
      <w:r w:rsidR="003644E8">
        <w:t xml:space="preserve">in the </w:t>
      </w:r>
      <w:r w:rsidRPr="003644E8">
        <w:t>Project Manager.</w:t>
      </w:r>
      <w:r w:rsidR="006B3224" w:rsidRPr="003644E8">
        <w:t xml:space="preserve">  </w:t>
      </w:r>
      <w:r w:rsidRPr="003644E8">
        <w:t xml:space="preserve">See </w:t>
      </w:r>
      <w:r w:rsidRPr="003644E8">
        <w:fldChar w:fldCharType="begin"/>
      </w:r>
      <w:r w:rsidRPr="003644E8">
        <w:instrText xml:space="preserve"> REF _Ref354859854 \h </w:instrText>
      </w:r>
      <w:r w:rsidR="006B3224" w:rsidRPr="003644E8">
        <w:instrText xml:space="preserve"> \* MERGEFORMAT </w:instrText>
      </w:r>
      <w:r w:rsidRPr="003644E8">
        <w:fldChar w:fldCharType="separate"/>
      </w:r>
      <w:r w:rsidR="001349CB" w:rsidRPr="00402F62">
        <w:t>How to add a Simple Library to a Project</w:t>
      </w:r>
      <w:r w:rsidRPr="003644E8">
        <w:fldChar w:fldCharType="end"/>
      </w:r>
      <w:r w:rsidRPr="003644E8">
        <w:t xml:space="preserve"> on </w:t>
      </w:r>
      <w:r w:rsidRPr="003644E8">
        <w:fldChar w:fldCharType="begin"/>
      </w:r>
      <w:r w:rsidRPr="003644E8">
        <w:instrText xml:space="preserve"> PAGEREF _Ref354859856 \h </w:instrText>
      </w:r>
      <w:r w:rsidRPr="003644E8">
        <w:fldChar w:fldCharType="separate"/>
      </w:r>
      <w:r w:rsidR="001349CB">
        <w:rPr>
          <w:noProof/>
        </w:rPr>
        <w:t>27</w:t>
      </w:r>
      <w:r w:rsidRPr="003644E8">
        <w:fldChar w:fldCharType="end"/>
      </w:r>
      <w:r w:rsidRPr="003644E8">
        <w:t xml:space="preserve"> for more info</w:t>
      </w:r>
      <w:r w:rsidR="003644E8">
        <w:t>rmation</w:t>
      </w:r>
      <w:r w:rsidRPr="003644E8">
        <w:t>.</w:t>
      </w:r>
    </w:p>
    <w:p w:rsidR="003644E8" w:rsidRPr="003644E8" w:rsidRDefault="003644E8" w:rsidP="003644E8">
      <w:pPr>
        <w:pStyle w:val="BodyText"/>
        <w:ind w:left="864"/>
      </w:pP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16208A4" wp14:editId="08F26EF9">
            <wp:extent cx="191135" cy="191135"/>
            <wp:effectExtent l="0" t="0" r="0" b="0"/>
            <wp:docPr id="1727" name="Picture 70" descr="C:\Documents and Settings\slindsay\Desktop\_side manual\Icons\Ad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slindsay\Desktop\_side manual\Icons\AddT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Tab to Project</w:t>
      </w:r>
      <w:r w:rsidR="00EA7D71">
        <w:rPr>
          <w:rFonts w:cs="Arial"/>
          <w:szCs w:val="20"/>
        </w:rPr>
        <w:t>:  Creates a new file and adds it as a file link in the Project Manager.  Make sure to choose the file type from the Files of Type dropdown menu.  File type options are: .c, .cpp, .spin, .h, .cogc, .ecog</w:t>
      </w:r>
      <w:r w:rsidR="00D47AF0">
        <w:rPr>
          <w:rFonts w:cs="Arial"/>
          <w:szCs w:val="20"/>
        </w:rPr>
        <w:t>c</w:t>
      </w:r>
      <w:r w:rsidR="00EA7D71">
        <w:rPr>
          <w:rFonts w:cs="Arial"/>
          <w:szCs w:val="20"/>
        </w:rPr>
        <w:t xml:space="preserve">, .espin, and any file (*).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797EF71" wp14:editId="7AC9A999">
            <wp:extent cx="191135" cy="191135"/>
            <wp:effectExtent l="0" t="0" r="0" b="0"/>
            <wp:docPr id="1726" name="Picture 29" descr="C:\propsideworkspace\Forum Alpha\userguide 0.9.x\Icons\OpenTabT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psideworkspace\Forum Alpha\userguide 0.9.x\Icons\OpenTabToProj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Open Tab to Project</w:t>
      </w:r>
      <w:r w:rsidR="00EA7D71">
        <w:rPr>
          <w:rFonts w:cs="Arial"/>
          <w:szCs w:val="20"/>
        </w:rPr>
        <w:t xml:space="preserve">: Opens an existing file and adds it to the project.  </w:t>
      </w:r>
      <w:r w:rsidR="00D47AF0">
        <w:rPr>
          <w:rFonts w:cs="Arial"/>
          <w:szCs w:val="20"/>
        </w:rPr>
        <w:t>This s</w:t>
      </w:r>
      <w:r w:rsidR="00EA7D71">
        <w:rPr>
          <w:rFonts w:cs="Arial"/>
          <w:szCs w:val="20"/>
        </w:rPr>
        <w:t>upp</w:t>
      </w:r>
      <w:r w:rsidR="00527CE7">
        <w:rPr>
          <w:rFonts w:cs="Arial"/>
          <w:szCs w:val="20"/>
        </w:rPr>
        <w:t>o</w:t>
      </w:r>
      <w:r w:rsidR="00EA7D71">
        <w:rPr>
          <w:rFonts w:cs="Arial"/>
          <w:szCs w:val="20"/>
        </w:rPr>
        <w:t xml:space="preserve">rts </w:t>
      </w:r>
      <w:r w:rsidR="00D47AF0">
        <w:rPr>
          <w:rFonts w:cs="Arial"/>
          <w:szCs w:val="20"/>
        </w:rPr>
        <w:t xml:space="preserve">the </w:t>
      </w:r>
      <w:r w:rsidR="00EA7D71">
        <w:rPr>
          <w:rFonts w:cs="Arial"/>
          <w:szCs w:val="20"/>
        </w:rPr>
        <w:t>same file types as Add Tab to Project.</w:t>
      </w:r>
    </w:p>
    <w:p w:rsidR="00EA7D71" w:rsidRDefault="006B3224" w:rsidP="006B3224">
      <w:pPr>
        <w:pStyle w:val="BodyText"/>
        <w:spacing w:after="240"/>
        <w:ind w:left="864" w:hanging="720"/>
        <w:rPr>
          <w:rFonts w:cs="Arial"/>
          <w:szCs w:val="20"/>
        </w:rPr>
      </w:pPr>
      <w:r>
        <w:rPr>
          <w:rFonts w:cs="Arial"/>
          <w:szCs w:val="20"/>
        </w:rPr>
        <w:t xml:space="preserve">       </w:t>
      </w:r>
      <w:r w:rsidR="003644E8">
        <w:rPr>
          <w:rFonts w:cs="Arial"/>
          <w:szCs w:val="20"/>
        </w:rPr>
        <w:t>(</w:t>
      </w:r>
      <w:r w:rsidR="00EA7D71" w:rsidRPr="003644E8">
        <w:rPr>
          <w:rFonts w:cs="Arial"/>
          <w:b/>
          <w:szCs w:val="20"/>
        </w:rPr>
        <w:t>Previous projects</w:t>
      </w:r>
      <w:r w:rsidR="003644E8">
        <w:rPr>
          <w:rFonts w:cs="Arial"/>
          <w:b/>
          <w:szCs w:val="20"/>
        </w:rPr>
        <w:t xml:space="preserve"> list)</w:t>
      </w:r>
      <w:r w:rsidR="00EA7D71" w:rsidRPr="006B3224">
        <w:rPr>
          <w:rFonts w:cs="Arial"/>
          <w:szCs w:val="20"/>
        </w:rPr>
        <w:t>: Lists the last 5 opened projects.</w:t>
      </w:r>
      <w:bookmarkStart w:id="58" w:name="TOC-Edit-Menu"/>
      <w:bookmarkStart w:id="59" w:name="_Toc325529421"/>
      <w:bookmarkStart w:id="60" w:name="_Toc325529637"/>
      <w:bookmarkEnd w:id="58"/>
    </w:p>
    <w:p w:rsidR="00EA7D71" w:rsidRPr="00402F62" w:rsidRDefault="00EA7D71" w:rsidP="00CA0177">
      <w:pPr>
        <w:pStyle w:val="StyleHeading2CustomColorRGB686868"/>
        <w:rPr>
          <w:szCs w:val="24"/>
        </w:rPr>
      </w:pPr>
      <w:bookmarkStart w:id="61" w:name="_Toc355094809"/>
      <w:bookmarkStart w:id="62" w:name="_Toc372031961"/>
      <w:r w:rsidRPr="00402F62">
        <w:t>Edit Menu</w:t>
      </w:r>
      <w:bookmarkEnd w:id="59"/>
      <w:bookmarkEnd w:id="60"/>
      <w:bookmarkEnd w:id="61"/>
      <w:bookmarkEnd w:id="62"/>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257C53D6" wp14:editId="2DA8F8F5">
            <wp:extent cx="225425" cy="225425"/>
            <wp:effectExtent l="0" t="0" r="3175" b="3175"/>
            <wp:docPr id="1725" name="Picture 40" descr="Description: Description: Description: Description: Description: Description: Description: index__fil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scription: Description: Description: Description: Description: Description: index__files\cop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Copy</w:t>
      </w:r>
      <w:r w:rsidR="00EA7D71" w:rsidRPr="00621F97">
        <w:rPr>
          <w:rFonts w:cs="Arial"/>
          <w:szCs w:val="20"/>
        </w:rPr>
        <w:t>: Copies selected editor text to the clipboard.</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46639C08" wp14:editId="7665AE41">
            <wp:extent cx="225425" cy="225425"/>
            <wp:effectExtent l="0" t="0" r="3175" b="3175"/>
            <wp:docPr id="1724" name="Picture 41" descr="Description: Description: Description: Description: Description: Description: Description: index__files\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Description: Description: Description: Description: Description: Description: index__files\cu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Cut</w:t>
      </w:r>
      <w:r w:rsidR="00EA7D71" w:rsidRPr="00621F97">
        <w:rPr>
          <w:rFonts w:cs="Arial"/>
          <w:szCs w:val="20"/>
        </w:rPr>
        <w:t>: Copies selected editor text to the clipboard and deletes</w:t>
      </w:r>
      <w:r w:rsidR="00D47AF0">
        <w:rPr>
          <w:rFonts w:cs="Arial"/>
          <w:szCs w:val="20"/>
        </w:rPr>
        <w:t xml:space="preserve"> the selected</w:t>
      </w:r>
      <w:r w:rsidR="00EA7D71" w:rsidRPr="00621F97">
        <w:rPr>
          <w:rFonts w:cs="Arial"/>
          <w:szCs w:val="20"/>
        </w:rPr>
        <w:t xml:space="preserve"> text.</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35DADB2A" wp14:editId="2816B54C">
            <wp:extent cx="225425" cy="225425"/>
            <wp:effectExtent l="0" t="0" r="3175" b="3175"/>
            <wp:docPr id="1723" name="Picture 42" descr="Description: Description: Description: Description: Description: Description: Description: index__files\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Description: Description: Description: Description: Description: index__files\pas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Paste</w:t>
      </w:r>
      <w:r w:rsidR="00EA7D71" w:rsidRPr="00621F97">
        <w:rPr>
          <w:rFonts w:cs="Arial"/>
          <w:szCs w:val="20"/>
        </w:rPr>
        <w:t xml:space="preserve">: Pastes text from </w:t>
      </w:r>
      <w:r w:rsidR="00D47AF0">
        <w:rPr>
          <w:rFonts w:cs="Arial"/>
          <w:szCs w:val="20"/>
        </w:rPr>
        <w:t xml:space="preserve">the </w:t>
      </w:r>
      <w:r w:rsidR="00EA7D71" w:rsidRPr="00621F97">
        <w:rPr>
          <w:rFonts w:cs="Arial"/>
          <w:szCs w:val="20"/>
        </w:rPr>
        <w:t xml:space="preserve">clipboard to the editor at </w:t>
      </w:r>
      <w:r w:rsidR="00D47AF0">
        <w:rPr>
          <w:rFonts w:cs="Arial"/>
          <w:szCs w:val="20"/>
        </w:rPr>
        <w:t xml:space="preserve">the current </w:t>
      </w:r>
      <w:r w:rsidR="00EA7D71" w:rsidRPr="00621F97">
        <w:rPr>
          <w:rFonts w:cs="Arial"/>
          <w:szCs w:val="20"/>
        </w:rPr>
        <w:t>cursor</w:t>
      </w:r>
      <w:r w:rsidR="00D47AF0">
        <w:rPr>
          <w:rFonts w:cs="Arial"/>
          <w:szCs w:val="20"/>
        </w:rPr>
        <w:t xml:space="preserve"> position</w:t>
      </w:r>
      <w:r w:rsidR="00EA7D71" w:rsidRPr="00621F97">
        <w:rPr>
          <w:rFonts w:cs="Arial"/>
          <w:szCs w:val="20"/>
        </w:rPr>
        <w:t>.</w:t>
      </w:r>
    </w:p>
    <w:p w:rsidR="00EA7D71" w:rsidRDefault="00D55384" w:rsidP="00A920D7">
      <w:pPr>
        <w:pStyle w:val="BodyText"/>
        <w:keepNext/>
        <w:keepLines/>
        <w:spacing w:after="240"/>
        <w:ind w:left="864" w:hanging="720"/>
        <w:rPr>
          <w:rFonts w:cs="Arial"/>
          <w:szCs w:val="20"/>
        </w:rPr>
      </w:pPr>
      <w:r>
        <w:rPr>
          <w:rFonts w:cs="Arial"/>
          <w:noProof/>
          <w:szCs w:val="20"/>
        </w:rPr>
        <w:lastRenderedPageBreak/>
        <w:drawing>
          <wp:inline distT="0" distB="0" distL="0" distR="0" wp14:anchorId="0A35F2B0" wp14:editId="52AC07C1">
            <wp:extent cx="156845" cy="156845"/>
            <wp:effectExtent l="0" t="0" r="0" b="0"/>
            <wp:docPr id="1658" name="Picture 43" descr="Description: Description: Description: Description: Description: Description: Description: index__fil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Description: Description: Description: Description: Description: Description: index__files\fi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Find and Replace</w:t>
      </w:r>
      <w:r w:rsidR="00EA7D71" w:rsidRPr="00621F97">
        <w:rPr>
          <w:rFonts w:cs="Arial"/>
          <w:szCs w:val="20"/>
        </w:rPr>
        <w:t>: Opens a dialog</w:t>
      </w:r>
      <w:r w:rsidR="00CC447B" w:rsidRPr="00CC447B">
        <w:rPr>
          <w:rFonts w:cs="Arial"/>
          <w:szCs w:val="20"/>
        </w:rPr>
        <w:t xml:space="preserve"> window </w:t>
      </w:r>
      <w:r w:rsidR="00CC447B">
        <w:rPr>
          <w:rFonts w:cs="Arial"/>
          <w:szCs w:val="20"/>
        </w:rPr>
        <w:t xml:space="preserve">that </w:t>
      </w:r>
      <w:r w:rsidR="00CC447B" w:rsidRPr="00CC447B">
        <w:rPr>
          <w:rFonts w:cs="Arial"/>
          <w:szCs w:val="20"/>
        </w:rPr>
        <w:t>allows searching and replacing text in the editor.</w:t>
      </w:r>
    </w:p>
    <w:p w:rsidR="00EA7D71" w:rsidRDefault="00D55384" w:rsidP="00A920D7">
      <w:pPr>
        <w:keepNext/>
        <w:keepLines/>
        <w:ind w:left="1440" w:right="360"/>
        <w:rPr>
          <w:rFonts w:ascii="Arial" w:hAnsi="Arial" w:cs="Arial"/>
          <w:szCs w:val="20"/>
        </w:rPr>
      </w:pPr>
      <w:r>
        <w:rPr>
          <w:rFonts w:ascii="Arial" w:hAnsi="Arial" w:cs="Arial"/>
          <w:noProof/>
          <w:szCs w:val="20"/>
        </w:rPr>
        <w:drawing>
          <wp:inline distT="0" distB="0" distL="0" distR="0" wp14:anchorId="2CB24B56" wp14:editId="4F00DC03">
            <wp:extent cx="3858895" cy="1170305"/>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8895" cy="1170305"/>
                    </a:xfrm>
                    <a:prstGeom prst="rect">
                      <a:avLst/>
                    </a:prstGeom>
                    <a:noFill/>
                  </pic:spPr>
                </pic:pic>
              </a:graphicData>
            </a:graphic>
          </wp:inline>
        </w:drawing>
      </w:r>
    </w:p>
    <w:p w:rsidR="00EA7D71" w:rsidRDefault="00EA7D71" w:rsidP="00A920D7">
      <w:pPr>
        <w:keepNext/>
        <w:keepLines/>
        <w:ind w:left="1440" w:right="360"/>
        <w:rPr>
          <w:rFonts w:ascii="Arial" w:hAnsi="Arial" w:cs="Arial"/>
          <w:b/>
          <w:bCs/>
          <w:szCs w:val="20"/>
        </w:rPr>
      </w:pPr>
    </w:p>
    <w:p w:rsidR="00EA7D71" w:rsidRPr="00C7373F" w:rsidRDefault="00EA7D71" w:rsidP="00CC447B">
      <w:pPr>
        <w:pStyle w:val="BodyText"/>
        <w:keepNext/>
        <w:keepLines/>
        <w:spacing w:after="120"/>
        <w:ind w:left="720"/>
      </w:pPr>
      <w:r w:rsidRPr="00CC447B">
        <w:rPr>
          <w:b/>
        </w:rPr>
        <w:t>Find text</w:t>
      </w:r>
      <w:r w:rsidRPr="00C7373F">
        <w:t xml:space="preserve">: When a word is entered in this field, the tool will try to find it in the editor. To find more instances of the word, click </w:t>
      </w:r>
      <w:r w:rsidR="003644E8">
        <w:t xml:space="preserve">the </w:t>
      </w:r>
      <w:r w:rsidR="008E0036">
        <w:t xml:space="preserve">Find </w:t>
      </w:r>
      <w:r w:rsidR="003644E8">
        <w:t>P</w:t>
      </w:r>
      <w:r w:rsidRPr="00C7373F">
        <w:t xml:space="preserve">revious or </w:t>
      </w:r>
      <w:r w:rsidR="008E0036">
        <w:t xml:space="preserve">Find </w:t>
      </w:r>
      <w:r w:rsidR="003644E8">
        <w:t>N</w:t>
      </w:r>
      <w:r w:rsidRPr="00C7373F">
        <w:t>ext buttons to the right of this field.</w:t>
      </w:r>
    </w:p>
    <w:p w:rsidR="00EA7D71" w:rsidRDefault="00EA7D71" w:rsidP="00CC447B">
      <w:pPr>
        <w:pStyle w:val="BodyText"/>
        <w:spacing w:after="120"/>
        <w:ind w:left="720"/>
      </w:pPr>
      <w:r w:rsidRPr="00CC447B">
        <w:rPr>
          <w:b/>
        </w:rPr>
        <w:t>Replace with</w:t>
      </w:r>
      <w:r w:rsidRPr="00C7373F">
        <w:t>: When a word is entered in this field, it will be used to replace the word</w:t>
      </w:r>
      <w:r w:rsidR="003644E8">
        <w:t xml:space="preserve"> </w:t>
      </w:r>
      <w:r w:rsidR="008E0036">
        <w:t xml:space="preserve">found from the find operation </w:t>
      </w:r>
      <w:r w:rsidRPr="00C7373F">
        <w:t xml:space="preserve">when either the </w:t>
      </w:r>
      <w:r w:rsidR="008E0036">
        <w:t xml:space="preserve">Replace and Find </w:t>
      </w:r>
      <w:r w:rsidR="003644E8">
        <w:t>P</w:t>
      </w:r>
      <w:r w:rsidRPr="00C7373F">
        <w:t xml:space="preserve">revious or </w:t>
      </w:r>
      <w:r w:rsidR="008E0036">
        <w:t xml:space="preserve">Replace and Find </w:t>
      </w:r>
      <w:r w:rsidR="003644E8">
        <w:t>N</w:t>
      </w:r>
      <w:r w:rsidRPr="00C7373F">
        <w:t xml:space="preserve">ext button to the right of this field is clicked. </w:t>
      </w:r>
    </w:p>
    <w:p w:rsidR="00C7373F" w:rsidRPr="00C7373F" w:rsidRDefault="00C7373F" w:rsidP="00C7373F">
      <w:pPr>
        <w:ind w:left="360"/>
      </w:pP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6F053AA6" wp14:editId="36A7F129">
            <wp:extent cx="225425" cy="225425"/>
            <wp:effectExtent l="0" t="0" r="3175"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8E0036">
        <w:rPr>
          <w:rFonts w:cs="Arial"/>
          <w:b/>
          <w:szCs w:val="20"/>
        </w:rPr>
        <w:t xml:space="preserve">Find </w:t>
      </w:r>
      <w:r w:rsidR="00EA7D71" w:rsidRPr="00CC447B">
        <w:rPr>
          <w:rFonts w:cs="Arial"/>
          <w:b/>
          <w:szCs w:val="20"/>
        </w:rPr>
        <w:t>Previous</w:t>
      </w:r>
      <w:r w:rsidR="008E0036">
        <w:rPr>
          <w:rFonts w:cs="Arial"/>
          <w:b/>
          <w:szCs w:val="20"/>
        </w:rPr>
        <w:t xml:space="preserve"> </w:t>
      </w:r>
      <w:r w:rsidR="008E0036">
        <w:rPr>
          <w:rFonts w:cs="Arial"/>
          <w:szCs w:val="20"/>
        </w:rPr>
        <w:t>or</w:t>
      </w:r>
      <w:r w:rsidR="008E0036">
        <w:rPr>
          <w:rFonts w:cs="Arial"/>
          <w:b/>
          <w:szCs w:val="20"/>
        </w:rPr>
        <w:t xml:space="preserve"> Replace and Find Previous</w:t>
      </w:r>
      <w:r w:rsidR="00EA7D71">
        <w:rPr>
          <w:rFonts w:cs="Arial"/>
          <w:szCs w:val="20"/>
        </w:rPr>
        <w:t xml:space="preserve">: </w:t>
      </w:r>
      <w:r w:rsidR="00527CE7">
        <w:rPr>
          <w:rFonts w:cs="Arial"/>
          <w:szCs w:val="20"/>
        </w:rPr>
        <w:t>F</w:t>
      </w:r>
      <w:r w:rsidR="00EA7D71">
        <w:rPr>
          <w:rFonts w:cs="Arial"/>
          <w:szCs w:val="20"/>
        </w:rPr>
        <w:t xml:space="preserve">inds </w:t>
      </w:r>
      <w:r w:rsidR="008E0036">
        <w:rPr>
          <w:rFonts w:cs="Arial"/>
          <w:szCs w:val="20"/>
        </w:rPr>
        <w:t xml:space="preserve">the previous word, </w:t>
      </w:r>
      <w:r w:rsidR="00EA7D71">
        <w:rPr>
          <w:rFonts w:cs="Arial"/>
          <w:szCs w:val="20"/>
        </w:rPr>
        <w:t xml:space="preserve">or replaces the </w:t>
      </w:r>
      <w:r w:rsidR="008E0036">
        <w:rPr>
          <w:rFonts w:cs="Arial"/>
          <w:szCs w:val="20"/>
        </w:rPr>
        <w:t xml:space="preserve">current word then finds the </w:t>
      </w:r>
      <w:r w:rsidR="00EA7D71">
        <w:rPr>
          <w:rFonts w:cs="Arial"/>
          <w:szCs w:val="20"/>
        </w:rPr>
        <w:t>previous word.</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63DB794D" wp14:editId="75C95CC8">
            <wp:extent cx="225425" cy="225425"/>
            <wp:effectExtent l="0" t="0" r="3175"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8E0036" w:rsidRPr="00DB3688">
        <w:rPr>
          <w:rFonts w:cs="Arial"/>
          <w:b/>
          <w:szCs w:val="20"/>
        </w:rPr>
        <w:t xml:space="preserve">Find </w:t>
      </w:r>
      <w:r w:rsidR="00EA7D71" w:rsidRPr="00CC447B">
        <w:rPr>
          <w:rFonts w:cs="Arial"/>
          <w:b/>
          <w:szCs w:val="20"/>
        </w:rPr>
        <w:t>Next</w:t>
      </w:r>
      <w:r w:rsidR="008E0036">
        <w:rPr>
          <w:rFonts w:cs="Arial"/>
          <w:b/>
          <w:szCs w:val="20"/>
        </w:rPr>
        <w:t xml:space="preserve"> </w:t>
      </w:r>
      <w:r w:rsidR="008E0036">
        <w:rPr>
          <w:rFonts w:cs="Arial"/>
          <w:szCs w:val="20"/>
        </w:rPr>
        <w:t>or</w:t>
      </w:r>
      <w:r w:rsidR="008E0036">
        <w:rPr>
          <w:rFonts w:cs="Arial"/>
          <w:b/>
          <w:szCs w:val="20"/>
        </w:rPr>
        <w:t xml:space="preserve"> Replace and Find Previous</w:t>
      </w:r>
      <w:r w:rsidR="00EA7D71">
        <w:rPr>
          <w:rFonts w:cs="Arial"/>
          <w:szCs w:val="20"/>
        </w:rPr>
        <w:t>: </w:t>
      </w:r>
      <w:r w:rsidR="008E0036">
        <w:rPr>
          <w:rFonts w:cs="Arial"/>
          <w:szCs w:val="20"/>
        </w:rPr>
        <w:t>Finds the next word, or replaces the current word then finds the next word.</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48F94E61" wp14:editId="1F40C478">
            <wp:extent cx="225425" cy="225425"/>
            <wp:effectExtent l="0" t="0" r="317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Whole Word</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whole words</w:t>
      </w:r>
      <w:r w:rsidR="008E0036">
        <w:rPr>
          <w:rFonts w:cs="Arial"/>
          <w:szCs w:val="20"/>
        </w:rPr>
        <w:t xml:space="preserve"> rather than portions of words that match the Find text field’s content</w:t>
      </w:r>
      <w:r w:rsidR="00EA7D71">
        <w:rPr>
          <w:rFonts w:cs="Arial"/>
          <w:szCs w:val="20"/>
        </w:rPr>
        <w:t>. </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12BDF248" wp14:editId="1C0480F6">
            <wp:extent cx="225425" cy="225425"/>
            <wp:effectExtent l="0" t="0" r="3175"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Case Sensitive</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words that match the case of the </w:t>
      </w:r>
      <w:r w:rsidR="003644E8">
        <w:rPr>
          <w:rFonts w:cs="Arial"/>
          <w:szCs w:val="20"/>
        </w:rPr>
        <w:t>Find</w:t>
      </w:r>
      <w:r w:rsidR="00EA7D71">
        <w:rPr>
          <w:rFonts w:cs="Arial"/>
          <w:szCs w:val="20"/>
        </w:rPr>
        <w:t xml:space="preserve"> text</w:t>
      </w:r>
      <w:r w:rsidR="003644E8">
        <w:rPr>
          <w:rFonts w:cs="Arial"/>
          <w:szCs w:val="20"/>
        </w:rPr>
        <w:t xml:space="preserve"> field</w:t>
      </w:r>
      <w:r w:rsidR="008E0036">
        <w:rPr>
          <w:rFonts w:cs="Arial"/>
          <w:szCs w:val="20"/>
        </w:rPr>
        <w:t>’s</w:t>
      </w:r>
      <w:r w:rsidR="003644E8">
        <w:rPr>
          <w:rFonts w:cs="Arial"/>
          <w:szCs w:val="20"/>
        </w:rPr>
        <w:t xml:space="preserve"> contents</w:t>
      </w:r>
      <w:r w:rsidR="00EA7D71">
        <w:rPr>
          <w:rFonts w:cs="Arial"/>
          <w:szCs w:val="20"/>
        </w:rPr>
        <w:t>.</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73D417CF" wp14:editId="2AA2541D">
            <wp:extent cx="716280" cy="218440"/>
            <wp:effectExtent l="0" t="0" r="7620" b="0"/>
            <wp:docPr id="17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6280" cy="218440"/>
                    </a:xfrm>
                    <a:prstGeom prst="rect">
                      <a:avLst/>
                    </a:prstGeom>
                    <a:noFill/>
                    <a:ln>
                      <a:noFill/>
                    </a:ln>
                  </pic:spPr>
                </pic:pic>
              </a:graphicData>
            </a:graphic>
          </wp:inline>
        </w:drawing>
      </w:r>
      <w:r w:rsidR="00EA7D71">
        <w:rPr>
          <w:rFonts w:cs="Arial"/>
          <w:szCs w:val="20"/>
        </w:rPr>
        <w:t xml:space="preserve"> </w:t>
      </w:r>
      <w:r w:rsidR="00EA7D71" w:rsidRPr="00CC447B">
        <w:rPr>
          <w:rFonts w:cs="Arial"/>
          <w:b/>
          <w:szCs w:val="20"/>
        </w:rPr>
        <w:t>Replace All</w:t>
      </w:r>
      <w:r w:rsidR="00CC447B">
        <w:rPr>
          <w:rFonts w:cs="Arial"/>
          <w:szCs w:val="20"/>
        </w:rPr>
        <w:t xml:space="preserve">: </w:t>
      </w:r>
      <w:r w:rsidR="00527CE7">
        <w:rPr>
          <w:rFonts w:cs="Arial"/>
          <w:szCs w:val="20"/>
        </w:rPr>
        <w:t>R</w:t>
      </w:r>
      <w:r w:rsidR="00EA7D71">
        <w:rPr>
          <w:rFonts w:cs="Arial"/>
          <w:szCs w:val="20"/>
        </w:rPr>
        <w:t>eplace</w:t>
      </w:r>
      <w:r w:rsidR="00527CE7">
        <w:rPr>
          <w:rFonts w:cs="Arial"/>
          <w:szCs w:val="20"/>
        </w:rPr>
        <w:t>s</w:t>
      </w:r>
      <w:r w:rsidR="00EA7D71">
        <w:rPr>
          <w:rFonts w:cs="Arial"/>
          <w:szCs w:val="20"/>
        </w:rPr>
        <w:t xml:space="preserve"> all instances of the </w:t>
      </w:r>
      <w:r w:rsidR="003644E8">
        <w:rPr>
          <w:rFonts w:cs="Arial"/>
          <w:szCs w:val="20"/>
        </w:rPr>
        <w:t>word in the Find text field</w:t>
      </w:r>
      <w:r w:rsidR="00EA7D71">
        <w:rPr>
          <w:rFonts w:cs="Arial"/>
          <w:szCs w:val="20"/>
        </w:rPr>
        <w:t xml:space="preserve"> with the </w:t>
      </w:r>
      <w:r w:rsidR="003644E8">
        <w:rPr>
          <w:rFonts w:cs="Arial"/>
          <w:szCs w:val="20"/>
        </w:rPr>
        <w:t>word in the Replace with field</w:t>
      </w:r>
      <w:r w:rsidR="00EA7D71">
        <w:rPr>
          <w:rFonts w:cs="Arial"/>
          <w:szCs w:val="20"/>
        </w:rPr>
        <w:t>.</w:t>
      </w:r>
    </w:p>
    <w:p w:rsidR="00EA7D71" w:rsidRPr="00621F97" w:rsidRDefault="00D55384" w:rsidP="00DB3688">
      <w:pPr>
        <w:pStyle w:val="BodyText"/>
        <w:spacing w:after="240"/>
        <w:ind w:left="864" w:hanging="720"/>
        <w:rPr>
          <w:rFonts w:cs="Arial"/>
          <w:szCs w:val="20"/>
        </w:rPr>
      </w:pPr>
      <w:r>
        <w:rPr>
          <w:rFonts w:cs="Arial"/>
          <w:noProof/>
          <w:szCs w:val="20"/>
        </w:rPr>
        <w:drawing>
          <wp:inline distT="0" distB="0" distL="0" distR="0" wp14:anchorId="3081B660" wp14:editId="7B3E528B">
            <wp:extent cx="231775" cy="231775"/>
            <wp:effectExtent l="0" t="0" r="0" b="0"/>
            <wp:docPr id="1716" name="Picture 16" descr="C:\Documents and Settings\slindsay\Desktop\_side manual\24x24\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lindsay\Desktop\_side manual\24x24\Red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Redo</w:t>
      </w:r>
      <w:r w:rsidR="00EA7D71" w:rsidRPr="00621F97">
        <w:rPr>
          <w:rFonts w:cs="Arial"/>
          <w:szCs w:val="20"/>
        </w:rPr>
        <w:t xml:space="preserve">: </w:t>
      </w:r>
      <w:r w:rsidR="008E0036">
        <w:rPr>
          <w:rFonts w:cs="Arial"/>
          <w:szCs w:val="20"/>
        </w:rPr>
        <w:t>Reverses</w:t>
      </w:r>
      <w:r w:rsidR="008E0036" w:rsidRPr="00621F97">
        <w:rPr>
          <w:rFonts w:cs="Arial"/>
          <w:szCs w:val="20"/>
        </w:rPr>
        <w:t xml:space="preserve"> </w:t>
      </w:r>
      <w:r w:rsidR="00EA7D71" w:rsidRPr="00621F97">
        <w:rPr>
          <w:rFonts w:cs="Arial"/>
          <w:szCs w:val="20"/>
        </w:rPr>
        <w:t>the last undo</w:t>
      </w:r>
      <w:r w:rsidR="008E0036">
        <w:rPr>
          <w:rFonts w:cs="Arial"/>
          <w:szCs w:val="20"/>
        </w:rPr>
        <w:t xml:space="preserve"> operation</w:t>
      </w:r>
      <w:r w:rsidR="00EA7D71" w:rsidRPr="00621F97">
        <w:rPr>
          <w:rFonts w:cs="Arial"/>
          <w:szCs w:val="20"/>
        </w:rPr>
        <w:t>.</w:t>
      </w:r>
    </w:p>
    <w:p w:rsidR="00EA7D71" w:rsidRDefault="00D55384" w:rsidP="00DB3688">
      <w:pPr>
        <w:pStyle w:val="BodyText"/>
        <w:spacing w:after="240"/>
        <w:ind w:left="864" w:hanging="720"/>
        <w:rPr>
          <w:rFonts w:cs="Arial"/>
          <w:szCs w:val="20"/>
        </w:rPr>
      </w:pPr>
      <w:r>
        <w:rPr>
          <w:rFonts w:cs="Arial"/>
          <w:noProof/>
          <w:szCs w:val="20"/>
        </w:rPr>
        <w:drawing>
          <wp:inline distT="0" distB="0" distL="0" distR="0" wp14:anchorId="20F19E40" wp14:editId="7050CB8C">
            <wp:extent cx="231775" cy="231775"/>
            <wp:effectExtent l="0" t="0" r="0" b="0"/>
            <wp:docPr id="1715" name="Picture 17" descr="C:\Documents and Settings\slindsay\Desktop\_side manual\24x24\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lindsay\Desktop\_side manual\24x24\Un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Undo</w:t>
      </w:r>
      <w:r w:rsidR="00EA7D71" w:rsidRPr="00621F97">
        <w:rPr>
          <w:rFonts w:cs="Arial"/>
          <w:szCs w:val="20"/>
        </w:rPr>
        <w:t xml:space="preserve">: </w:t>
      </w:r>
      <w:r w:rsidR="008E0036">
        <w:rPr>
          <w:rFonts w:cs="Arial"/>
          <w:szCs w:val="20"/>
        </w:rPr>
        <w:t>Undoes</w:t>
      </w:r>
      <w:r w:rsidR="008E0036" w:rsidRPr="00621F97">
        <w:rPr>
          <w:rFonts w:cs="Arial"/>
          <w:szCs w:val="20"/>
        </w:rPr>
        <w:t xml:space="preserve"> </w:t>
      </w:r>
      <w:r w:rsidR="00EA7D71" w:rsidRPr="00621F97">
        <w:rPr>
          <w:rFonts w:cs="Arial"/>
          <w:szCs w:val="20"/>
        </w:rPr>
        <w:t>the last edit.</w:t>
      </w:r>
    </w:p>
    <w:p w:rsidR="00EA7D71" w:rsidRPr="00402F62" w:rsidRDefault="00EA7D71" w:rsidP="00CA0177">
      <w:pPr>
        <w:pStyle w:val="StyleHeading2CustomColorRGB686868"/>
        <w:rPr>
          <w:szCs w:val="24"/>
        </w:rPr>
      </w:pPr>
      <w:bookmarkStart w:id="63" w:name="TOC-Tools-Menu"/>
      <w:bookmarkStart w:id="64" w:name="_Toc325529422"/>
      <w:bookmarkStart w:id="65" w:name="_Toc325529638"/>
      <w:bookmarkStart w:id="66" w:name="_Ref354852561"/>
      <w:bookmarkStart w:id="67" w:name="_Ref354852564"/>
      <w:bookmarkStart w:id="68" w:name="_Toc355094810"/>
      <w:bookmarkStart w:id="69" w:name="_Toc372031962"/>
      <w:bookmarkEnd w:id="63"/>
      <w:r w:rsidRPr="00402F62">
        <w:t>Tools Menu</w:t>
      </w:r>
      <w:bookmarkEnd w:id="64"/>
      <w:bookmarkEnd w:id="65"/>
      <w:bookmarkEnd w:id="66"/>
      <w:bookmarkEnd w:id="67"/>
      <w:bookmarkEnd w:id="68"/>
      <w:bookmarkEnd w:id="69"/>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69DB2F1" wp14:editId="4AE6B5C5">
            <wp:extent cx="191135" cy="191135"/>
            <wp:effectExtent l="0" t="0" r="0" b="0"/>
            <wp:docPr id="1714" name="Picture 86" descr="C:\propsideworkspace\Forum Alpha\userguide 0.9.x\Icons\View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propsideworkspace\Forum Alpha\userguide 0.9.x\Icons\ViewSimp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w:t>
      </w:r>
      <w:r>
        <w:rPr>
          <w:rFonts w:cs="Arial"/>
          <w:noProof/>
          <w:szCs w:val="20"/>
        </w:rPr>
        <w:drawing>
          <wp:inline distT="0" distB="0" distL="0" distR="0" wp14:anchorId="0FD827D4" wp14:editId="727C9AA6">
            <wp:extent cx="191135" cy="191135"/>
            <wp:effectExtent l="0" t="0" r="0" b="0"/>
            <wp:docPr id="1713" name="Picture 87" descr="C:\propsideworkspace\Forum Alpha\userguide 0.9.x\Icons\Vi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propsideworkspace\Forum Alpha\userguide 0.9.x\Icons\ViewProjec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 xml:space="preserve"> </w:t>
      </w:r>
      <w:r w:rsidR="00EA7D71" w:rsidRPr="00CC447B">
        <w:rPr>
          <w:rFonts w:cs="Arial"/>
          <w:b/>
          <w:szCs w:val="20"/>
        </w:rPr>
        <w:t>Set Simple View/Set Project View</w:t>
      </w:r>
      <w:r w:rsidR="00EA7D71">
        <w:rPr>
          <w:rFonts w:cs="Arial"/>
          <w:szCs w:val="20"/>
        </w:rPr>
        <w:t xml:space="preserve">: </w:t>
      </w:r>
      <w:r w:rsidR="003B0CDC">
        <w:rPr>
          <w:rFonts w:cs="Arial"/>
          <w:szCs w:val="20"/>
        </w:rPr>
        <w:t>Toggles between Project View and Simple View workspace options.</w:t>
      </w:r>
      <w:r w:rsidR="00EA7D71">
        <w:rPr>
          <w:rFonts w:cs="Arial"/>
          <w:szCs w:val="20"/>
        </w:rPr>
        <w:t xml:space="preserve">  </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3145B9B5" wp14:editId="5AF221B4">
            <wp:extent cx="225425" cy="225425"/>
            <wp:effectExtent l="0" t="0" r="3175" b="3175"/>
            <wp:docPr id="1712" name="Picture 65" descr="Description: Description: Description: Description: Description: Description: Description: index__file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Description: Description: Description: Description: Description: Description: index__files\ba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Go Back</w:t>
      </w:r>
      <w:r w:rsidR="00EA7D71" w:rsidRPr="00E55D3E">
        <w:rPr>
          <w:rFonts w:cs="Arial"/>
          <w:szCs w:val="20"/>
        </w:rPr>
        <w:t xml:space="preserve">: </w:t>
      </w:r>
      <w:r w:rsidR="003B0CDC">
        <w:rPr>
          <w:rFonts w:cs="Arial"/>
          <w:szCs w:val="20"/>
        </w:rPr>
        <w:t>M</w:t>
      </w:r>
      <w:r w:rsidR="00EA7D71">
        <w:rPr>
          <w:rFonts w:cs="Arial"/>
          <w:szCs w:val="20"/>
        </w:rPr>
        <w:t xml:space="preserve">ake the cursor jump back to the line with the function call or variable name that was </w:t>
      </w:r>
      <w:r w:rsidR="00DB1AE8">
        <w:rPr>
          <w:rFonts w:cs="Arial"/>
          <w:szCs w:val="20"/>
        </w:rPr>
        <w:t xml:space="preserve">just </w:t>
      </w:r>
      <w:r w:rsidR="00EA7D71">
        <w:rPr>
          <w:rFonts w:cs="Arial"/>
          <w:szCs w:val="20"/>
        </w:rPr>
        <w:t>browsed</w:t>
      </w:r>
      <w:r w:rsidR="00427C6F">
        <w:rPr>
          <w:rFonts w:cs="Arial"/>
          <w:szCs w:val="20"/>
        </w:rPr>
        <w:t>, see Browse Declaration below.</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1603E523" wp14:editId="2E7A3506">
            <wp:extent cx="225425" cy="225425"/>
            <wp:effectExtent l="0" t="0" r="3175" b="3175"/>
            <wp:docPr id="1711" name="Picture 66" descr="Description: Description: Description: Description: Description: Description: Description: index__fil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Description: Description: Description: Description: Description: Description: index__files\forw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Browse Declaration</w:t>
      </w:r>
      <w:r w:rsidR="00EA7D71" w:rsidRPr="00E55D3E">
        <w:rPr>
          <w:rFonts w:cs="Arial"/>
          <w:szCs w:val="20"/>
        </w:rPr>
        <w:t xml:space="preserve">: </w:t>
      </w:r>
      <w:r w:rsidR="00EA7D71">
        <w:rPr>
          <w:rFonts w:cs="Arial"/>
          <w:szCs w:val="20"/>
        </w:rPr>
        <w:t xml:space="preserve">If cursor is on a </w:t>
      </w:r>
      <w:r w:rsidR="003B0CDC">
        <w:rPr>
          <w:rFonts w:cs="Arial"/>
          <w:szCs w:val="20"/>
        </w:rPr>
        <w:t xml:space="preserve">reference </w:t>
      </w:r>
      <w:r w:rsidR="00EA7D71">
        <w:rPr>
          <w:rFonts w:cs="Arial"/>
          <w:szCs w:val="20"/>
        </w:rPr>
        <w:t>to a user</w:t>
      </w:r>
      <w:r w:rsidR="00427C6F">
        <w:rPr>
          <w:rFonts w:cs="Arial"/>
          <w:szCs w:val="20"/>
        </w:rPr>
        <w:t>-</w:t>
      </w:r>
      <w:r w:rsidR="00EA7D71">
        <w:rPr>
          <w:rFonts w:cs="Arial"/>
          <w:szCs w:val="20"/>
        </w:rPr>
        <w:t>defined function</w:t>
      </w:r>
      <w:r w:rsidR="00DB1AE8">
        <w:rPr>
          <w:rFonts w:cs="Arial"/>
          <w:szCs w:val="20"/>
        </w:rPr>
        <w:t xml:space="preserve"> or variable</w:t>
      </w:r>
      <w:r w:rsidR="00EA7D71">
        <w:rPr>
          <w:rFonts w:cs="Arial"/>
          <w:szCs w:val="20"/>
        </w:rPr>
        <w:t xml:space="preserve">, this button will jump to the </w:t>
      </w:r>
      <w:r w:rsidR="00DB1AE8">
        <w:rPr>
          <w:rFonts w:cs="Arial"/>
          <w:szCs w:val="20"/>
        </w:rPr>
        <w:t>declaration of that function or variable.</w:t>
      </w:r>
      <w:r w:rsidR="00EA7D71">
        <w:rPr>
          <w:rFonts w:cs="Arial"/>
          <w:szCs w:val="20"/>
        </w:rPr>
        <w:t xml:space="preserve">  </w:t>
      </w:r>
      <w:r w:rsidR="00EA7D71" w:rsidRPr="00E55D3E">
        <w:rPr>
          <w:rFonts w:cs="Arial"/>
          <w:szCs w:val="20"/>
        </w:rPr>
        <w:t xml:space="preserve">Library functions such as </w:t>
      </w:r>
      <w:r w:rsidR="00EA7D71" w:rsidRPr="003644E8">
        <w:rPr>
          <w:rFonts w:ascii="Courier New" w:hAnsi="Courier New"/>
          <w:b/>
          <w:color w:val="0000FF"/>
          <w:kern w:val="0"/>
        </w:rPr>
        <w:lastRenderedPageBreak/>
        <w:t>printf</w:t>
      </w:r>
      <w:r w:rsidR="00EA7D71" w:rsidRPr="00E55D3E">
        <w:rPr>
          <w:rFonts w:cs="Arial"/>
          <w:szCs w:val="20"/>
        </w:rPr>
        <w:t xml:space="preserve"> that are not in the project file-list </w:t>
      </w:r>
      <w:r w:rsidR="00EA7D71">
        <w:rPr>
          <w:rFonts w:cs="Arial"/>
          <w:szCs w:val="20"/>
        </w:rPr>
        <w:t xml:space="preserve">(because they are </w:t>
      </w:r>
      <w:r w:rsidR="00DB1AE8">
        <w:rPr>
          <w:rFonts w:cs="Arial"/>
          <w:szCs w:val="20"/>
        </w:rPr>
        <w:t xml:space="preserve">built into </w:t>
      </w:r>
      <w:r w:rsidR="00EA7D71">
        <w:rPr>
          <w:rFonts w:cs="Arial"/>
          <w:szCs w:val="20"/>
        </w:rPr>
        <w:t xml:space="preserve">PropGCC) </w:t>
      </w:r>
      <w:r w:rsidR="00EA7D71" w:rsidRPr="00E55D3E">
        <w:rPr>
          <w:rFonts w:cs="Arial"/>
          <w:szCs w:val="20"/>
        </w:rPr>
        <w:t>can</w:t>
      </w:r>
      <w:r w:rsidR="00EA7D71">
        <w:rPr>
          <w:rFonts w:cs="Arial"/>
          <w:szCs w:val="20"/>
        </w:rPr>
        <w:t>not</w:t>
      </w:r>
      <w:r w:rsidR="00EA7D71" w:rsidRPr="00E55D3E">
        <w:rPr>
          <w:rFonts w:cs="Arial"/>
          <w:szCs w:val="20"/>
        </w:rPr>
        <w:t xml:space="preserve"> be browsed.</w:t>
      </w:r>
      <w:r w:rsidR="00EA7D71">
        <w:rPr>
          <w:rFonts w:cs="Arial"/>
          <w:szCs w:val="20"/>
        </w:rPr>
        <w:t xml:space="preserve">  </w:t>
      </w:r>
    </w:p>
    <w:p w:rsidR="00EA7D71" w:rsidRPr="00E55D3E" w:rsidRDefault="00CC447B" w:rsidP="006B3224">
      <w:pPr>
        <w:pStyle w:val="BodyText"/>
        <w:spacing w:after="240"/>
        <w:ind w:left="864" w:hanging="720"/>
        <w:rPr>
          <w:rFonts w:cs="Arial"/>
          <w:szCs w:val="20"/>
        </w:rPr>
      </w:pPr>
      <w:r>
        <w:rPr>
          <w:rFonts w:cs="Arial"/>
          <w:noProof/>
          <w:szCs w:val="20"/>
        </w:rPr>
        <w:drawing>
          <wp:inline distT="0" distB="0" distL="0" distR="0" wp14:anchorId="215101B2" wp14:editId="3BBACD53">
            <wp:extent cx="192405" cy="192405"/>
            <wp:effectExtent l="0" t="0" r="0" b="0"/>
            <wp:docPr id="7" name="Picture 7" descr="C:\Documents and Settings\slindsay\My Documents\Downloads\Nex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lindsay\My Documents\Downloads\NextTa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Pr="00CC447B">
        <w:rPr>
          <w:rFonts w:cs="Arial"/>
          <w:noProof/>
          <w:szCs w:val="20"/>
        </w:rPr>
        <w:t xml:space="preserve"> </w:t>
      </w:r>
      <w:r w:rsidR="00EA7D71" w:rsidRPr="00CC447B">
        <w:rPr>
          <w:rFonts w:cs="Arial"/>
          <w:b/>
          <w:szCs w:val="20"/>
        </w:rPr>
        <w:t>Next Tab</w:t>
      </w:r>
      <w:r w:rsidR="00EA7D71">
        <w:rPr>
          <w:rFonts w:cs="Arial"/>
          <w:szCs w:val="20"/>
        </w:rPr>
        <w:t xml:space="preserve">: Has the same effect as clicking the tab to the right of the one that is currently </w:t>
      </w:r>
      <w:r w:rsidR="007F20CA">
        <w:rPr>
          <w:rFonts w:cs="Arial"/>
          <w:szCs w:val="20"/>
        </w:rPr>
        <w:t xml:space="preserve">active </w:t>
      </w:r>
      <w:r w:rsidR="00EA7D71">
        <w:rPr>
          <w:rFonts w:cs="Arial"/>
          <w:szCs w:val="20"/>
        </w:rPr>
        <w:t>in the editor pane.</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0863C3D2" wp14:editId="765BFA85">
            <wp:extent cx="191135" cy="191135"/>
            <wp:effectExtent l="0" t="0" r="0" b="0"/>
            <wp:docPr id="1709" name="Picture 302" descr="C:\Documents and Settings\slindsay\My Documents\Downloads\Fo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Documents and Settings\slindsay\My Documents\Downloads\FontT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Font</w:t>
      </w:r>
      <w:r w:rsidR="00EA7D71" w:rsidRPr="00E55D3E">
        <w:rPr>
          <w:rFonts w:cs="Arial"/>
          <w:szCs w:val="20"/>
        </w:rPr>
        <w:t xml:space="preserve">: Allows selecting </w:t>
      </w:r>
      <w:r w:rsidR="00026E62">
        <w:rPr>
          <w:rFonts w:cs="Arial"/>
          <w:szCs w:val="20"/>
        </w:rPr>
        <w:t xml:space="preserve">of </w:t>
      </w:r>
      <w:r w:rsidR="00EA7D71" w:rsidRPr="00E55D3E">
        <w:rPr>
          <w:rFonts w:cs="Arial"/>
          <w:szCs w:val="20"/>
        </w:rPr>
        <w:t>an editor font.</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41A6B91A" wp14:editId="3417ECCB">
            <wp:extent cx="225425" cy="225425"/>
            <wp:effectExtent l="0" t="0" r="3175" b="3175"/>
            <wp:docPr id="1708" name="Picture 67" descr="Description: Description: Description: Description: Description: Description: Description: index__files\connec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escription: Description: Description: Description: Description: Description: index__files\connect-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Bigger Font</w:t>
      </w:r>
      <w:r w:rsidR="00EA7D71" w:rsidRPr="00E55D3E">
        <w:rPr>
          <w:rFonts w:cs="Arial"/>
          <w:szCs w:val="20"/>
        </w:rPr>
        <w:t>: Increases the editor font by 20%.</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14E3F320" wp14:editId="07F2E221">
            <wp:extent cx="225425" cy="225425"/>
            <wp:effectExtent l="0" t="0" r="3175" b="3175"/>
            <wp:docPr id="1707" name="Picture 68" descr="Description: Description: Description: Description: Description: Description: Description: index__files\connec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Description: Description: Description: Description: Description: Description: index__files\connect-of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Smaller Font</w:t>
      </w:r>
      <w:r w:rsidR="00EA7D71" w:rsidRPr="00E55D3E">
        <w:rPr>
          <w:rFonts w:cs="Arial"/>
          <w:szCs w:val="20"/>
        </w:rPr>
        <w:t>: Decreases the editor font by 20%.</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0BD9B4C1" wp14:editId="39F7FC66">
            <wp:extent cx="231775" cy="231775"/>
            <wp:effectExtent l="0" t="0" r="0" b="0"/>
            <wp:docPr id="1706" name="Picture 55" descr="C:\Documents and Settings\slindsay\Desktop\_side manual\24x24\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slindsay\Desktop\_side manual\24x24\Wrenc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Properties</w:t>
      </w:r>
      <w:r w:rsidR="00EA7D71">
        <w:rPr>
          <w:rFonts w:cs="Arial"/>
          <w:szCs w:val="20"/>
        </w:rPr>
        <w:t>: Open SimpleIDE Properties (F6).</w:t>
      </w:r>
    </w:p>
    <w:p w:rsidR="00EE48C3" w:rsidRDefault="00EA7D71" w:rsidP="00CC447B">
      <w:pPr>
        <w:pStyle w:val="BodyText"/>
        <w:ind w:left="720"/>
      </w:pPr>
      <w:r w:rsidRPr="00C7373F">
        <w:t>The SimpleIDE Properties dialog window allows changing</w:t>
      </w:r>
      <w:r w:rsidR="00026E62">
        <w:t xml:space="preserve"> </w:t>
      </w:r>
      <w:r w:rsidRPr="00C7373F">
        <w:t>key Folders, General properties, and Highlights.  The controls are consistent over all operating systems and may be changed </w:t>
      </w:r>
      <w:r w:rsidR="00026E62">
        <w:t>while</w:t>
      </w:r>
      <w:r w:rsidRPr="00C7373F">
        <w:t xml:space="preserve"> the IDE is running to allow using another compiler directory. </w:t>
      </w:r>
      <w:r w:rsidR="00EE48C3">
        <w:t xml:space="preserve">  </w:t>
      </w:r>
    </w:p>
    <w:p w:rsidR="00EE48C3" w:rsidRDefault="00EE48C3" w:rsidP="00CC447B">
      <w:pPr>
        <w:pStyle w:val="BodyText"/>
        <w:ind w:left="720"/>
      </w:pPr>
    </w:p>
    <w:p w:rsidR="00EA7D71" w:rsidRPr="00C7373F" w:rsidRDefault="00EE48C3" w:rsidP="00CC447B">
      <w:pPr>
        <w:pStyle w:val="BodyText"/>
        <w:ind w:left="720"/>
      </w:pPr>
      <w:r w:rsidRPr="00EE48C3">
        <w:rPr>
          <w:b/>
        </w:rPr>
        <w:t>GCC Folders</w:t>
      </w:r>
      <w:r>
        <w:t xml:space="preserve"> and </w:t>
      </w:r>
      <w:r w:rsidRPr="00EE48C3">
        <w:rPr>
          <w:b/>
        </w:rPr>
        <w:t>Spin Folders</w:t>
      </w:r>
      <w:r>
        <w:t xml:space="preserve">: </w:t>
      </w:r>
      <w:r w:rsidR="003644E8">
        <w:t>With a default installation</w:t>
      </w:r>
      <w:r w:rsidR="00EA7D71" w:rsidRPr="00C7373F">
        <w:t>, the</w:t>
      </w:r>
      <w:r w:rsidR="003644E8">
        <w:t xml:space="preserve"> fields in the</w:t>
      </w:r>
      <w:r w:rsidR="00EA7D71" w:rsidRPr="00C7373F">
        <w:t xml:space="preserve"> Folders tab</w:t>
      </w:r>
      <w:r>
        <w:t>s</w:t>
      </w:r>
      <w:r w:rsidR="00EA7D71" w:rsidRPr="00C7373F">
        <w:t xml:space="preserve"> will </w:t>
      </w:r>
      <w:r w:rsidR="003644E8">
        <w:t xml:space="preserve">be set </w:t>
      </w:r>
      <w:r w:rsidR="00C16BD0">
        <w:t xml:space="preserve">similar to what is </w:t>
      </w:r>
      <w:r w:rsidR="003644E8">
        <w:t>shown below.</w:t>
      </w:r>
      <w:r w:rsidR="00EA7D71" w:rsidRPr="00C7373F">
        <w:t xml:space="preserve"> </w:t>
      </w:r>
      <w:r>
        <w:t xml:space="preserve"> </w:t>
      </w:r>
      <w:r w:rsidR="00EA7D71" w:rsidRPr="00C7373F">
        <w:t xml:space="preserve">If the window reopens after clicking OK, it means  </w:t>
      </w:r>
      <w:r w:rsidR="003644E8">
        <w:t xml:space="preserve">the critical </w:t>
      </w:r>
      <w:r w:rsidR="00EA7D71" w:rsidRPr="00C7373F">
        <w:t>"Compiler" or "Loader Folder" i</w:t>
      </w:r>
      <w:r>
        <w:t>nformation is not correctly set</w:t>
      </w:r>
      <w:r w:rsidR="003644E8">
        <w:t>; use the Browse button to correct the entry</w:t>
      </w:r>
      <w:r>
        <w:t xml:space="preserve">. See </w:t>
      </w:r>
      <w:r>
        <w:fldChar w:fldCharType="begin"/>
      </w:r>
      <w:r>
        <w:instrText xml:space="preserve"> REF SimpleIDE_Properties \h </w:instrText>
      </w:r>
      <w:r>
        <w:fldChar w:fldCharType="separate"/>
      </w:r>
      <w:r w:rsidR="001349CB">
        <w:t xml:space="preserve">the </w:t>
      </w:r>
      <w:r w:rsidR="001349CB" w:rsidRPr="006B3224">
        <w:t>SimpleIDE Properties</w:t>
      </w:r>
      <w:r>
        <w:fldChar w:fldCharType="end"/>
      </w:r>
      <w:r>
        <w:t xml:space="preserve">, page </w:t>
      </w:r>
      <w:r>
        <w:fldChar w:fldCharType="begin"/>
      </w:r>
      <w:r>
        <w:instrText xml:space="preserve"> PAGEREF SimpleIDE_Properties \h </w:instrText>
      </w:r>
      <w:r>
        <w:fldChar w:fldCharType="separate"/>
      </w:r>
      <w:r w:rsidR="001349CB">
        <w:rPr>
          <w:noProof/>
        </w:rPr>
        <w:t>6</w:t>
      </w:r>
      <w:r>
        <w:fldChar w:fldCharType="end"/>
      </w:r>
      <w:r>
        <w:t xml:space="preserve"> for more info.</w:t>
      </w:r>
    </w:p>
    <w:p w:rsidR="00EA7D71" w:rsidRDefault="00EA7D71" w:rsidP="00EA7D71">
      <w:pPr>
        <w:spacing w:line="270" w:lineRule="atLeast"/>
        <w:ind w:left="360" w:right="360"/>
        <w:rPr>
          <w:rFonts w:ascii="Arial" w:hAnsi="Arial" w:cs="Arial"/>
          <w:color w:val="444444"/>
          <w:szCs w:val="20"/>
        </w:rPr>
      </w:pPr>
    </w:p>
    <w:p w:rsidR="00690E93" w:rsidRDefault="006168E2" w:rsidP="00EA7D71">
      <w:pPr>
        <w:ind w:left="1440" w:right="360"/>
        <w:rPr>
          <w:rFonts w:ascii="Arial" w:hAnsi="Arial" w:cs="Arial"/>
          <w:szCs w:val="20"/>
        </w:rPr>
      </w:pPr>
      <w:r>
        <w:rPr>
          <w:noProof/>
        </w:rPr>
        <w:drawing>
          <wp:inline distT="0" distB="0" distL="0" distR="0" wp14:anchorId="799A95F0" wp14:editId="3A7723EE">
            <wp:extent cx="3547872" cy="23042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CC Folders.PNG"/>
                    <pic:cNvPicPr/>
                  </pic:nvPicPr>
                  <pic:blipFill>
                    <a:blip r:embed="rId22">
                      <a:extLst>
                        <a:ext uri="{28A0092B-C50C-407E-A947-70E740481C1C}">
                          <a14:useLocalDpi xmlns:a14="http://schemas.microsoft.com/office/drawing/2010/main" val="0"/>
                        </a:ext>
                      </a:extLst>
                    </a:blip>
                    <a:stretch>
                      <a:fillRect/>
                    </a:stretch>
                  </pic:blipFill>
                  <pic:spPr>
                    <a:xfrm>
                      <a:off x="0" y="0"/>
                      <a:ext cx="3547872" cy="2304288"/>
                    </a:xfrm>
                    <a:prstGeom prst="rect">
                      <a:avLst/>
                    </a:prstGeom>
                  </pic:spPr>
                </pic:pic>
              </a:graphicData>
            </a:graphic>
          </wp:inline>
        </w:drawing>
      </w:r>
    </w:p>
    <w:p w:rsidR="00690E93" w:rsidRDefault="00690E93" w:rsidP="00EA7D71">
      <w:pPr>
        <w:ind w:left="1440" w:right="360"/>
        <w:rPr>
          <w:rFonts w:ascii="Arial" w:hAnsi="Arial" w:cs="Arial"/>
          <w:szCs w:val="20"/>
        </w:rPr>
      </w:pPr>
    </w:p>
    <w:p w:rsidR="00EA7D71" w:rsidRDefault="00DB2F9B" w:rsidP="00EA7D71">
      <w:pPr>
        <w:ind w:left="1440" w:right="360"/>
        <w:rPr>
          <w:rFonts w:ascii="Arial" w:hAnsi="Arial" w:cs="Arial"/>
          <w:szCs w:val="20"/>
        </w:rPr>
      </w:pPr>
      <w:r>
        <w:rPr>
          <w:noProof/>
        </w:rPr>
        <w:lastRenderedPageBreak/>
        <w:drawing>
          <wp:inline distT="0" distB="0" distL="0" distR="0" wp14:anchorId="07AA322A" wp14:editId="27531A6D">
            <wp:extent cx="3547872" cy="22951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Spin Folders.PNG"/>
                    <pic:cNvPicPr/>
                  </pic:nvPicPr>
                  <pic:blipFill>
                    <a:blip r:embed="rId68">
                      <a:extLst>
                        <a:ext uri="{28A0092B-C50C-407E-A947-70E740481C1C}">
                          <a14:useLocalDpi xmlns:a14="http://schemas.microsoft.com/office/drawing/2010/main" val="0"/>
                        </a:ext>
                      </a:extLst>
                    </a:blip>
                    <a:stretch>
                      <a:fillRect/>
                    </a:stretch>
                  </pic:blipFill>
                  <pic:spPr>
                    <a:xfrm>
                      <a:off x="0" y="0"/>
                      <a:ext cx="3547872" cy="2295144"/>
                    </a:xfrm>
                    <a:prstGeom prst="rect">
                      <a:avLst/>
                    </a:prstGeom>
                  </pic:spPr>
                </pic:pic>
              </a:graphicData>
            </a:graphic>
          </wp:inline>
        </w:drawing>
      </w:r>
    </w:p>
    <w:p w:rsidR="00EE48C3" w:rsidRDefault="00EE48C3" w:rsidP="00EA7D71">
      <w:pPr>
        <w:keepNext/>
        <w:keepLines/>
        <w:widowControl w:val="0"/>
        <w:ind w:left="1440" w:right="360"/>
        <w:rPr>
          <w:rFonts w:ascii="Arial" w:hAnsi="Arial" w:cs="Arial"/>
          <w:szCs w:val="20"/>
        </w:rPr>
      </w:pPr>
    </w:p>
    <w:p w:rsidR="00EA7D71" w:rsidRDefault="00EA7D71" w:rsidP="00EA7D71">
      <w:pPr>
        <w:ind w:left="1440" w:right="360"/>
        <w:rPr>
          <w:rFonts w:ascii="Arial" w:hAnsi="Arial" w:cs="Arial"/>
          <w:szCs w:val="20"/>
        </w:rPr>
      </w:pPr>
    </w:p>
    <w:p w:rsidR="00EE48C3" w:rsidRDefault="00EE48C3" w:rsidP="00EE48C3">
      <w:pPr>
        <w:pStyle w:val="BodyText"/>
        <w:ind w:left="720"/>
      </w:pPr>
      <w:r w:rsidRPr="00EE48C3">
        <w:rPr>
          <w:b/>
        </w:rPr>
        <w:t>General</w:t>
      </w:r>
      <w:r>
        <w:rPr>
          <w:b/>
        </w:rPr>
        <w:t xml:space="preserve"> Tab</w:t>
      </w:r>
      <w:r w:rsidRPr="00EE48C3">
        <w:t xml:space="preserve">:  </w:t>
      </w:r>
      <w:r w:rsidR="00EA7D71" w:rsidRPr="00EE48C3">
        <w:t xml:space="preserve">Some </w:t>
      </w:r>
      <w:r w:rsidR="00DB2DF4">
        <w:t>G</w:t>
      </w:r>
      <w:r w:rsidR="00EA7D71" w:rsidRPr="00EE48C3">
        <w:t xml:space="preserve">eneral property details may need to be changed for different boards. </w:t>
      </w:r>
    </w:p>
    <w:p w:rsidR="003644E8" w:rsidRDefault="003644E8" w:rsidP="00EE48C3">
      <w:pPr>
        <w:pStyle w:val="BodyText"/>
        <w:ind w:left="720"/>
      </w:pPr>
    </w:p>
    <w:p w:rsidR="00EE48C3" w:rsidRDefault="00EE48C3" w:rsidP="003644E8">
      <w:pPr>
        <w:pStyle w:val="BodyText"/>
        <w:numPr>
          <w:ilvl w:val="0"/>
          <w:numId w:val="20"/>
        </w:numPr>
        <w:spacing w:after="120"/>
      </w:pPr>
      <w:r>
        <w:rPr>
          <w:b/>
        </w:rPr>
        <w:t>Loader folder</w:t>
      </w:r>
      <w:r w:rsidRPr="00EE48C3">
        <w:t>:</w:t>
      </w:r>
      <w:r>
        <w:t xml:space="preserve"> Board </w:t>
      </w:r>
      <w:r w:rsidR="008058D5">
        <w:t xml:space="preserve">type </w:t>
      </w:r>
      <w:r>
        <w:t>configuration files are located in the Loader folder.</w:t>
      </w:r>
      <w:r w:rsidR="008058D5">
        <w:t xml:space="preserve">  The contents of this folder affect the Project Options Board Type field in the Project Manager.</w:t>
      </w:r>
      <w:r>
        <w:t xml:space="preserve">  </w:t>
      </w:r>
    </w:p>
    <w:p w:rsidR="002A2549" w:rsidRDefault="00EE48C3">
      <w:pPr>
        <w:pStyle w:val="BodyText"/>
        <w:numPr>
          <w:ilvl w:val="0"/>
          <w:numId w:val="20"/>
        </w:numPr>
        <w:spacing w:after="120"/>
      </w:pPr>
      <w:r>
        <w:rPr>
          <w:b/>
        </w:rPr>
        <w:t>Editor Tab Space Count</w:t>
      </w:r>
      <w:r w:rsidRPr="00EE48C3">
        <w:t>:</w:t>
      </w:r>
      <w:r>
        <w:t xml:space="preserve"> Set the number of spaces to be inserted when the Tab key is pressed.  </w:t>
      </w:r>
      <w:r w:rsidRPr="00EE48C3">
        <w:t>The editor will convert "tabs" to spaces.</w:t>
      </w:r>
      <w:r>
        <w:t xml:space="preserve"> </w:t>
      </w:r>
      <w:r w:rsidRPr="00EE48C3">
        <w:t xml:space="preserve"> If existing source code has hard tabs in it, SimpleIDE will not touch the tabs unless the user changes them.</w:t>
      </w:r>
    </w:p>
    <w:p w:rsidR="00EE48C3" w:rsidRDefault="00EE48C3" w:rsidP="003644E8">
      <w:pPr>
        <w:pStyle w:val="BodyText"/>
        <w:numPr>
          <w:ilvl w:val="0"/>
          <w:numId w:val="20"/>
        </w:numPr>
        <w:spacing w:after="120"/>
      </w:pPr>
      <w:r>
        <w:rPr>
          <w:b/>
        </w:rPr>
        <w:t>Reset Signal</w:t>
      </w:r>
      <w:r w:rsidRPr="00EE48C3">
        <w:t>:</w:t>
      </w:r>
      <w:r>
        <w:t xml:space="preserve"> </w:t>
      </w:r>
      <w:r w:rsidR="003644E8">
        <w:t xml:space="preserve">Options are </w:t>
      </w:r>
      <w:r>
        <w:t xml:space="preserve">DTR </w:t>
      </w:r>
      <w:r w:rsidR="003644E8">
        <w:t>(d</w:t>
      </w:r>
      <w:r>
        <w:t>efault</w:t>
      </w:r>
      <w:r w:rsidR="003644E8">
        <w:t>), RTS, and CFG</w:t>
      </w:r>
      <w:r>
        <w:t>.  S</w:t>
      </w:r>
      <w:r w:rsidRPr="00EE48C3">
        <w:t>ome USB serial devices do not have DTR for controlling Propeller reset and should use RTS instead</w:t>
      </w:r>
      <w:r>
        <w:t>.</w:t>
      </w:r>
      <w:r w:rsidRPr="00EE48C3">
        <w:t xml:space="preserve"> The CFG option cho</w:t>
      </w:r>
      <w:r w:rsidR="00DB2DF4">
        <w:t>o</w:t>
      </w:r>
      <w:r w:rsidRPr="00EE48C3">
        <w:t>ses the reset signal type specified in the board’s configuration file.</w:t>
      </w:r>
    </w:p>
    <w:p w:rsidR="002A2549" w:rsidRDefault="002A2549" w:rsidP="003644E8">
      <w:pPr>
        <w:pStyle w:val="BodyText"/>
        <w:numPr>
          <w:ilvl w:val="0"/>
          <w:numId w:val="20"/>
        </w:numPr>
        <w:spacing w:after="120"/>
      </w:pPr>
      <w:r>
        <w:rPr>
          <w:b/>
        </w:rPr>
        <w:t>Auto Include Simple Libraries</w:t>
      </w:r>
      <w:r w:rsidRPr="003644E8">
        <w:t>:</w:t>
      </w:r>
      <w:r>
        <w:t xml:space="preserve"> (default) Enables automatic inclusion of Simple Libraries in projects that use an “#include &lt;…&gt;” statement that references them; without requiring additional -I and -L settings in Project Manager.</w:t>
      </w:r>
    </w:p>
    <w:p w:rsidR="003644E8" w:rsidRDefault="003644E8" w:rsidP="003644E8">
      <w:pPr>
        <w:pStyle w:val="BodyText"/>
        <w:numPr>
          <w:ilvl w:val="0"/>
          <w:numId w:val="20"/>
        </w:numPr>
        <w:spacing w:after="120"/>
      </w:pPr>
      <w:r>
        <w:rPr>
          <w:b/>
        </w:rPr>
        <w:t xml:space="preserve">Clear </w:t>
      </w:r>
      <w:r w:rsidR="002A2549">
        <w:rPr>
          <w:b/>
        </w:rPr>
        <w:t xml:space="preserve">program settings </w:t>
      </w:r>
      <w:r>
        <w:rPr>
          <w:b/>
        </w:rPr>
        <w:t xml:space="preserve">for </w:t>
      </w:r>
      <w:r w:rsidR="002A2549">
        <w:rPr>
          <w:b/>
        </w:rPr>
        <w:t>exit</w:t>
      </w:r>
      <w:r w:rsidRPr="003644E8">
        <w:t>:</w:t>
      </w:r>
      <w:r>
        <w:t xml:space="preserve"> Clears the General tab settings to restore defaults upon the next startup.</w:t>
      </w:r>
    </w:p>
    <w:p w:rsidR="00EA7D71" w:rsidRDefault="00EA7D71" w:rsidP="00EA7D71">
      <w:pPr>
        <w:ind w:left="1440" w:right="360"/>
        <w:rPr>
          <w:rFonts w:cs="Arial"/>
          <w:szCs w:val="20"/>
        </w:rPr>
      </w:pPr>
    </w:p>
    <w:p w:rsidR="00EA7D71" w:rsidRPr="00EA7D71" w:rsidRDefault="00DB2F9B" w:rsidP="00EA7D71">
      <w:pPr>
        <w:ind w:left="1440" w:right="360"/>
        <w:rPr>
          <w:rFonts w:ascii="Cambria" w:hAnsi="Cambria"/>
          <w:b/>
          <w:bCs/>
          <w:color w:val="4F81BD"/>
          <w:sz w:val="26"/>
          <w:szCs w:val="26"/>
        </w:rPr>
      </w:pPr>
      <w:r w:rsidRPr="00DB3688">
        <w:rPr>
          <w:rFonts w:ascii="Cambria" w:hAnsi="Cambria"/>
          <w:b/>
          <w:bCs/>
          <w:noProof/>
          <w:color w:val="4F81BD"/>
          <w:sz w:val="26"/>
          <w:szCs w:val="26"/>
        </w:rPr>
        <w:drawing>
          <wp:inline distT="0" distB="0" distL="0" distR="0" wp14:anchorId="3A297EAC" wp14:editId="64ED535D">
            <wp:extent cx="3621024" cy="235915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eneral.PNG"/>
                    <pic:cNvPicPr/>
                  </pic:nvPicPr>
                  <pic:blipFill>
                    <a:blip r:embed="rId69">
                      <a:extLst>
                        <a:ext uri="{28A0092B-C50C-407E-A947-70E740481C1C}">
                          <a14:useLocalDpi xmlns:a14="http://schemas.microsoft.com/office/drawing/2010/main" val="0"/>
                        </a:ext>
                      </a:extLst>
                    </a:blip>
                    <a:stretch>
                      <a:fillRect/>
                    </a:stretch>
                  </pic:blipFill>
                  <pic:spPr>
                    <a:xfrm>
                      <a:off x="0" y="0"/>
                      <a:ext cx="3621024" cy="2359152"/>
                    </a:xfrm>
                    <a:prstGeom prst="rect">
                      <a:avLst/>
                    </a:prstGeom>
                  </pic:spPr>
                </pic:pic>
              </a:graphicData>
            </a:graphic>
          </wp:inline>
        </w:drawing>
      </w:r>
    </w:p>
    <w:p w:rsidR="00EA7D71" w:rsidRDefault="00EA7D71" w:rsidP="00EA7D71">
      <w:pPr>
        <w:keepNext/>
        <w:keepLines/>
        <w:widowControl w:val="0"/>
        <w:ind w:left="1440" w:right="360"/>
        <w:rPr>
          <w:rFonts w:ascii="Arial" w:hAnsi="Arial" w:cs="Arial"/>
          <w:szCs w:val="20"/>
        </w:rPr>
      </w:pPr>
    </w:p>
    <w:p w:rsidR="008058D5" w:rsidRDefault="008058D5">
      <w:pPr>
        <w:rPr>
          <w:rFonts w:ascii="Tahoma" w:hAnsi="Tahoma" w:cs="Tahoma"/>
          <w:b/>
          <w:bCs/>
          <w:color w:val="262626" w:themeColor="text1" w:themeTint="D9"/>
          <w:kern w:val="32"/>
          <w:sz w:val="20"/>
          <w:szCs w:val="32"/>
        </w:rPr>
      </w:pPr>
      <w:r>
        <w:rPr>
          <w:b/>
        </w:rPr>
        <w:br w:type="page"/>
      </w:r>
    </w:p>
    <w:p w:rsidR="00EA7D71" w:rsidRPr="006B3224" w:rsidRDefault="00EA7D71" w:rsidP="003644E8">
      <w:pPr>
        <w:pStyle w:val="BodyText"/>
        <w:ind w:left="720"/>
      </w:pPr>
      <w:r w:rsidRPr="003644E8">
        <w:rPr>
          <w:b/>
        </w:rPr>
        <w:lastRenderedPageBreak/>
        <w:t xml:space="preserve">Highlight </w:t>
      </w:r>
      <w:r w:rsidR="003644E8" w:rsidRPr="003644E8">
        <w:rPr>
          <w:b/>
        </w:rPr>
        <w:t>Tab</w:t>
      </w:r>
      <w:r w:rsidR="003644E8">
        <w:t xml:space="preserve">: </w:t>
      </w:r>
      <w:r w:rsidR="008058D5">
        <w:t>E</w:t>
      </w:r>
      <w:r w:rsidRPr="006B3224">
        <w:t>ditor syntax color</w:t>
      </w:r>
      <w:r w:rsidR="003644E8">
        <w:t xml:space="preserve"> and bold/italic settings </w:t>
      </w:r>
      <w:r w:rsidR="008058D5">
        <w:t>can be changed here</w:t>
      </w:r>
      <w:r w:rsidRPr="006B3224">
        <w:t>.</w:t>
      </w:r>
      <w:r w:rsidR="008058D5">
        <w:t xml:space="preserve"> O</w:t>
      </w:r>
      <w:r w:rsidRPr="006B3224">
        <w:t>nly a select set of system colors are available.</w:t>
      </w:r>
    </w:p>
    <w:p w:rsidR="00EA7D71" w:rsidRDefault="00EA7D71" w:rsidP="00EA7D71">
      <w:pPr>
        <w:keepNext/>
        <w:keepLines/>
        <w:widowControl w:val="0"/>
        <w:ind w:left="1440" w:right="360"/>
        <w:rPr>
          <w:rFonts w:cs="Arial"/>
          <w:szCs w:val="20"/>
        </w:rPr>
      </w:pPr>
    </w:p>
    <w:p w:rsidR="00EA7D71" w:rsidRDefault="00DB2F9B" w:rsidP="00EA7D71">
      <w:pPr>
        <w:keepNext/>
        <w:keepLines/>
        <w:widowControl w:val="0"/>
        <w:ind w:left="1440" w:right="360"/>
        <w:rPr>
          <w:rFonts w:ascii="Arial" w:hAnsi="Arial" w:cs="Arial"/>
          <w:szCs w:val="20"/>
        </w:rPr>
      </w:pPr>
      <w:r w:rsidRPr="00DB3688">
        <w:rPr>
          <w:rFonts w:ascii="Arial" w:hAnsi="Arial" w:cs="Arial"/>
          <w:noProof/>
          <w:szCs w:val="20"/>
        </w:rPr>
        <w:drawing>
          <wp:inline distT="0" distB="0" distL="0" distR="0" wp14:anchorId="7FA4108A" wp14:editId="541B84B4">
            <wp:extent cx="3584448" cy="23408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Highlight.PNG"/>
                    <pic:cNvPicPr/>
                  </pic:nvPicPr>
                  <pic:blipFill>
                    <a:blip r:embed="rId70">
                      <a:extLst>
                        <a:ext uri="{28A0092B-C50C-407E-A947-70E740481C1C}">
                          <a14:useLocalDpi xmlns:a14="http://schemas.microsoft.com/office/drawing/2010/main" val="0"/>
                        </a:ext>
                      </a:extLst>
                    </a:blip>
                    <a:stretch>
                      <a:fillRect/>
                    </a:stretch>
                  </pic:blipFill>
                  <pic:spPr>
                    <a:xfrm>
                      <a:off x="0" y="0"/>
                      <a:ext cx="3584448" cy="2340864"/>
                    </a:xfrm>
                    <a:prstGeom prst="rect">
                      <a:avLst/>
                    </a:prstGeom>
                  </pic:spPr>
                </pic:pic>
              </a:graphicData>
            </a:graphic>
          </wp:inline>
        </w:drawing>
      </w:r>
    </w:p>
    <w:p w:rsidR="00EA7D71" w:rsidRPr="00402F62" w:rsidRDefault="00EA7D71" w:rsidP="00D568BB">
      <w:pPr>
        <w:pStyle w:val="StyleHeading2CustomColorRGB686868"/>
      </w:pPr>
      <w:bookmarkStart w:id="70" w:name="TOC-Debug-Menu"/>
      <w:bookmarkStart w:id="71" w:name="_Toc325529423"/>
      <w:bookmarkStart w:id="72" w:name="_Toc325529639"/>
      <w:bookmarkStart w:id="73" w:name="_Toc355094811"/>
      <w:bookmarkStart w:id="74" w:name="_Toc372031963"/>
      <w:bookmarkEnd w:id="70"/>
      <w:r w:rsidRPr="00402F62">
        <w:t>Program Menu</w:t>
      </w:r>
      <w:bookmarkEnd w:id="71"/>
      <w:bookmarkEnd w:id="72"/>
      <w:bookmarkEnd w:id="73"/>
      <w:bookmarkEnd w:id="74"/>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3EBECFEC" wp14:editId="393B651B">
            <wp:extent cx="231775" cy="231775"/>
            <wp:effectExtent l="0" t="0" r="0" b="0"/>
            <wp:docPr id="1701" name="Picture 48" descr="C:\propsideworkspace\Forum Alpha\userguide 0.9.x\Icon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psideworkspace\Forum Alpha\userguide 0.9.x\Icons\Termin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B3224">
        <w:rPr>
          <w:rFonts w:cs="Arial"/>
          <w:szCs w:val="20"/>
        </w:rPr>
        <w:t xml:space="preserve">  </w:t>
      </w:r>
      <w:r w:rsidR="00EA7D71" w:rsidRPr="00E61982">
        <w:rPr>
          <w:rFonts w:cs="Arial"/>
          <w:b/>
          <w:szCs w:val="20"/>
        </w:rPr>
        <w:t>Run with Terminal</w:t>
      </w:r>
      <w:r w:rsidR="00EA7D71" w:rsidRPr="006B3224">
        <w:rPr>
          <w:rFonts w:cs="Arial"/>
          <w:szCs w:val="20"/>
        </w:rPr>
        <w:t xml:space="preserve"> (F8): Build, load, and run program on Propeller RAM (or external </w:t>
      </w:r>
      <w:r w:rsidR="00E61982">
        <w:rPr>
          <w:rFonts w:cs="Arial"/>
          <w:szCs w:val="20"/>
        </w:rPr>
        <w:t>flash</w:t>
      </w:r>
      <w:r w:rsidR="00E61982" w:rsidRPr="006B3224">
        <w:rPr>
          <w:rFonts w:cs="Arial"/>
          <w:szCs w:val="20"/>
        </w:rPr>
        <w:t xml:space="preserve"> </w:t>
      </w:r>
      <w:r w:rsidR="00EA7D71" w:rsidRPr="006B3224">
        <w:rPr>
          <w:rFonts w:cs="Arial"/>
          <w:szCs w:val="20"/>
        </w:rPr>
        <w:t>for XMM). It automatically opens a serial port console terminal window.</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36A28484" wp14:editId="13C28F47">
            <wp:extent cx="191135" cy="191135"/>
            <wp:effectExtent l="0" t="0" r="0" b="0"/>
            <wp:docPr id="1700" name="Picture 80" descr="C:\propsideworkspace\Forum Alpha\userguide 0.9.x\Icons\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propsideworkspace\Forum Alpha\userguide 0.9.x\Icons\Ham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 xml:space="preserve">  </w:t>
      </w:r>
      <w:r w:rsidR="00EA7D71" w:rsidRPr="00E61982">
        <w:rPr>
          <w:rFonts w:cs="Arial"/>
          <w:b/>
          <w:szCs w:val="20"/>
        </w:rPr>
        <w:t>Build Project</w:t>
      </w:r>
      <w:r w:rsidR="00EA7D71" w:rsidRPr="006B3224">
        <w:rPr>
          <w:rFonts w:cs="Arial"/>
          <w:szCs w:val="20"/>
        </w:rPr>
        <w:t xml:space="preserve"> (F9): Build program only.  Build status information (such as success, or compiler error information) will appear in the Build Status pane.  </w:t>
      </w:r>
    </w:p>
    <w:p w:rsidR="00EA7D71" w:rsidRPr="006B3224" w:rsidRDefault="00DB2F9B" w:rsidP="006B3224">
      <w:pPr>
        <w:pStyle w:val="BodyText"/>
        <w:spacing w:after="240"/>
        <w:ind w:left="864" w:hanging="720"/>
        <w:rPr>
          <w:rFonts w:cs="Arial"/>
          <w:szCs w:val="20"/>
        </w:rPr>
      </w:pPr>
      <w:r w:rsidRPr="00DB3688">
        <w:rPr>
          <w:rFonts w:cs="Arial"/>
          <w:noProof/>
          <w:szCs w:val="20"/>
        </w:rPr>
        <w:drawing>
          <wp:inline distT="0" distB="0" distL="0" distR="0" wp14:anchorId="29FF49AC" wp14:editId="41BA0BC6">
            <wp:extent cx="192024" cy="201168"/>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M.PNG"/>
                    <pic:cNvPicPr/>
                  </pic:nvPicPr>
                  <pic:blipFill>
                    <a:blip r:embed="rId73">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r w:rsidR="00EA7D71" w:rsidRPr="006B3224">
        <w:rPr>
          <w:rFonts w:cs="Arial"/>
          <w:szCs w:val="20"/>
        </w:rPr>
        <w:t> </w:t>
      </w:r>
      <w:r w:rsidR="008058D5">
        <w:rPr>
          <w:rFonts w:cs="Arial"/>
          <w:szCs w:val="20"/>
        </w:rPr>
        <w:t xml:space="preserve"> </w:t>
      </w:r>
      <w:r w:rsidR="00EA7D71" w:rsidRPr="00E61982">
        <w:rPr>
          <w:rFonts w:cs="Arial"/>
          <w:b/>
          <w:szCs w:val="20"/>
        </w:rPr>
        <w:t>Load RAM &amp; Run</w:t>
      </w:r>
      <w:r w:rsidR="00EA7D71" w:rsidRPr="006B3224">
        <w:rPr>
          <w:rFonts w:cs="Arial"/>
          <w:szCs w:val="20"/>
        </w:rPr>
        <w:t xml:space="preserve"> (F10): Build, load, and run program on Propeller RAM (or external flash for XMM). </w:t>
      </w:r>
      <w:r w:rsidR="00D171AA">
        <w:rPr>
          <w:rFonts w:cs="Arial"/>
          <w:szCs w:val="20"/>
        </w:rPr>
        <w:t xml:space="preserve">Development boards that include SD cards (board </w:t>
      </w:r>
      <w:r w:rsidR="00EA7D71" w:rsidRPr="006B3224">
        <w:rPr>
          <w:rFonts w:cs="Arial"/>
          <w:szCs w:val="20"/>
        </w:rPr>
        <w:t>types with SDLOAD or SDXMMC in their name</w:t>
      </w:r>
      <w:r w:rsidR="00D171AA">
        <w:rPr>
          <w:rFonts w:cs="Arial"/>
          <w:szCs w:val="20"/>
        </w:rPr>
        <w:t>)</w:t>
      </w:r>
      <w:r w:rsidR="00EA7D71" w:rsidRPr="006B3224">
        <w:rPr>
          <w:rFonts w:cs="Arial"/>
          <w:szCs w:val="20"/>
        </w:rPr>
        <w:t xml:space="preserve"> will have </w:t>
      </w:r>
      <w:r w:rsidR="00DA532F">
        <w:rPr>
          <w:rFonts w:cs="Arial"/>
          <w:szCs w:val="20"/>
        </w:rPr>
        <w:t xml:space="preserve">the </w:t>
      </w:r>
      <w:r w:rsidR="00EA7D71" w:rsidRPr="006B3224">
        <w:rPr>
          <w:rFonts w:cs="Arial"/>
          <w:szCs w:val="20"/>
        </w:rPr>
        <w:t>program saved to</w:t>
      </w:r>
      <w:r w:rsidR="00DA532F">
        <w:rPr>
          <w:rFonts w:cs="Arial"/>
          <w:szCs w:val="20"/>
        </w:rPr>
        <w:t xml:space="preserve"> the</w:t>
      </w:r>
      <w:r w:rsidR="00EA7D71" w:rsidRPr="006B3224">
        <w:rPr>
          <w:rFonts w:cs="Arial"/>
          <w:szCs w:val="20"/>
        </w:rPr>
        <w:t xml:space="preserve"> SD card first.</w:t>
      </w:r>
    </w:p>
    <w:p w:rsidR="00EA7D71" w:rsidRDefault="00DB2F9B" w:rsidP="006B3224">
      <w:pPr>
        <w:pStyle w:val="BodyText"/>
        <w:spacing w:after="240"/>
        <w:ind w:left="864" w:hanging="720"/>
        <w:rPr>
          <w:rFonts w:cs="Arial"/>
          <w:szCs w:val="20"/>
        </w:rPr>
      </w:pPr>
      <w:r w:rsidRPr="00DB3688">
        <w:rPr>
          <w:rFonts w:cs="Arial"/>
          <w:noProof/>
          <w:szCs w:val="20"/>
        </w:rPr>
        <w:drawing>
          <wp:inline distT="0" distB="0" distL="0" distR="0" wp14:anchorId="19627EED" wp14:editId="72AC1553">
            <wp:extent cx="190527" cy="1905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EEPROM.PNG"/>
                    <pic:cNvPicPr/>
                  </pic:nvPicPr>
                  <pic:blipFill>
                    <a:blip r:embed="rId74">
                      <a:extLst>
                        <a:ext uri="{28A0092B-C50C-407E-A947-70E740481C1C}">
                          <a14:useLocalDpi xmlns:a14="http://schemas.microsoft.com/office/drawing/2010/main" val="0"/>
                        </a:ext>
                      </a:extLst>
                    </a:blip>
                    <a:stretch>
                      <a:fillRect/>
                    </a:stretch>
                  </pic:blipFill>
                  <pic:spPr>
                    <a:xfrm>
                      <a:off x="0" y="0"/>
                      <a:ext cx="190527" cy="190527"/>
                    </a:xfrm>
                    <a:prstGeom prst="rect">
                      <a:avLst/>
                    </a:prstGeom>
                  </pic:spPr>
                </pic:pic>
              </a:graphicData>
            </a:graphic>
          </wp:inline>
        </w:drawing>
      </w:r>
      <w:r w:rsidR="00EA7D71" w:rsidRPr="006B3224">
        <w:rPr>
          <w:rFonts w:cs="Arial"/>
          <w:szCs w:val="20"/>
        </w:rPr>
        <w:t> </w:t>
      </w:r>
      <w:r w:rsidR="008058D5">
        <w:rPr>
          <w:rFonts w:cs="Arial"/>
          <w:szCs w:val="20"/>
        </w:rPr>
        <w:t xml:space="preserve"> </w:t>
      </w:r>
      <w:r w:rsidR="00424E2D">
        <w:rPr>
          <w:rFonts w:cs="Arial"/>
          <w:b/>
          <w:szCs w:val="20"/>
        </w:rPr>
        <w:t>Load EEPROM &amp; Run</w:t>
      </w:r>
      <w:r w:rsidR="00EA7D71" w:rsidRPr="006B3224">
        <w:rPr>
          <w:rFonts w:cs="Arial"/>
          <w:szCs w:val="20"/>
        </w:rPr>
        <w:t xml:space="preserve"> </w:t>
      </w:r>
      <w:r w:rsidR="00424E2D">
        <w:rPr>
          <w:rFonts w:cs="Arial"/>
          <w:szCs w:val="20"/>
        </w:rPr>
        <w:t>(</w:t>
      </w:r>
      <w:r w:rsidR="00EA7D71" w:rsidRPr="006B3224">
        <w:rPr>
          <w:rFonts w:cs="Arial"/>
          <w:szCs w:val="20"/>
        </w:rPr>
        <w:t xml:space="preserve">F11): Build and load program </w:t>
      </w:r>
      <w:r w:rsidR="008058D5">
        <w:rPr>
          <w:rFonts w:cs="Arial"/>
          <w:szCs w:val="20"/>
        </w:rPr>
        <w:t>in</w:t>
      </w:r>
      <w:r w:rsidR="00EA7D71" w:rsidRPr="006B3224">
        <w:rPr>
          <w:rFonts w:cs="Arial"/>
          <w:szCs w:val="20"/>
        </w:rPr>
        <w:t>to Propeller EEPROM (and external flash for XMM)</w:t>
      </w:r>
      <w:r w:rsidR="008058D5">
        <w:rPr>
          <w:rFonts w:cs="Arial"/>
          <w:szCs w:val="20"/>
        </w:rPr>
        <w:t>, then run</w:t>
      </w:r>
      <w:r w:rsidR="00EA7D71" w:rsidRPr="006B3224">
        <w:rPr>
          <w:rFonts w:cs="Arial"/>
          <w:szCs w:val="20"/>
        </w:rPr>
        <w:t xml:space="preserve">. </w:t>
      </w:r>
      <w:r w:rsidR="00D171AA">
        <w:rPr>
          <w:rFonts w:cs="Arial"/>
          <w:szCs w:val="20"/>
        </w:rPr>
        <w:t xml:space="preserve">Development boards that include SD cards (board </w:t>
      </w:r>
      <w:r w:rsidR="00D171AA" w:rsidRPr="006B3224">
        <w:rPr>
          <w:rFonts w:cs="Arial"/>
          <w:szCs w:val="20"/>
        </w:rPr>
        <w:t>types with SDLOAD or SDXMMC in their name</w:t>
      </w:r>
      <w:r w:rsidR="00D171AA">
        <w:rPr>
          <w:rFonts w:cs="Arial"/>
          <w:szCs w:val="20"/>
        </w:rPr>
        <w:t>)</w:t>
      </w:r>
      <w:r w:rsidR="00D171AA" w:rsidRPr="006B3224">
        <w:rPr>
          <w:rFonts w:cs="Arial"/>
          <w:szCs w:val="20"/>
        </w:rPr>
        <w:t xml:space="preserve"> will have </w:t>
      </w:r>
      <w:r w:rsidR="00D171AA">
        <w:rPr>
          <w:rFonts w:cs="Arial"/>
          <w:szCs w:val="20"/>
        </w:rPr>
        <w:t xml:space="preserve">the </w:t>
      </w:r>
      <w:r w:rsidR="00D171AA" w:rsidRPr="006B3224">
        <w:rPr>
          <w:rFonts w:cs="Arial"/>
          <w:szCs w:val="20"/>
        </w:rPr>
        <w:t>program saved to</w:t>
      </w:r>
      <w:r w:rsidR="00D171AA">
        <w:rPr>
          <w:rFonts w:cs="Arial"/>
          <w:szCs w:val="20"/>
        </w:rPr>
        <w:t xml:space="preserve"> the</w:t>
      </w:r>
      <w:r w:rsidR="00D171AA" w:rsidRPr="006B3224">
        <w:rPr>
          <w:rFonts w:cs="Arial"/>
          <w:szCs w:val="20"/>
        </w:rPr>
        <w:t xml:space="preserve"> SD card first.</w:t>
      </w:r>
    </w:p>
    <w:p w:rsidR="008058D5" w:rsidRPr="00E55D3E" w:rsidRDefault="008058D5" w:rsidP="008058D5">
      <w:pPr>
        <w:pStyle w:val="BodyText"/>
        <w:spacing w:after="240"/>
        <w:ind w:left="864" w:hanging="720"/>
        <w:rPr>
          <w:rFonts w:cs="Arial"/>
          <w:szCs w:val="20"/>
        </w:rPr>
      </w:pPr>
      <w:r w:rsidRPr="00DB3688">
        <w:rPr>
          <w:rFonts w:cs="Arial"/>
          <w:noProof/>
          <w:szCs w:val="20"/>
        </w:rPr>
        <w:drawing>
          <wp:inline distT="0" distB="0" distL="0" distR="0" wp14:anchorId="4EBAF914" wp14:editId="75F24BB4">
            <wp:extent cx="190500" cy="190500"/>
            <wp:effectExtent l="0" t="0" r="0" b="0"/>
            <wp:docPr id="17" name="Picture 17" descr="E:\Development\SIDE User Guide\Images\SIDE Screenshots v0.9.38\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lopment\SIDE User Guide\Images\SIDE Screenshots v0.9.38\Sto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cs="Arial"/>
          <w:b/>
          <w:szCs w:val="20"/>
        </w:rPr>
        <w:t xml:space="preserve">  Stop Build or Loader</w:t>
      </w:r>
      <w:r w:rsidRPr="00E55D3E">
        <w:rPr>
          <w:rFonts w:cs="Arial"/>
          <w:szCs w:val="20"/>
        </w:rPr>
        <w:t xml:space="preserve">: </w:t>
      </w:r>
      <w:r>
        <w:rPr>
          <w:rFonts w:cs="Arial"/>
          <w:szCs w:val="20"/>
        </w:rPr>
        <w:t>Stop the current project build or Propeller loader operations.</w:t>
      </w:r>
      <w:r w:rsidRPr="00E55D3E">
        <w:rPr>
          <w:rFonts w:cs="Arial"/>
          <w:szCs w:val="20"/>
        </w:rPr>
        <w:t xml:space="preserve"> </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6B4F379E" wp14:editId="591592B8">
            <wp:extent cx="191135" cy="191135"/>
            <wp:effectExtent l="0" t="0" r="0" b="0"/>
            <wp:docPr id="1697" name="Picture 85" descr="C:\propsideworkspace\Forum Alpha\userguide 0.9.x\Icons\SaveT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propsideworkspace\Forum Alpha\userguide 0.9.x\Icons\SaveToS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E55D3E">
        <w:rPr>
          <w:rFonts w:cs="Arial"/>
          <w:szCs w:val="20"/>
        </w:rPr>
        <w:t xml:space="preserve">  </w:t>
      </w:r>
      <w:r w:rsidR="00EA7D71" w:rsidRPr="00E61982">
        <w:rPr>
          <w:rFonts w:cs="Arial"/>
          <w:b/>
          <w:szCs w:val="20"/>
        </w:rPr>
        <w:t>File to SD Card</w:t>
      </w:r>
      <w:r w:rsidR="00EA7D71" w:rsidRPr="00E55D3E">
        <w:rPr>
          <w:rFonts w:cs="Arial"/>
          <w:szCs w:val="20"/>
        </w:rPr>
        <w:t xml:space="preserve">: If the </w:t>
      </w:r>
      <w:r w:rsidR="00D171AA">
        <w:rPr>
          <w:rFonts w:cs="Arial"/>
          <w:szCs w:val="20"/>
        </w:rPr>
        <w:t xml:space="preserve">development board includes an SD card (its board </w:t>
      </w:r>
      <w:r w:rsidR="00D171AA" w:rsidRPr="006B3224">
        <w:rPr>
          <w:rFonts w:cs="Arial"/>
          <w:szCs w:val="20"/>
        </w:rPr>
        <w:t xml:space="preserve">type </w:t>
      </w:r>
      <w:r w:rsidR="00D171AA">
        <w:rPr>
          <w:rFonts w:cs="Arial"/>
          <w:szCs w:val="20"/>
        </w:rPr>
        <w:t>has</w:t>
      </w:r>
      <w:r w:rsidR="00D171AA" w:rsidRPr="006B3224">
        <w:rPr>
          <w:rFonts w:cs="Arial"/>
          <w:szCs w:val="20"/>
        </w:rPr>
        <w:t xml:space="preserve"> SDLOAD or SDXMMC in </w:t>
      </w:r>
      <w:r w:rsidR="00D171AA">
        <w:rPr>
          <w:rFonts w:cs="Arial"/>
          <w:szCs w:val="20"/>
        </w:rPr>
        <w:t>its</w:t>
      </w:r>
      <w:r w:rsidR="00D171AA" w:rsidRPr="006B3224">
        <w:rPr>
          <w:rFonts w:cs="Arial"/>
          <w:szCs w:val="20"/>
        </w:rPr>
        <w:t xml:space="preserve"> name</w:t>
      </w:r>
      <w:r w:rsidR="00D171AA">
        <w:rPr>
          <w:rFonts w:cs="Arial"/>
          <w:szCs w:val="20"/>
        </w:rPr>
        <w:t>)</w:t>
      </w:r>
      <w:r w:rsidR="00EA7D71" w:rsidRPr="00E55D3E">
        <w:rPr>
          <w:rFonts w:cs="Arial"/>
          <w:szCs w:val="20"/>
        </w:rPr>
        <w:t xml:space="preserve">, this button can be used to send any file to the SD Card. </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2BAA9375" wp14:editId="49E7B796">
            <wp:extent cx="225425" cy="225425"/>
            <wp:effectExtent l="0" t="0" r="3175" b="3175"/>
            <wp:docPr id="1696" name="Picture 52" descr="Description: Description: Description: Description: Description: Description: Description: index__fil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Description: Description: Description: Description: index__files\conso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w:t>
      </w:r>
      <w:r w:rsidR="00B94741">
        <w:rPr>
          <w:rFonts w:cs="Arial"/>
          <w:b/>
          <w:szCs w:val="20"/>
        </w:rPr>
        <w:t>SimpleIDE</w:t>
      </w:r>
      <w:r w:rsidR="00B94741" w:rsidRPr="00E61982">
        <w:rPr>
          <w:rFonts w:cs="Arial"/>
          <w:b/>
          <w:szCs w:val="20"/>
        </w:rPr>
        <w:t xml:space="preserve"> </w:t>
      </w:r>
      <w:r w:rsidR="00EA7D71" w:rsidRPr="00E61982">
        <w:rPr>
          <w:rFonts w:cs="Arial"/>
          <w:b/>
          <w:szCs w:val="20"/>
        </w:rPr>
        <w:t>Terminal</w:t>
      </w:r>
      <w:r w:rsidR="00EA7D71" w:rsidRPr="006B3224">
        <w:rPr>
          <w:rFonts w:cs="Arial"/>
          <w:szCs w:val="20"/>
        </w:rPr>
        <w:t xml:space="preserve">: </w:t>
      </w:r>
      <w:r w:rsidR="00B94741">
        <w:rPr>
          <w:rFonts w:cs="Arial"/>
          <w:szCs w:val="20"/>
        </w:rPr>
        <w:t>Toggle the display of the SimpleIDE Terminal</w:t>
      </w:r>
      <w:r w:rsidR="00EA7D71" w:rsidRPr="006B3224">
        <w:rPr>
          <w:rFonts w:cs="Arial"/>
          <w:szCs w:val="20"/>
        </w:rPr>
        <w:t xml:space="preserve">. Press to show and connect </w:t>
      </w:r>
      <w:r w:rsidR="00DA532F">
        <w:rPr>
          <w:rFonts w:cs="Arial"/>
          <w:szCs w:val="20"/>
        </w:rPr>
        <w:t xml:space="preserve">the </w:t>
      </w:r>
      <w:r w:rsidR="00EA7D71" w:rsidRPr="006B3224">
        <w:rPr>
          <w:rFonts w:cs="Arial"/>
          <w:szCs w:val="20"/>
        </w:rPr>
        <w:t xml:space="preserve">terminal window to the selected port. If pressed </w:t>
      </w:r>
      <w:r w:rsidR="00EA7D71" w:rsidRPr="006B3224">
        <w:rPr>
          <w:rFonts w:cs="Arial"/>
        </w:rPr>
        <w:t>(</w:t>
      </w:r>
      <w:r w:rsidR="00DA532F">
        <w:rPr>
          <w:rFonts w:cs="Arial"/>
        </w:rPr>
        <w:t xml:space="preserve">dark </w:t>
      </w:r>
      <w:r w:rsidR="00EA7D71" w:rsidRPr="006B3224">
        <w:rPr>
          <w:rFonts w:cs="Arial"/>
          <w:szCs w:val="20"/>
        </w:rPr>
        <w:t>square</w:t>
      </w:r>
      <w:r w:rsidR="00DA532F">
        <w:rPr>
          <w:rFonts w:cs="Arial"/>
          <w:szCs w:val="20"/>
        </w:rPr>
        <w:t xml:space="preserve"> appears</w:t>
      </w:r>
      <w:r w:rsidR="00EA7D71" w:rsidRPr="006B3224">
        <w:rPr>
          <w:rFonts w:cs="Arial"/>
          <w:szCs w:val="20"/>
        </w:rPr>
        <w:t xml:space="preserve"> around the button), the </w:t>
      </w:r>
      <w:r w:rsidR="00B94741">
        <w:rPr>
          <w:rFonts w:cs="Arial"/>
          <w:szCs w:val="20"/>
        </w:rPr>
        <w:t>terminal is visible and connected</w:t>
      </w:r>
      <w:r w:rsidR="00EA7D71" w:rsidRPr="006B3224">
        <w:rPr>
          <w:rFonts w:cs="Arial"/>
          <w:szCs w:val="20"/>
        </w:rPr>
        <w:t xml:space="preserve"> and can be </w:t>
      </w:r>
      <w:r w:rsidR="00B94741">
        <w:rPr>
          <w:rFonts w:cs="Arial"/>
          <w:szCs w:val="20"/>
        </w:rPr>
        <w:t xml:space="preserve">hidden and </w:t>
      </w:r>
      <w:r w:rsidR="00EA7D71" w:rsidRPr="006B3224">
        <w:rPr>
          <w:rFonts w:cs="Arial"/>
          <w:szCs w:val="20"/>
        </w:rPr>
        <w:t>disconnected by pressing the button again.</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97AC54A" wp14:editId="55EF92E1">
            <wp:extent cx="225425" cy="225425"/>
            <wp:effectExtent l="0" t="0" r="3175" b="3175"/>
            <wp:docPr id="1695" name="Picture 45" descr="Description: Description: Description: Description: Description: Description: Description: index__file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Description: Description: Description: Description: Description: Description: index__files\rese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w:t>
      </w:r>
      <w:r w:rsidR="00EA7D71" w:rsidRPr="00E61982">
        <w:rPr>
          <w:rFonts w:cs="Arial"/>
          <w:b/>
          <w:szCs w:val="20"/>
        </w:rPr>
        <w:t>Reset Port</w:t>
      </w:r>
      <w:r w:rsidR="00EA7D71" w:rsidRPr="006B3224">
        <w:rPr>
          <w:rFonts w:cs="Arial"/>
          <w:szCs w:val="20"/>
        </w:rPr>
        <w:t>: This red “power switch” button allows resetting</w:t>
      </w:r>
      <w:r w:rsidR="00DA532F">
        <w:rPr>
          <w:rFonts w:cs="Arial"/>
          <w:szCs w:val="20"/>
        </w:rPr>
        <w:t xml:space="preserve"> of</w:t>
      </w:r>
      <w:r w:rsidR="00EA7D71" w:rsidRPr="006B3224">
        <w:rPr>
          <w:rFonts w:cs="Arial"/>
          <w:szCs w:val="20"/>
        </w:rPr>
        <w:t xml:space="preserve"> the board, which causes the Propeller to grab the most recent program image from its EEPROM and start running it.  </w:t>
      </w:r>
    </w:p>
    <w:p w:rsidR="00D568BB" w:rsidRDefault="00D568BB" w:rsidP="00CA0177">
      <w:pPr>
        <w:pStyle w:val="StyleHeading2CustomColorRGB686868"/>
      </w:pPr>
      <w:bookmarkStart w:id="75" w:name="TOC-1"/>
      <w:bookmarkStart w:id="76" w:name="TOC-Serial-Port-Control"/>
      <w:bookmarkStart w:id="77" w:name="_Toc325529424"/>
      <w:bookmarkStart w:id="78" w:name="_Toc325529640"/>
      <w:bookmarkStart w:id="79" w:name="_Toc355094812"/>
      <w:bookmarkEnd w:id="75"/>
      <w:bookmarkEnd w:id="76"/>
    </w:p>
    <w:p w:rsidR="00EA7D71" w:rsidRPr="00402F62" w:rsidRDefault="00EA7D71" w:rsidP="00CA0177">
      <w:pPr>
        <w:pStyle w:val="StyleHeading2CustomColorRGB686868"/>
      </w:pPr>
      <w:bookmarkStart w:id="80" w:name="_Toc372031964"/>
      <w:r w:rsidRPr="00402F62">
        <w:lastRenderedPageBreak/>
        <w:t xml:space="preserve">Serial </w:t>
      </w:r>
      <w:bookmarkEnd w:id="77"/>
      <w:bookmarkEnd w:id="78"/>
      <w:r w:rsidRPr="00402F62">
        <w:t>Dropdown Menu (Button Bar)</w:t>
      </w:r>
      <w:bookmarkEnd w:id="79"/>
      <w:bookmarkEnd w:id="80"/>
    </w:p>
    <w:p w:rsidR="00EA7D71" w:rsidRDefault="00EA7D71" w:rsidP="00EA7D71">
      <w:pPr>
        <w:ind w:left="360" w:right="360"/>
      </w:pPr>
    </w:p>
    <w:p w:rsidR="0034249C" w:rsidRPr="00C7373F" w:rsidRDefault="0034249C" w:rsidP="0034249C">
      <w:pPr>
        <w:pStyle w:val="BodyText"/>
      </w:pPr>
      <w:r>
        <w:rPr>
          <w:noProof/>
        </w:rPr>
        <w:drawing>
          <wp:inline distT="0" distB="0" distL="0" distR="0" wp14:anchorId="62E2AA43" wp14:editId="2CAAB517">
            <wp:extent cx="1446530" cy="334645"/>
            <wp:effectExtent l="0" t="0" r="1270" b="8255"/>
            <wp:docPr id="2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9">
                      <a:extLst>
                        <a:ext uri="{28A0092B-C50C-407E-A947-70E740481C1C}">
                          <a14:useLocalDpi xmlns:a14="http://schemas.microsoft.com/office/drawing/2010/main" val="0"/>
                        </a:ext>
                      </a:extLst>
                    </a:blip>
                    <a:srcRect l="10159" b="-703"/>
                    <a:stretch>
                      <a:fillRect/>
                    </a:stretch>
                  </pic:blipFill>
                  <pic:spPr bwMode="auto">
                    <a:xfrm>
                      <a:off x="0" y="0"/>
                      <a:ext cx="1446530" cy="334645"/>
                    </a:xfrm>
                    <a:prstGeom prst="rect">
                      <a:avLst/>
                    </a:prstGeom>
                    <a:noFill/>
                    <a:ln>
                      <a:noFill/>
                    </a:ln>
                  </pic:spPr>
                </pic:pic>
              </a:graphicData>
            </a:graphic>
          </wp:inline>
        </w:drawing>
      </w:r>
      <w:r>
        <w:rPr>
          <w:i/>
        </w:rPr>
        <w:t xml:space="preserve">  </w:t>
      </w:r>
      <w:r w:rsidRPr="00392750">
        <w:rPr>
          <w:i/>
        </w:rPr>
        <w:t>Simple View</w:t>
      </w:r>
    </w:p>
    <w:p w:rsidR="0034249C" w:rsidRPr="00940556" w:rsidRDefault="0034249C" w:rsidP="00EA7D71">
      <w:pPr>
        <w:ind w:left="360" w:right="360"/>
      </w:pPr>
    </w:p>
    <w:p w:rsidR="00EA7D71" w:rsidRPr="00C7373F" w:rsidRDefault="00D55384" w:rsidP="00C7373F">
      <w:pPr>
        <w:pStyle w:val="BodyText"/>
      </w:pPr>
      <w:r>
        <w:rPr>
          <w:noProof/>
        </w:rPr>
        <w:drawing>
          <wp:inline distT="0" distB="0" distL="0" distR="0" wp14:anchorId="2BF20AA6" wp14:editId="7F8F4D3B">
            <wp:extent cx="1460500" cy="368300"/>
            <wp:effectExtent l="0" t="0" r="6350" b="0"/>
            <wp:docPr id="169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0500" cy="368300"/>
                    </a:xfrm>
                    <a:prstGeom prst="rect">
                      <a:avLst/>
                    </a:prstGeom>
                    <a:noFill/>
                    <a:ln>
                      <a:noFill/>
                    </a:ln>
                  </pic:spPr>
                </pic:pic>
              </a:graphicData>
            </a:graphic>
          </wp:inline>
        </w:drawing>
      </w:r>
      <w:r w:rsidR="00EA7D71" w:rsidRPr="00C7373F">
        <w:t xml:space="preserve"> </w:t>
      </w:r>
      <w:r w:rsidR="00EA7D71" w:rsidRPr="00392750">
        <w:rPr>
          <w:i/>
        </w:rPr>
        <w:t>Project View</w:t>
      </w:r>
    </w:p>
    <w:p w:rsidR="00EA7D71" w:rsidRPr="00371D0D" w:rsidRDefault="00EA7D71" w:rsidP="00EA7D71">
      <w:pPr>
        <w:ind w:left="360" w:right="360"/>
        <w:rPr>
          <w:rFonts w:cs="Arial"/>
          <w:szCs w:val="20"/>
        </w:rPr>
      </w:pPr>
    </w:p>
    <w:p w:rsidR="00EA7D71" w:rsidRPr="00940556" w:rsidRDefault="00392750" w:rsidP="00C7373F">
      <w:pPr>
        <w:pStyle w:val="BodyText"/>
      </w:pPr>
      <w:r>
        <w:t>The serial</w:t>
      </w:r>
      <w:r w:rsidR="00EA7D71" w:rsidRPr="00371D0D">
        <w:t xml:space="preserve"> dropdown menu</w:t>
      </w:r>
      <w:r w:rsidR="0033558E">
        <w:t xml:space="preserve"> is the field beginning with “COM…”</w:t>
      </w:r>
      <w:r w:rsidR="00EA7D71" w:rsidRPr="00371D0D">
        <w:t xml:space="preserve"> at the far right of the button bar.  When </w:t>
      </w:r>
      <w:r w:rsidR="006C7AB5">
        <w:t>clicked,</w:t>
      </w:r>
      <w:r>
        <w:t xml:space="preserve"> </w:t>
      </w:r>
      <w:r w:rsidR="00EA7D71" w:rsidRPr="00371D0D">
        <w:t>it automatically rescans the ports</w:t>
      </w:r>
      <w:r w:rsidR="0033558E">
        <w:t xml:space="preserve"> to provide a current list of known ports</w:t>
      </w:r>
      <w:r w:rsidR="00EA7D71" w:rsidRPr="00371D0D">
        <w:t xml:space="preserve">.  </w:t>
      </w:r>
    </w:p>
    <w:p w:rsidR="00EA7D71" w:rsidRPr="00940556" w:rsidRDefault="00EA7D71" w:rsidP="00C7373F">
      <w:pPr>
        <w:pStyle w:val="BodyText"/>
      </w:pPr>
    </w:p>
    <w:p w:rsidR="00EA7D71" w:rsidRPr="00940556" w:rsidRDefault="00EA7D71" w:rsidP="00C7373F">
      <w:pPr>
        <w:pStyle w:val="BodyText"/>
      </w:pPr>
      <w:r w:rsidRPr="00940556">
        <w:t>Some computers have serial ports </w:t>
      </w:r>
      <w:r w:rsidR="0033558E">
        <w:t>based on</w:t>
      </w:r>
      <w:r w:rsidRPr="00940556">
        <w:t xml:space="preserve"> Bluetooth. Bluetooth serial port programming is possible, but not recommended for new users. </w:t>
      </w:r>
      <w:r w:rsidR="0033558E">
        <w:t>The serial p</w:t>
      </w:r>
      <w:r w:rsidRPr="00940556">
        <w:t xml:space="preserve">ort type can be </w:t>
      </w:r>
      <w:r w:rsidR="00A56933">
        <w:t>verified</w:t>
      </w:r>
      <w:r w:rsidR="00A56933" w:rsidRPr="00940556">
        <w:t xml:space="preserve"> </w:t>
      </w:r>
      <w:r w:rsidRPr="00940556">
        <w:t xml:space="preserve">by </w:t>
      </w:r>
      <w:r w:rsidR="0033558E">
        <w:t xml:space="preserve">hovering </w:t>
      </w:r>
      <w:r w:rsidRPr="00940556">
        <w:t>the mouse cursor over the port name without clicking</w:t>
      </w:r>
      <w:r w:rsidR="00A56933">
        <w:t>; the port name and type will appear in the tool tip that appears next to the mouse</w:t>
      </w:r>
      <w:r w:rsidR="0033558E">
        <w:t xml:space="preserve"> cursor</w:t>
      </w:r>
      <w:r w:rsidR="00A56933">
        <w:t>.</w:t>
      </w:r>
      <w:r w:rsidRPr="00940556">
        <w:t xml:space="preserve"> Make sure the port type show</w:t>
      </w:r>
      <w:r>
        <w:t>s</w:t>
      </w:r>
      <w:r w:rsidRPr="00940556">
        <w:t xml:space="preserve"> "USB Serial ..." or "FT232 ..." and select one of them.</w:t>
      </w:r>
    </w:p>
    <w:p w:rsidR="00EA7D71" w:rsidRPr="00940556" w:rsidRDefault="00EA7D71" w:rsidP="00C7373F">
      <w:pPr>
        <w:pStyle w:val="BodyText"/>
      </w:pPr>
    </w:p>
    <w:p w:rsidR="003644E8" w:rsidRDefault="00EA7D71" w:rsidP="00DB3688">
      <w:pPr>
        <w:pStyle w:val="BodyText"/>
        <w:rPr>
          <w:rFonts w:ascii="Arial" w:hAnsi="Arial" w:cs="Arial"/>
          <w:b/>
          <w:color w:val="365F91" w:themeColor="accent1" w:themeShade="BF"/>
          <w:sz w:val="28"/>
        </w:rPr>
      </w:pPr>
      <w:r w:rsidRPr="00940556">
        <w:t xml:space="preserve">SimpleIDE does not automatically detect and use the </w:t>
      </w:r>
      <w:r w:rsidR="0033558E">
        <w:t xml:space="preserve">port that the </w:t>
      </w:r>
      <w:r w:rsidRPr="00940556">
        <w:t>Propeller</w:t>
      </w:r>
      <w:r w:rsidR="0033558E">
        <w:t xml:space="preserve"> is connected to</w:t>
      </w:r>
      <w:r w:rsidRPr="00940556">
        <w:t>. The user must specify the port</w:t>
      </w:r>
      <w:r w:rsidR="0033558E">
        <w:t xml:space="preserve"> manually via the serial dropdown menu</w:t>
      </w:r>
      <w:r w:rsidRPr="00940556">
        <w:t>.</w:t>
      </w:r>
      <w:bookmarkStart w:id="81" w:name="TOC-Project-Manager"/>
      <w:bookmarkStart w:id="82" w:name="_Toc355094813"/>
      <w:bookmarkEnd w:id="81"/>
    </w:p>
    <w:p w:rsidR="00EA7D71" w:rsidRPr="00402F62" w:rsidRDefault="00EA7D71" w:rsidP="00CA0177">
      <w:pPr>
        <w:pStyle w:val="StyleHeading2CustomColorRGB686868"/>
      </w:pPr>
      <w:bookmarkStart w:id="83" w:name="_Toc372031965"/>
      <w:r w:rsidRPr="00402F62">
        <w:t>Help Menu</w:t>
      </w:r>
      <w:bookmarkEnd w:id="82"/>
      <w:bookmarkEnd w:id="83"/>
    </w:p>
    <w:p w:rsidR="00EA7D71" w:rsidRDefault="00EA7D71" w:rsidP="00C7373F">
      <w:pPr>
        <w:pStyle w:val="BodyText"/>
      </w:pPr>
      <w:r w:rsidRPr="00C7373F">
        <w:t xml:space="preserve">This menu provides links to </w:t>
      </w:r>
      <w:r w:rsidR="00F3597E">
        <w:t xml:space="preserve">the documentation for </w:t>
      </w:r>
      <w:r w:rsidRPr="00C7373F">
        <w:t>SimpleIDE</w:t>
      </w:r>
      <w:r w:rsidR="00F3597E">
        <w:t>, Propeller C, and Propeller GCC.</w:t>
      </w:r>
    </w:p>
    <w:p w:rsidR="00C7373F" w:rsidRPr="00C7373F" w:rsidRDefault="00C7373F" w:rsidP="00C7373F">
      <w:pPr>
        <w:pStyle w:val="BodyText"/>
      </w:pP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3792C2DA" wp14:editId="1449E6C3">
            <wp:extent cx="191135" cy="191135"/>
            <wp:effectExtent l="0" t="0" r="0" b="0"/>
            <wp:docPr id="1692" name="Picture 122" descr="C:\propsideworkspace\Forum Alpha\userguide 0.9.x\Icons\Simpl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propsideworkspace\Forum Alpha\userguide 0.9.x\Icons\SimpleManua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SimpleIDE Manual </w:t>
      </w:r>
      <w:r w:rsidR="00EA7D71" w:rsidRPr="00C7373F">
        <w:rPr>
          <w:rFonts w:cs="Arial"/>
          <w:szCs w:val="20"/>
        </w:rPr>
        <w:t>(PDF): Opens this document.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722677D7" wp14:editId="48D06B5D">
            <wp:extent cx="191135" cy="191135"/>
            <wp:effectExtent l="0" t="0" r="0" b="0"/>
            <wp:docPr id="1691" name="Picture 123" descr="C:\propsideworkspace\Forum Alpha\userguide 0.9.x\Icons\C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propsideworkspace\Forum Alpha\userguide 0.9.x\Icons\CTutorial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Propeller C Tutorials </w:t>
      </w:r>
      <w:r w:rsidR="00EA7D71" w:rsidRPr="00C7373F">
        <w:rPr>
          <w:rFonts w:cs="Arial"/>
          <w:szCs w:val="20"/>
        </w:rPr>
        <w:t xml:space="preserve">(Online): Opens </w:t>
      </w:r>
      <w:hyperlink r:id="rId83" w:history="1">
        <w:r w:rsidR="00E61982">
          <w:rPr>
            <w:rStyle w:val="Hyperlink"/>
            <w:rFonts w:cs="Arial"/>
            <w:szCs w:val="20"/>
          </w:rPr>
          <w:t>http://learn.parallax.com/propeller-c-tutorials</w:t>
        </w:r>
      </w:hyperlink>
      <w:r w:rsidR="00EA7D71" w:rsidRPr="00C7373F">
        <w:rPr>
          <w:rFonts w:cs="Arial"/>
          <w:szCs w:val="20"/>
        </w:rPr>
        <w:t>.</w:t>
      </w:r>
    </w:p>
    <w:p w:rsidR="00DB2F9B" w:rsidRPr="00C7373F" w:rsidRDefault="00DB2F9B" w:rsidP="00DB2F9B">
      <w:pPr>
        <w:pStyle w:val="BodyText"/>
        <w:spacing w:after="240"/>
        <w:ind w:left="864" w:hanging="720"/>
        <w:rPr>
          <w:rFonts w:cs="Arial"/>
          <w:szCs w:val="20"/>
        </w:rPr>
      </w:pPr>
      <w:r w:rsidRPr="00DB3688">
        <w:rPr>
          <w:rFonts w:cs="Arial"/>
          <w:noProof/>
          <w:szCs w:val="20"/>
        </w:rPr>
        <w:drawing>
          <wp:inline distT="0" distB="0" distL="0" distR="0" wp14:anchorId="7EB3BD27" wp14:editId="506C705C">
            <wp:extent cx="190527" cy="200053"/>
            <wp:effectExtent l="0" t="0" r="0" b="9525"/>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Library.PNG"/>
                    <pic:cNvPicPr/>
                  </pic:nvPicPr>
                  <pic:blipFill>
                    <a:blip r:embed="rId84">
                      <a:extLst>
                        <a:ext uri="{28A0092B-C50C-407E-A947-70E740481C1C}">
                          <a14:useLocalDpi xmlns:a14="http://schemas.microsoft.com/office/drawing/2010/main" val="0"/>
                        </a:ext>
                      </a:extLst>
                    </a:blip>
                    <a:stretch>
                      <a:fillRect/>
                    </a:stretch>
                  </pic:blipFill>
                  <pic:spPr>
                    <a:xfrm>
                      <a:off x="0" y="0"/>
                      <a:ext cx="190527" cy="200053"/>
                    </a:xfrm>
                    <a:prstGeom prst="rect">
                      <a:avLst/>
                    </a:prstGeom>
                  </pic:spPr>
                </pic:pic>
              </a:graphicData>
            </a:graphic>
          </wp:inline>
        </w:drawing>
      </w:r>
      <w:r w:rsidRPr="00C7373F">
        <w:rPr>
          <w:rFonts w:cs="Arial"/>
          <w:szCs w:val="20"/>
        </w:rPr>
        <w:t xml:space="preserve"> </w:t>
      </w:r>
      <w:r>
        <w:rPr>
          <w:rFonts w:cs="Arial"/>
          <w:b/>
          <w:szCs w:val="20"/>
        </w:rPr>
        <w:t xml:space="preserve">Simple Library </w:t>
      </w:r>
      <w:r w:rsidRPr="00392750">
        <w:rPr>
          <w:rFonts w:cs="Arial"/>
          <w:b/>
          <w:szCs w:val="20"/>
        </w:rPr>
        <w:t>Reference</w:t>
      </w:r>
      <w:r w:rsidRPr="00C7373F">
        <w:rPr>
          <w:rFonts w:cs="Arial"/>
          <w:szCs w:val="20"/>
        </w:rPr>
        <w:t xml:space="preserve">: Opens </w:t>
      </w:r>
      <w:r w:rsidR="00F3597E">
        <w:t>the Simple Library documentation</w:t>
      </w:r>
      <w:r>
        <w: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6B1F688A" wp14:editId="2EFA5E49">
            <wp:extent cx="191135" cy="191135"/>
            <wp:effectExtent l="0" t="0" r="0" b="0"/>
            <wp:docPr id="1690" name="Picture 124" descr="C:\propsideworkspace\Forum Alpha\userguide 0.9.x\Icon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propsideworkspace\Forum Alpha\userguide 0.9.x\Icons\Referenc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PropGCC Reference </w:t>
      </w:r>
      <w:r w:rsidR="00EA7D71" w:rsidRPr="00C7373F">
        <w:rPr>
          <w:rFonts w:cs="Arial"/>
          <w:szCs w:val="20"/>
        </w:rPr>
        <w:t xml:space="preserve">(Online): Opens </w:t>
      </w:r>
      <w:hyperlink r:id="rId86" w:history="1">
        <w:r w:rsidR="00E61982">
          <w:rPr>
            <w:rStyle w:val="Hyperlink"/>
            <w:rFonts w:cs="Arial"/>
            <w:szCs w:val="20"/>
          </w:rPr>
          <w:t>http://www.parallax.com/propellergcc</w:t>
        </w:r>
      </w:hyperlink>
      <w:r w:rsidR="000575BE">
        <w:rPr>
          <w:rFonts w:cs="Arial"/>
          <w:szCs w:val="20"/>
        </w:rPr>
        <w: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55FFDC94" wp14:editId="53BDED3C">
            <wp:extent cx="225425" cy="225425"/>
            <wp:effectExtent l="0" t="0" r="3175" b="3175"/>
            <wp:docPr id="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About</w:t>
      </w:r>
      <w:r w:rsidR="00EA7D71" w:rsidRPr="00C7373F">
        <w:rPr>
          <w:rFonts w:cs="Arial"/>
          <w:szCs w:val="20"/>
        </w:rPr>
        <w:t xml:space="preserve">: Shows the </w:t>
      </w:r>
      <w:r w:rsidR="00F3597E">
        <w:rPr>
          <w:rFonts w:cs="Arial"/>
          <w:szCs w:val="20"/>
        </w:rPr>
        <w:t>about</w:t>
      </w:r>
      <w:r w:rsidR="00F3597E" w:rsidRPr="00C7373F">
        <w:rPr>
          <w:rFonts w:cs="Arial"/>
          <w:szCs w:val="20"/>
        </w:rPr>
        <w:t xml:space="preserve"> </w:t>
      </w:r>
      <w:r w:rsidR="00F3597E">
        <w:rPr>
          <w:rFonts w:cs="Arial"/>
          <w:szCs w:val="20"/>
        </w:rPr>
        <w:t>window</w:t>
      </w:r>
      <w:r w:rsidR="00EA7D71" w:rsidRPr="00C7373F">
        <w:rPr>
          <w:rFonts w:cs="Arial"/>
          <w:szCs w:val="20"/>
        </w:rPr>
        <w:t xml:space="preserve">, SimpleIDE version number, startup disable checkbox, </w:t>
      </w:r>
      <w:r w:rsidR="00F3597E">
        <w:rPr>
          <w:rFonts w:cs="Arial"/>
          <w:szCs w:val="20"/>
        </w:rPr>
        <w:t>SimpleIDE</w:t>
      </w:r>
      <w:r w:rsidR="00F3597E" w:rsidRPr="00C7373F">
        <w:rPr>
          <w:rFonts w:cs="Arial"/>
          <w:szCs w:val="20"/>
        </w:rPr>
        <w:t xml:space="preserve"> </w:t>
      </w:r>
      <w:r w:rsidR="00EA7D71" w:rsidRPr="00C7373F">
        <w:rPr>
          <w:rFonts w:cs="Arial"/>
          <w:szCs w:val="20"/>
        </w:rPr>
        <w:t xml:space="preserve">online link, and the </w:t>
      </w:r>
      <w:r w:rsidR="00F3597E">
        <w:rPr>
          <w:rFonts w:cs="Arial"/>
          <w:szCs w:val="20"/>
        </w:rPr>
        <w:t>SimpleIDE</w:t>
      </w:r>
      <w:r w:rsidR="00EA7D71" w:rsidRPr="00C7373F">
        <w:rPr>
          <w:rFonts w:cs="Arial"/>
          <w:szCs w:val="20"/>
        </w:rPr>
        <w:t xml:space="preserve"> support email.</w:t>
      </w:r>
    </w:p>
    <w:p w:rsidR="00EA7D71" w:rsidRDefault="00D55384" w:rsidP="00C7373F">
      <w:pPr>
        <w:pStyle w:val="BodyText"/>
        <w:spacing w:after="240"/>
        <w:ind w:left="864" w:hanging="720"/>
        <w:rPr>
          <w:rFonts w:cs="Arial"/>
          <w:szCs w:val="20"/>
        </w:rPr>
      </w:pPr>
      <w:r>
        <w:rPr>
          <w:rFonts w:cs="Arial"/>
          <w:noProof/>
          <w:szCs w:val="20"/>
        </w:rPr>
        <w:drawing>
          <wp:inline distT="0" distB="0" distL="0" distR="0" wp14:anchorId="3842FDF9" wp14:editId="7D1617DD">
            <wp:extent cx="231775" cy="231775"/>
            <wp:effectExtent l="0" t="0" r="0" b="0"/>
            <wp:docPr id="1688" name="Picture 95" descr="https://mail-attachment.googleusercontent.com/attachment/u/0/?saduie=AG9B_P8RjGrdt7ujUbCtQlTSpx11&amp;attid=0.14&amp;disp=emb&amp;view=att&amp;th=13c7467621d50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il-attachment.googleusercontent.com/attachment/u/0/?saduie=AG9B_P8RjGrdt7ujUbCtQlTSpx11&amp;attid=0.14&amp;disp=emb&amp;view=att&amp;th=13c7467621d50b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Credits</w:t>
      </w:r>
      <w:r w:rsidR="00EA7D71" w:rsidRPr="00C7373F">
        <w:rPr>
          <w:rFonts w:cs="Arial"/>
          <w:szCs w:val="20"/>
        </w:rPr>
        <w:t>: Shows links to third-party information and translation credits. License texts are distributed with the SimpleIDE package. Translations are greatly appreciated.</w:t>
      </w:r>
    </w:p>
    <w:p w:rsidR="00EA7D71" w:rsidRPr="00402F62" w:rsidRDefault="00EA7D71" w:rsidP="00CA0177">
      <w:pPr>
        <w:pStyle w:val="StyleHeading2CustomColorRGB686868"/>
      </w:pPr>
      <w:bookmarkStart w:id="84" w:name="_Toc355094814"/>
      <w:bookmarkStart w:id="85" w:name="_Toc372031966"/>
      <w:r w:rsidRPr="00402F62">
        <w:t>Button Bar</w:t>
      </w:r>
      <w:bookmarkEnd w:id="84"/>
      <w:bookmarkEnd w:id="85"/>
    </w:p>
    <w:p w:rsidR="00EA7D71" w:rsidRPr="00C7373F" w:rsidRDefault="00EA7D71" w:rsidP="00C7373F">
      <w:pPr>
        <w:pStyle w:val="BodyText"/>
      </w:pPr>
    </w:p>
    <w:p w:rsidR="00EA7D71" w:rsidRPr="00C7373F" w:rsidRDefault="00EA7D71" w:rsidP="00C7373F">
      <w:pPr>
        <w:pStyle w:val="BodyText"/>
      </w:pPr>
      <w:r w:rsidRPr="00C7373F">
        <w:t xml:space="preserve">The button bar has buttons for the most frequently used menu items.  </w:t>
      </w:r>
    </w:p>
    <w:p w:rsidR="00EA7D71" w:rsidRPr="00C7373F" w:rsidRDefault="00EA7D71" w:rsidP="00C7373F">
      <w:pPr>
        <w:pStyle w:val="BodyText"/>
      </w:pPr>
    </w:p>
    <w:p w:rsidR="00EA7D71" w:rsidRPr="00392750" w:rsidRDefault="00EA7D71" w:rsidP="00C7373F">
      <w:pPr>
        <w:pStyle w:val="BodyText"/>
        <w:rPr>
          <w:i/>
        </w:rPr>
      </w:pPr>
      <w:r w:rsidRPr="00392750">
        <w:rPr>
          <w:i/>
        </w:rPr>
        <w:t>Project View</w:t>
      </w:r>
    </w:p>
    <w:p w:rsidR="00EA7D71" w:rsidRPr="00C7373F" w:rsidRDefault="00D55384" w:rsidP="00C7373F">
      <w:pPr>
        <w:pStyle w:val="BodyText"/>
      </w:pPr>
      <w:r>
        <w:rPr>
          <w:noProof/>
        </w:rPr>
        <w:drawing>
          <wp:inline distT="0" distB="0" distL="0" distR="0" wp14:anchorId="539E7464" wp14:editId="00E40AF5">
            <wp:extent cx="5718175" cy="238760"/>
            <wp:effectExtent l="0" t="0" r="0" b="8890"/>
            <wp:docPr id="168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8175" cy="238760"/>
                    </a:xfrm>
                    <a:prstGeom prst="rect">
                      <a:avLst/>
                    </a:prstGeom>
                    <a:noFill/>
                    <a:ln>
                      <a:noFill/>
                    </a:ln>
                  </pic:spPr>
                </pic:pic>
              </a:graphicData>
            </a:graphic>
          </wp:inline>
        </w:drawing>
      </w:r>
    </w:p>
    <w:p w:rsidR="00EA7D71" w:rsidRPr="00C7373F" w:rsidRDefault="00EA7D71" w:rsidP="00C7373F">
      <w:pPr>
        <w:pStyle w:val="BodyText"/>
      </w:pPr>
    </w:p>
    <w:p w:rsidR="00EA7D71" w:rsidRPr="00392750" w:rsidRDefault="00EA7D71" w:rsidP="00C7373F">
      <w:pPr>
        <w:pStyle w:val="BodyText"/>
        <w:rPr>
          <w:i/>
        </w:rPr>
      </w:pPr>
      <w:r w:rsidRPr="00392750">
        <w:rPr>
          <w:i/>
        </w:rPr>
        <w:t>Simple View</w:t>
      </w:r>
    </w:p>
    <w:p w:rsidR="00EA7D71" w:rsidRPr="00C7373F" w:rsidRDefault="00D55384" w:rsidP="00C7373F">
      <w:pPr>
        <w:pStyle w:val="BodyText"/>
      </w:pPr>
      <w:r>
        <w:rPr>
          <w:noProof/>
        </w:rPr>
        <w:drawing>
          <wp:inline distT="0" distB="0" distL="0" distR="0" wp14:anchorId="4784F853" wp14:editId="53375F25">
            <wp:extent cx="5718175" cy="245745"/>
            <wp:effectExtent l="0" t="0" r="0" b="1905"/>
            <wp:docPr id="1686"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8175" cy="245745"/>
                    </a:xfrm>
                    <a:prstGeom prst="rect">
                      <a:avLst/>
                    </a:prstGeom>
                    <a:noFill/>
                    <a:ln>
                      <a:noFill/>
                    </a:ln>
                  </pic:spPr>
                </pic:pic>
              </a:graphicData>
            </a:graphic>
          </wp:inline>
        </w:drawing>
      </w:r>
    </w:p>
    <w:p w:rsidR="00EA7D71" w:rsidRPr="00C7373F" w:rsidRDefault="00EA7D71" w:rsidP="00C7373F">
      <w:pPr>
        <w:pStyle w:val="BodyText"/>
      </w:pPr>
    </w:p>
    <w:p w:rsidR="00EA7D71" w:rsidRPr="00C7373F" w:rsidRDefault="00EA7D71" w:rsidP="00C7373F">
      <w:pPr>
        <w:pStyle w:val="BodyText"/>
      </w:pPr>
      <w:r w:rsidRPr="00C7373F">
        <w:lastRenderedPageBreak/>
        <w:t>To add additional butt</w:t>
      </w:r>
      <w:r w:rsidR="00392750">
        <w:t xml:space="preserve">ons to Simple View’s button bar, </w:t>
      </w:r>
      <w:r w:rsidRPr="00C7373F">
        <w:t xml:space="preserve">simply right-click the button bar and select a button group to add. </w:t>
      </w:r>
      <w:r w:rsidR="00392750">
        <w:t>The change will last until the window is closed.</w:t>
      </w:r>
    </w:p>
    <w:p w:rsidR="00EA7D71" w:rsidRDefault="00EA7D71" w:rsidP="00EA7D71">
      <w:pPr>
        <w:ind w:left="360" w:right="360"/>
      </w:pPr>
    </w:p>
    <w:p w:rsidR="00C7373F" w:rsidRDefault="00D55384" w:rsidP="00EA7D71">
      <w:pPr>
        <w:ind w:left="360" w:right="360"/>
        <w:rPr>
          <w:noProof/>
        </w:rPr>
      </w:pPr>
      <w:r>
        <w:rPr>
          <w:noProof/>
        </w:rPr>
        <w:drawing>
          <wp:inline distT="0" distB="0" distL="0" distR="0" wp14:anchorId="0E49EF54" wp14:editId="456F17AC">
            <wp:extent cx="3785616" cy="1655064"/>
            <wp:effectExtent l="0" t="0" r="5715" b="2540"/>
            <wp:docPr id="1685"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85616" cy="1655064"/>
                    </a:xfrm>
                    <a:prstGeom prst="rect">
                      <a:avLst/>
                    </a:prstGeom>
                    <a:noFill/>
                    <a:ln>
                      <a:noFill/>
                    </a:ln>
                  </pic:spPr>
                </pic:pic>
              </a:graphicData>
            </a:graphic>
          </wp:inline>
        </w:drawing>
      </w:r>
    </w:p>
    <w:p w:rsidR="00C7373F" w:rsidRDefault="00C7373F" w:rsidP="00EA7D71">
      <w:pPr>
        <w:ind w:left="360" w:right="360"/>
        <w:rPr>
          <w:noProof/>
        </w:rPr>
      </w:pPr>
    </w:p>
    <w:p w:rsidR="00392750" w:rsidRDefault="00392750">
      <w:pPr>
        <w:rPr>
          <w:rFonts w:ascii="Arial" w:hAnsi="Arial" w:cs="Arial"/>
          <w:b/>
          <w:bCs/>
          <w:color w:val="365F91" w:themeColor="accent1" w:themeShade="BF"/>
          <w:kern w:val="32"/>
          <w:sz w:val="28"/>
          <w:szCs w:val="32"/>
        </w:rPr>
      </w:pPr>
      <w:bookmarkStart w:id="86" w:name="_Toc355094815"/>
    </w:p>
    <w:p w:rsidR="00EA7D71" w:rsidRPr="00402F62" w:rsidRDefault="00EA7D71" w:rsidP="00CA0177">
      <w:pPr>
        <w:pStyle w:val="StyleHeading2CustomColorRGB686868"/>
      </w:pPr>
      <w:bookmarkStart w:id="87" w:name="_Toc372031967"/>
      <w:r w:rsidRPr="00402F62">
        <w:t>Status Bar</w:t>
      </w:r>
      <w:bookmarkEnd w:id="86"/>
      <w:bookmarkEnd w:id="87"/>
    </w:p>
    <w:p w:rsidR="00EA7D71" w:rsidRPr="00C7373F" w:rsidRDefault="00EA7D71" w:rsidP="00C7373F">
      <w:pPr>
        <w:pStyle w:val="BodyText"/>
      </w:pPr>
    </w:p>
    <w:p w:rsidR="00392750" w:rsidRDefault="00392750" w:rsidP="00C7373F">
      <w:pPr>
        <w:pStyle w:val="BodyText"/>
      </w:pPr>
      <w:r>
        <w:t xml:space="preserve">The Status Bar shows </w:t>
      </w:r>
      <w:r w:rsidR="00EA7D71" w:rsidRPr="00C7373F">
        <w:t>status information</w:t>
      </w:r>
      <w:r w:rsidR="000575BE">
        <w:t xml:space="preserve"> like</w:t>
      </w:r>
      <w:r w:rsidR="00EA7D71" w:rsidRPr="00C7373F">
        <w:t xml:space="preserve"> </w:t>
      </w:r>
      <w:r>
        <w:t xml:space="preserve">code size, </w:t>
      </w:r>
      <w:r w:rsidR="00EA7D71" w:rsidRPr="00C7373F">
        <w:t>program build</w:t>
      </w:r>
      <w:r>
        <w:t xml:space="preserve">, and load progress.  </w:t>
      </w:r>
    </w:p>
    <w:p w:rsidR="00705852" w:rsidRDefault="00705852" w:rsidP="00C7373F">
      <w:pPr>
        <w:pStyle w:val="BodyText"/>
      </w:pPr>
    </w:p>
    <w:p w:rsidR="00EA7D71" w:rsidRPr="00392750" w:rsidRDefault="00705852" w:rsidP="00C7373F">
      <w:pPr>
        <w:pStyle w:val="BodyText"/>
        <w:rPr>
          <w:i/>
        </w:rPr>
      </w:pPr>
      <w:r>
        <w:rPr>
          <w:i/>
        </w:rPr>
        <w:t xml:space="preserve">Simple </w:t>
      </w:r>
      <w:r w:rsidR="00392750" w:rsidRPr="00392750">
        <w:rPr>
          <w:i/>
        </w:rPr>
        <w:t>View</w:t>
      </w:r>
    </w:p>
    <w:p w:rsidR="00EA7D71" w:rsidRPr="00C7373F" w:rsidRDefault="00D55384" w:rsidP="00C7373F">
      <w:pPr>
        <w:pStyle w:val="BodyText"/>
      </w:pPr>
      <w:r>
        <w:rPr>
          <w:noProof/>
        </w:rPr>
        <w:drawing>
          <wp:inline distT="0" distB="0" distL="0" distR="0" wp14:anchorId="51EBF720" wp14:editId="64747811">
            <wp:extent cx="5672138" cy="326802"/>
            <wp:effectExtent l="0" t="0" r="0" b="0"/>
            <wp:docPr id="168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92">
                      <a:extLst>
                        <a:ext uri="{28A0092B-C50C-407E-A947-70E740481C1C}">
                          <a14:useLocalDpi xmlns:a14="http://schemas.microsoft.com/office/drawing/2010/main" val="0"/>
                        </a:ext>
                      </a:extLst>
                    </a:blip>
                    <a:srcRect l="833" t="4189"/>
                    <a:stretch/>
                  </pic:blipFill>
                  <pic:spPr bwMode="auto">
                    <a:xfrm>
                      <a:off x="0" y="0"/>
                      <a:ext cx="5670563" cy="326711"/>
                    </a:xfrm>
                    <a:prstGeom prst="rect">
                      <a:avLst/>
                    </a:prstGeom>
                    <a:noFill/>
                    <a:ln>
                      <a:noFill/>
                    </a:ln>
                    <a:extLst>
                      <a:ext uri="{53640926-AAD7-44D8-BBD7-CCE9431645EC}">
                        <a14:shadowObscured xmlns:a14="http://schemas.microsoft.com/office/drawing/2010/main"/>
                      </a:ext>
                    </a:extLst>
                  </pic:spPr>
                </pic:pic>
              </a:graphicData>
            </a:graphic>
          </wp:inline>
        </w:drawing>
      </w:r>
    </w:p>
    <w:p w:rsidR="00392750" w:rsidRDefault="00392750" w:rsidP="00392750">
      <w:pPr>
        <w:pStyle w:val="BodyText"/>
      </w:pPr>
    </w:p>
    <w:p w:rsidR="00392750" w:rsidRPr="00C7373F" w:rsidRDefault="00705852" w:rsidP="00392750">
      <w:pPr>
        <w:pStyle w:val="BodyText"/>
      </w:pPr>
      <w:r>
        <w:t xml:space="preserve">While in </w:t>
      </w:r>
      <w:r w:rsidR="00392750" w:rsidRPr="00C7373F">
        <w:t>Simple View</w:t>
      </w:r>
      <w:r>
        <w:t xml:space="preserve">, two </w:t>
      </w:r>
      <w:r w:rsidR="00392750">
        <w:t>additional buttons</w:t>
      </w:r>
      <w:r>
        <w:t xml:space="preserve"> appear (shown above)</w:t>
      </w:r>
      <w:r w:rsidR="00392750">
        <w:t>:</w:t>
      </w:r>
      <w:r w:rsidR="00392750" w:rsidRPr="00C7373F">
        <w:t xml:space="preserve"> Show/Hide Project Manager and Show/Hide Build status.</w:t>
      </w:r>
      <w:r>
        <w:t xml:space="preserve"> </w:t>
      </w:r>
      <w:r w:rsidR="00392750" w:rsidRPr="00C7373F">
        <w:t xml:space="preserve"> Those two buttons are not visible in Project View.</w:t>
      </w:r>
    </w:p>
    <w:p w:rsidR="00EA7D71" w:rsidRPr="00C7373F" w:rsidRDefault="00EA7D71" w:rsidP="00C7373F">
      <w:pPr>
        <w:pStyle w:val="BodyText"/>
      </w:pPr>
    </w:p>
    <w:p w:rsidR="00EA7D71" w:rsidRPr="00C7373F" w:rsidRDefault="00D55384" w:rsidP="00C7373F">
      <w:pPr>
        <w:pStyle w:val="BodyText"/>
      </w:pPr>
      <w:r>
        <w:rPr>
          <w:noProof/>
        </w:rPr>
        <w:drawing>
          <wp:inline distT="0" distB="0" distL="0" distR="0" wp14:anchorId="632EFE2A" wp14:editId="1CD970DE">
            <wp:extent cx="191135" cy="191135"/>
            <wp:effectExtent l="0" t="0" r="0" b="0"/>
            <wp:docPr id="1683" name="Picture 103" descr="C:\propsideworkspace\Forum Alpha\userguide 0.9.x\Icons\Project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propsideworkspace\Forum Alpha\userguide 0.9.x\Icons\ProjectHid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t xml:space="preserve"> </w:t>
      </w:r>
      <w:r w:rsidR="00EA7D71" w:rsidRPr="00392750">
        <w:rPr>
          <w:b/>
        </w:rPr>
        <w:t>Show/Hide Project Manager</w:t>
      </w:r>
      <w:r w:rsidR="00EA7D71" w:rsidRPr="00C7373F">
        <w:t xml:space="preserve"> (Simple View Only)</w:t>
      </w:r>
      <w:r w:rsidR="00392750">
        <w:t>:</w:t>
      </w:r>
      <w:r w:rsidR="00EA7D71" w:rsidRPr="00C7373F">
        <w:t xml:space="preserve">  If Project Manager is not visible, this button causes it to expand to the left of the Editor pane.  If it is visible, the button causes it to collapse.</w:t>
      </w:r>
    </w:p>
    <w:p w:rsidR="00EA7D71" w:rsidRPr="00C7373F" w:rsidRDefault="00EA7D71" w:rsidP="00C7373F">
      <w:pPr>
        <w:pStyle w:val="BodyText"/>
      </w:pPr>
    </w:p>
    <w:p w:rsidR="00EA7D71" w:rsidRPr="00C7373F" w:rsidRDefault="00D55384" w:rsidP="00C7373F">
      <w:pPr>
        <w:pStyle w:val="BodyText"/>
      </w:pPr>
      <w:r>
        <w:rPr>
          <w:noProof/>
        </w:rPr>
        <w:drawing>
          <wp:inline distT="0" distB="0" distL="0" distR="0" wp14:anchorId="5CCBC5CB" wp14:editId="106FF216">
            <wp:extent cx="191135" cy="191135"/>
            <wp:effectExtent l="0" t="0" r="0" b="0"/>
            <wp:docPr id="1682" name="Picture 101" descr="C:\propsideworkspace\Forum Alpha\userguide 0.9.x\Icons\Build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propsideworkspace\Forum Alpha\userguide 0.9.x\Icons\BuildHid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t xml:space="preserve"> </w:t>
      </w:r>
      <w:r w:rsidR="00EA7D71" w:rsidRPr="00392750">
        <w:rPr>
          <w:b/>
        </w:rPr>
        <w:t>Show/Hide Build Status</w:t>
      </w:r>
      <w:r w:rsidR="00EA7D71" w:rsidRPr="00C7373F">
        <w:t xml:space="preserve"> (Simple View Only)</w:t>
      </w:r>
      <w:r w:rsidR="00392750">
        <w:t>:</w:t>
      </w:r>
      <w:r w:rsidR="00EA7D71" w:rsidRPr="00C7373F">
        <w:t xml:space="preserve">  If Build Status is not visible, this button causes it to expand below the Editor pane.  If it is visible, the button causes it to collapse.</w:t>
      </w:r>
    </w:p>
    <w:p w:rsidR="00EA7D71" w:rsidRPr="00C7373F" w:rsidRDefault="00EA7D71" w:rsidP="00C7373F">
      <w:pPr>
        <w:pStyle w:val="BodyText"/>
      </w:pPr>
    </w:p>
    <w:p w:rsidR="00392750" w:rsidRDefault="00392750" w:rsidP="00392750">
      <w:pPr>
        <w:pStyle w:val="BodyText"/>
      </w:pPr>
      <w:r w:rsidRPr="00392750">
        <w:rPr>
          <w:b/>
        </w:rPr>
        <w:t>Code Size</w:t>
      </w:r>
      <w:r>
        <w:t>: This</w:t>
      </w:r>
      <w:r w:rsidRPr="00C7373F">
        <w:t xml:space="preserve"> lists the program image size, followed by program image + RAM in parentheses.</w:t>
      </w:r>
    </w:p>
    <w:p w:rsidR="00392750" w:rsidRPr="00C7373F" w:rsidRDefault="00392750" w:rsidP="00392750">
      <w:pPr>
        <w:pStyle w:val="BodyText"/>
      </w:pPr>
      <w:r>
        <w:rPr>
          <w:noProof/>
        </w:rPr>
        <w:drawing>
          <wp:inline distT="0" distB="0" distL="0" distR="0" wp14:anchorId="31A6FAB4" wp14:editId="6DEC9485">
            <wp:extent cx="1452563" cy="309511"/>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2">
                      <a:extLst>
                        <a:ext uri="{28A0092B-C50C-407E-A947-70E740481C1C}">
                          <a14:useLocalDpi xmlns:a14="http://schemas.microsoft.com/office/drawing/2010/main" val="0"/>
                        </a:ext>
                      </a:extLst>
                    </a:blip>
                    <a:srcRect l="6487" t="8286" r="68024" b="1961"/>
                    <a:stretch/>
                  </pic:blipFill>
                  <pic:spPr bwMode="auto">
                    <a:xfrm>
                      <a:off x="0" y="0"/>
                      <a:ext cx="1454150" cy="309849"/>
                    </a:xfrm>
                    <a:prstGeom prst="rect">
                      <a:avLst/>
                    </a:prstGeom>
                    <a:noFill/>
                    <a:ln>
                      <a:noFill/>
                    </a:ln>
                    <a:extLst>
                      <a:ext uri="{53640926-AAD7-44D8-BBD7-CCE9431645EC}">
                        <a14:shadowObscured xmlns:a14="http://schemas.microsoft.com/office/drawing/2010/main"/>
                      </a:ext>
                    </a:extLst>
                  </pic:spPr>
                </pic:pic>
              </a:graphicData>
            </a:graphic>
          </wp:inline>
        </w:drawing>
      </w:r>
    </w:p>
    <w:p w:rsidR="00EA7D71" w:rsidRPr="00C7373F" w:rsidRDefault="00EA7D71" w:rsidP="00C7373F">
      <w:pPr>
        <w:pStyle w:val="BodyText"/>
      </w:pPr>
    </w:p>
    <w:p w:rsidR="00392750" w:rsidRDefault="00392750" w:rsidP="00392750">
      <w:pPr>
        <w:pStyle w:val="BodyText"/>
      </w:pPr>
      <w:r w:rsidRPr="00392750">
        <w:rPr>
          <w:b/>
        </w:rPr>
        <w:t>Build Status</w:t>
      </w:r>
      <w:r>
        <w:t xml:space="preserve">:  Summary messages display whether a build and/or download succeeded or failed.  </w:t>
      </w:r>
      <w:r w:rsidR="000575BE">
        <w:t>This feature a</w:t>
      </w:r>
      <w:r>
        <w:t xml:space="preserve">lso displays certain steps such as </w:t>
      </w:r>
      <w:r w:rsidR="000575BE">
        <w:t>“</w:t>
      </w:r>
      <w:r w:rsidR="00E37644">
        <w:t>B</w:t>
      </w:r>
      <w:r>
        <w:t>uilding…</w:t>
      </w:r>
      <w:r w:rsidR="000575BE">
        <w:t>”</w:t>
      </w:r>
      <w:r>
        <w:t xml:space="preserve"> and </w:t>
      </w:r>
      <w:r w:rsidR="000575BE">
        <w:t>“</w:t>
      </w:r>
      <w:r w:rsidR="00E37644">
        <w:t>L</w:t>
      </w:r>
      <w:r>
        <w:t>oading…</w:t>
      </w:r>
      <w:r w:rsidR="000575BE">
        <w:t>”.</w:t>
      </w:r>
      <w:r>
        <w:t xml:space="preserve"> </w:t>
      </w:r>
      <w:r w:rsidR="00BC521B">
        <w:t>A g</w:t>
      </w:r>
      <w:r>
        <w:t xml:space="preserve">reen </w:t>
      </w:r>
      <w:r w:rsidR="00BC521B">
        <w:t>background indicates</w:t>
      </w:r>
      <w:r>
        <w:t xml:space="preserve"> a successfully completed operation</w:t>
      </w:r>
      <w:r w:rsidR="000575BE">
        <w:t>;</w:t>
      </w:r>
      <w:r>
        <w:t xml:space="preserve"> </w:t>
      </w:r>
      <w:r w:rsidR="000575BE">
        <w:t>a</w:t>
      </w:r>
      <w:r w:rsidR="00BC521B">
        <w:t xml:space="preserve"> r</w:t>
      </w:r>
      <w:r>
        <w:t xml:space="preserve">ed </w:t>
      </w:r>
      <w:r w:rsidR="00BC521B">
        <w:t xml:space="preserve">background </w:t>
      </w:r>
      <w:r>
        <w:t>reports failure.  In Simple View, failure also causes the Build Status</w:t>
      </w:r>
      <w:r w:rsidR="00BC521B">
        <w:t xml:space="preserve"> pane</w:t>
      </w:r>
      <w:r>
        <w:t xml:space="preserve"> to automatically </w:t>
      </w:r>
      <w:r w:rsidR="00BC521B">
        <w:t>open, which displays detailed information about the failure</w:t>
      </w:r>
      <w:r>
        <w:t>.</w:t>
      </w:r>
    </w:p>
    <w:p w:rsidR="00392750" w:rsidRDefault="00D55384" w:rsidP="00C7373F">
      <w:pPr>
        <w:pStyle w:val="BodyText"/>
      </w:pPr>
      <w:r>
        <w:rPr>
          <w:noProof/>
        </w:rPr>
        <w:drawing>
          <wp:inline distT="0" distB="0" distL="0" distR="0" wp14:anchorId="280A96F2" wp14:editId="394D99A8">
            <wp:extent cx="1712595" cy="416560"/>
            <wp:effectExtent l="0" t="0" r="1905" b="2540"/>
            <wp:docPr id="168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12595" cy="416560"/>
                    </a:xfrm>
                    <a:prstGeom prst="rect">
                      <a:avLst/>
                    </a:prstGeom>
                    <a:noFill/>
                    <a:ln>
                      <a:noFill/>
                    </a:ln>
                  </pic:spPr>
                </pic:pic>
              </a:graphicData>
            </a:graphic>
          </wp:inline>
        </w:drawing>
      </w:r>
      <w:r w:rsidR="00EA7D71">
        <w:t xml:space="preserve"> </w:t>
      </w:r>
    </w:p>
    <w:p w:rsidR="00EA7D71" w:rsidRPr="00C7373F" w:rsidRDefault="00EA7D71" w:rsidP="00C7373F">
      <w:pPr>
        <w:pStyle w:val="BodyText"/>
      </w:pPr>
    </w:p>
    <w:p w:rsidR="00C64132" w:rsidRDefault="00EA7D71" w:rsidP="00C7373F">
      <w:pPr>
        <w:pStyle w:val="BodyText"/>
      </w:pPr>
      <w:r w:rsidRPr="00C64132">
        <w:rPr>
          <w:b/>
        </w:rPr>
        <w:t>Download progress</w:t>
      </w:r>
      <w:r w:rsidR="00C64132">
        <w:t>:</w:t>
      </w:r>
      <w:r w:rsidRPr="00C7373F">
        <w:t xml:space="preserve">  Displays percent completed of code/data being transferred to Propeller chip and its peripheral memory.</w:t>
      </w:r>
    </w:p>
    <w:p w:rsidR="00C64132" w:rsidRDefault="00C64132" w:rsidP="00DB3688">
      <w:pPr>
        <w:pStyle w:val="BodyText"/>
        <w:rPr>
          <w:rFonts w:ascii="Arial" w:hAnsi="Arial" w:cs="Arial"/>
          <w:b/>
          <w:color w:val="365F91" w:themeColor="accent1" w:themeShade="BF"/>
          <w:sz w:val="28"/>
        </w:rPr>
      </w:pPr>
      <w:r w:rsidRPr="00C64132">
        <w:rPr>
          <w:noProof/>
        </w:rPr>
        <w:t xml:space="preserve"> </w:t>
      </w:r>
      <w:r>
        <w:rPr>
          <w:noProof/>
        </w:rPr>
        <w:drawing>
          <wp:inline distT="0" distB="0" distL="0" distR="0" wp14:anchorId="710C9067" wp14:editId="0A0CBF79">
            <wp:extent cx="1221740" cy="436880"/>
            <wp:effectExtent l="0" t="0" r="0" b="1270"/>
            <wp:docPr id="168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1740" cy="436880"/>
                    </a:xfrm>
                    <a:prstGeom prst="rect">
                      <a:avLst/>
                    </a:prstGeom>
                    <a:noFill/>
                    <a:ln>
                      <a:noFill/>
                    </a:ln>
                  </pic:spPr>
                </pic:pic>
              </a:graphicData>
            </a:graphic>
          </wp:inline>
        </w:drawing>
      </w:r>
      <w:bookmarkStart w:id="88" w:name="_Toc355094816"/>
    </w:p>
    <w:p w:rsidR="00EA7D71" w:rsidRPr="00402F62" w:rsidRDefault="00EA7D71" w:rsidP="00CA0177">
      <w:pPr>
        <w:pStyle w:val="StyleHeading2CustomColorRGB686868"/>
      </w:pPr>
      <w:bookmarkStart w:id="89" w:name="_Toc372031968"/>
      <w:r w:rsidRPr="00402F62">
        <w:lastRenderedPageBreak/>
        <w:t>Build Status</w:t>
      </w:r>
      <w:bookmarkEnd w:id="88"/>
      <w:bookmarkEnd w:id="89"/>
    </w:p>
    <w:p w:rsidR="00547C66" w:rsidRDefault="00EA7D71" w:rsidP="00C7373F">
      <w:pPr>
        <w:pStyle w:val="BodyText"/>
      </w:pPr>
      <w:r w:rsidRPr="00C7373F">
        <w:t xml:space="preserve">The </w:t>
      </w:r>
      <w:r w:rsidR="00BC521B">
        <w:t>B</w:t>
      </w:r>
      <w:r w:rsidRPr="00C7373F">
        <w:t xml:space="preserve">uild </w:t>
      </w:r>
      <w:r w:rsidR="00BC521B">
        <w:t>S</w:t>
      </w:r>
      <w:r w:rsidRPr="00C7373F">
        <w:t xml:space="preserve">tatus pane displays detailed reports from programs that cover </w:t>
      </w:r>
      <w:r w:rsidR="00547C66">
        <w:t>the processes for code compilation</w:t>
      </w:r>
      <w:r w:rsidRPr="00C7373F">
        <w:t xml:space="preserve"> and transfer to </w:t>
      </w:r>
      <w:r w:rsidR="00547C66">
        <w:t xml:space="preserve">the </w:t>
      </w:r>
      <w:r w:rsidRPr="00C7373F">
        <w:t>Propeller</w:t>
      </w:r>
      <w:r w:rsidR="00547C66">
        <w:t xml:space="preserve"> system</w:t>
      </w:r>
      <w:r w:rsidRPr="00C7373F">
        <w:t xml:space="preserve">.  </w:t>
      </w:r>
    </w:p>
    <w:p w:rsidR="00547C66" w:rsidRDefault="00547C66" w:rsidP="00C7373F">
      <w:pPr>
        <w:pStyle w:val="BodyText"/>
      </w:pPr>
    </w:p>
    <w:p w:rsidR="00EA7D71" w:rsidRPr="00C7373F" w:rsidRDefault="00EA7D71" w:rsidP="00C7373F">
      <w:pPr>
        <w:pStyle w:val="BodyText"/>
      </w:pPr>
      <w:r w:rsidRPr="00C7373F">
        <w:t>In this example, the project directory is displayed first.  After that, it shows information passed to the Propeller GCC compiler (propeller-elf-gcc.exe), and its report back</w:t>
      </w:r>
      <w:r w:rsidR="00682636">
        <w:t>,</w:t>
      </w:r>
      <w:r w:rsidRPr="00C7373F">
        <w:t xml:space="preserve"> </w:t>
      </w:r>
      <w:r w:rsidR="00682636">
        <w:t xml:space="preserve">“Done. </w:t>
      </w:r>
      <w:r w:rsidRPr="00C7373F">
        <w:t>Build Succeeded!</w:t>
      </w:r>
      <w:r w:rsidR="00682636">
        <w:t>”</w:t>
      </w:r>
      <w:r w:rsidRPr="00C7373F">
        <w:t xml:space="preserve">  It then shows the information passed to Propeller Load, the status of the program image transfer, bytes sent and verification that the program </w:t>
      </w:r>
      <w:r w:rsidR="00682636">
        <w:t>was properly transferred to RAM/EEPROM</w:t>
      </w:r>
      <w:r w:rsidRPr="00C7373F">
        <w:t xml:space="preserve">. </w:t>
      </w:r>
    </w:p>
    <w:p w:rsidR="00EA7D71" w:rsidRDefault="00EA7D71" w:rsidP="00C7373F">
      <w:pPr>
        <w:pStyle w:val="BodyText"/>
      </w:pPr>
    </w:p>
    <w:p w:rsidR="00EA7D71" w:rsidRDefault="00D55384" w:rsidP="00C7373F">
      <w:pPr>
        <w:pStyle w:val="BodyText"/>
      </w:pPr>
      <w:r>
        <w:rPr>
          <w:noProof/>
        </w:rPr>
        <w:drawing>
          <wp:inline distT="0" distB="0" distL="0" distR="0" wp14:anchorId="261A48C5" wp14:editId="59666FCD">
            <wp:extent cx="5076825" cy="2381250"/>
            <wp:effectExtent l="0" t="0" r="9525" b="0"/>
            <wp:docPr id="167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76825" cy="2381250"/>
                    </a:xfrm>
                    <a:prstGeom prst="rect">
                      <a:avLst/>
                    </a:prstGeom>
                    <a:noFill/>
                    <a:ln>
                      <a:noFill/>
                    </a:ln>
                  </pic:spPr>
                </pic:pic>
              </a:graphicData>
            </a:graphic>
          </wp:inline>
        </w:drawing>
      </w:r>
    </w:p>
    <w:p w:rsidR="00EA7D71" w:rsidRDefault="00EA7D71" w:rsidP="00C7373F">
      <w:pPr>
        <w:pStyle w:val="BodyText"/>
      </w:pPr>
    </w:p>
    <w:p w:rsidR="00EA7D71" w:rsidRPr="00E61982" w:rsidRDefault="00EA7D71" w:rsidP="00C7373F">
      <w:pPr>
        <w:pStyle w:val="BodyText"/>
        <w:rPr>
          <w:color w:val="auto"/>
        </w:rPr>
      </w:pPr>
      <w:r>
        <w:t xml:space="preserve">If there is a compiler error, the </w:t>
      </w:r>
      <w:r w:rsidR="00547C66">
        <w:t>B</w:t>
      </w:r>
      <w:r>
        <w:t xml:space="preserve">uild Status pane will report the line and character number where it detects each error, and the first detected error will be highlighted in the program.  In this example, an opening </w:t>
      </w:r>
      <w:r w:rsidR="00682636">
        <w:t>parenthesis</w:t>
      </w:r>
      <w:r>
        <w:t xml:space="preserve"> was deleted on line 21 to cause the compiler error.  It should read </w:t>
      </w:r>
      <w:r w:rsidRPr="00E61982">
        <w:rPr>
          <w:rFonts w:ascii="Courier New" w:hAnsi="Courier New" w:cs="Courier New"/>
          <w:b/>
          <w:color w:val="2136D5"/>
        </w:rPr>
        <w:t>int dist = ping_cm(9);</w:t>
      </w:r>
      <w:r w:rsidR="00E37644">
        <w:rPr>
          <w:color w:val="auto"/>
        </w:rPr>
        <w:t>.</w:t>
      </w:r>
    </w:p>
    <w:p w:rsidR="00EA7D71" w:rsidRDefault="00EA7D71" w:rsidP="00C7373F">
      <w:pPr>
        <w:pStyle w:val="BodyText"/>
      </w:pPr>
    </w:p>
    <w:p w:rsidR="00EA7D71" w:rsidRDefault="00D55384" w:rsidP="00C7373F">
      <w:pPr>
        <w:pStyle w:val="BodyText"/>
      </w:pPr>
      <w:r>
        <w:rPr>
          <w:noProof/>
        </w:rPr>
        <w:drawing>
          <wp:inline distT="0" distB="0" distL="0" distR="0" wp14:anchorId="49DBFB31" wp14:editId="174059F9">
            <wp:extent cx="5233670" cy="2954655"/>
            <wp:effectExtent l="0" t="0" r="5080" b="0"/>
            <wp:docPr id="167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33670" cy="2954655"/>
                    </a:xfrm>
                    <a:prstGeom prst="rect">
                      <a:avLst/>
                    </a:prstGeom>
                    <a:noFill/>
                    <a:ln>
                      <a:noFill/>
                    </a:ln>
                  </pic:spPr>
                </pic:pic>
              </a:graphicData>
            </a:graphic>
          </wp:inline>
        </w:drawing>
      </w:r>
    </w:p>
    <w:p w:rsidR="00C64132" w:rsidRDefault="00C64132">
      <w:pPr>
        <w:rPr>
          <w:rFonts w:ascii="Arial" w:hAnsi="Arial"/>
          <w:b/>
          <w:bCs/>
          <w:color w:val="365F91" w:themeColor="accent1" w:themeShade="BF"/>
          <w:kern w:val="32"/>
          <w:sz w:val="40"/>
          <w:szCs w:val="20"/>
        </w:rPr>
      </w:pPr>
      <w:bookmarkStart w:id="90" w:name="_Toc353457421"/>
      <w:bookmarkStart w:id="91" w:name="_Ref354853180"/>
      <w:bookmarkStart w:id="92" w:name="_Ref354853185"/>
      <w:bookmarkStart w:id="93" w:name="_Toc355094817"/>
      <w:r>
        <w:br w:type="page"/>
      </w:r>
    </w:p>
    <w:p w:rsidR="00EA7D71" w:rsidRPr="00F24BCE" w:rsidRDefault="00EA7D71" w:rsidP="008D660C">
      <w:pPr>
        <w:pStyle w:val="StyleHeading1CustomColorRGB79129189Before0ptAft"/>
      </w:pPr>
      <w:bookmarkStart w:id="94" w:name="_Toc355094818"/>
      <w:bookmarkStart w:id="95" w:name="_Toc372031969"/>
      <w:bookmarkEnd w:id="90"/>
      <w:bookmarkEnd w:id="91"/>
      <w:bookmarkEnd w:id="92"/>
      <w:bookmarkEnd w:id="93"/>
      <w:r w:rsidRPr="00F24BCE">
        <w:lastRenderedPageBreak/>
        <w:t>Project Manager</w:t>
      </w:r>
      <w:bookmarkEnd w:id="94"/>
      <w:bookmarkEnd w:id="95"/>
    </w:p>
    <w:p w:rsidR="00EA7D71" w:rsidRDefault="00EA7D71" w:rsidP="00C7373F">
      <w:pPr>
        <w:pStyle w:val="BodyText"/>
      </w:pPr>
      <w:r w:rsidRPr="00C7373F">
        <w:t>Projects typically consist of several files</w:t>
      </w:r>
      <w:r w:rsidR="00690E93">
        <w:t>. Those files</w:t>
      </w:r>
      <w:r w:rsidRPr="00C7373F">
        <w:t xml:space="preserve"> </w:t>
      </w:r>
      <w:r w:rsidR="00690E93">
        <w:t>must be</w:t>
      </w:r>
      <w:r w:rsidRPr="00C7373F">
        <w:t xml:space="preserve"> listed in the Project Manager</w:t>
      </w:r>
      <w:r w:rsidR="00690E93">
        <w:t xml:space="preserve"> in order for</w:t>
      </w:r>
      <w:r w:rsidRPr="00C7373F">
        <w:t xml:space="preserve"> the project </w:t>
      </w:r>
      <w:r w:rsidR="00690E93">
        <w:t>to</w:t>
      </w:r>
      <w:r w:rsidRPr="00C7373F">
        <w:t xml:space="preserve"> be built and run.  The minimum required file in a project is the</w:t>
      </w:r>
      <w:r w:rsidR="00690E93">
        <w:t xml:space="preserve"> </w:t>
      </w:r>
      <w:r w:rsidRPr="00C7373F">
        <w:t>.c file with the main function</w:t>
      </w:r>
      <w:r w:rsidR="00690E93">
        <w:t xml:space="preserve"> (where code execution will start)</w:t>
      </w:r>
      <w:r w:rsidRPr="00C7373F">
        <w:t xml:space="preserve">.  In the example below, the project’s name is </w:t>
      </w:r>
      <w:r w:rsidR="002643EF">
        <w:t>libwavplayer</w:t>
      </w:r>
      <w:r w:rsidRPr="00C7373F">
        <w:t>.side.  The .side extension is an abbreviation of SimpleIDE, and it stores the project manager settings.  The file with the main function has the same name, but ends in the .c extension, and is at the top of the Project Manager’s file list.</w:t>
      </w:r>
    </w:p>
    <w:p w:rsidR="004971B2" w:rsidRPr="00C7373F" w:rsidRDefault="004971B2" w:rsidP="00C7373F">
      <w:pPr>
        <w:pStyle w:val="BodyText"/>
      </w:pPr>
    </w:p>
    <w:p w:rsidR="00EA7D71" w:rsidRDefault="00DB2F9B" w:rsidP="00C7373F">
      <w:r>
        <w:rPr>
          <w:noProof/>
        </w:rPr>
        <w:drawing>
          <wp:inline distT="0" distB="0" distL="0" distR="0" wp14:anchorId="1AC870C3" wp14:editId="169AB160">
            <wp:extent cx="2857899" cy="3982006"/>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r.PNG"/>
                    <pic:cNvPicPr/>
                  </pic:nvPicPr>
                  <pic:blipFill>
                    <a:blip r:embed="rId99">
                      <a:extLst>
                        <a:ext uri="{28A0092B-C50C-407E-A947-70E740481C1C}">
                          <a14:useLocalDpi xmlns:a14="http://schemas.microsoft.com/office/drawing/2010/main" val="0"/>
                        </a:ext>
                      </a:extLst>
                    </a:blip>
                    <a:stretch>
                      <a:fillRect/>
                    </a:stretch>
                  </pic:blipFill>
                  <pic:spPr>
                    <a:xfrm>
                      <a:off x="0" y="0"/>
                      <a:ext cx="2857899" cy="3982006"/>
                    </a:xfrm>
                    <a:prstGeom prst="rect">
                      <a:avLst/>
                    </a:prstGeom>
                  </pic:spPr>
                </pic:pic>
              </a:graphicData>
            </a:graphic>
          </wp:inline>
        </w:drawing>
      </w:r>
    </w:p>
    <w:p w:rsidR="00EA7D71" w:rsidRPr="00C7373F" w:rsidRDefault="00EA7D71" w:rsidP="00C7373F">
      <w:pPr>
        <w:pStyle w:val="BodyText"/>
      </w:pPr>
    </w:p>
    <w:p w:rsidR="00EA7D71" w:rsidRPr="00C7373F" w:rsidRDefault="00690E93" w:rsidP="00C7373F">
      <w:pPr>
        <w:pStyle w:val="BodyText"/>
      </w:pPr>
      <w:r>
        <w:t xml:space="preserve">You can see how </w:t>
      </w:r>
      <w:r w:rsidR="00EA7D71" w:rsidRPr="00C7373F">
        <w:t xml:space="preserve">SimpleIDE uses </w:t>
      </w:r>
      <w:r>
        <w:t>the Pr</w:t>
      </w:r>
      <w:r w:rsidR="00EA7D71" w:rsidRPr="00C7373F">
        <w:t xml:space="preserve">oject </w:t>
      </w:r>
      <w:r>
        <w:t>M</w:t>
      </w:r>
      <w:r w:rsidR="00EA7D71" w:rsidRPr="00C7373F">
        <w:t xml:space="preserve">anager to keep a list of any library, folder, and file resources the project utilizes that are not part of Propeller GCC.  Libraries that are not part of </w:t>
      </w:r>
      <w:r w:rsidR="00E37644">
        <w:t>P</w:t>
      </w:r>
      <w:r w:rsidR="00EA7D71" w:rsidRPr="00C7373F">
        <w:t>ropeller GCC</w:t>
      </w:r>
      <w:r w:rsidR="002643EF">
        <w:t>, or Simple Tools,</w:t>
      </w:r>
      <w:r w:rsidR="00EA7D71" w:rsidRPr="00C7373F">
        <w:t xml:space="preserve"> have to be added to the project so that the compiler can find them.   </w:t>
      </w:r>
      <w:r w:rsidR="002643EF">
        <w:t>For example, y</w:t>
      </w:r>
      <w:r w:rsidR="00EA7D71" w:rsidRPr="00C7373F">
        <w:t xml:space="preserve">ou will not see stdlib listed here because that is part of Propeller GCC, so a simple #include &lt;stdio.h&gt; in the </w:t>
      </w:r>
      <w:r w:rsidR="002643EF">
        <w:t xml:space="preserve">program’s source code </w:t>
      </w:r>
      <w:r w:rsidR="00EA7D71" w:rsidRPr="00C7373F">
        <w:t xml:space="preserve">would be all that’s required.  </w:t>
      </w:r>
    </w:p>
    <w:p w:rsidR="00EA7D71" w:rsidRPr="00C7373F" w:rsidRDefault="00EA7D71" w:rsidP="00C7373F">
      <w:pPr>
        <w:pStyle w:val="BodyText"/>
      </w:pPr>
    </w:p>
    <w:p w:rsidR="00EA7D71" w:rsidRPr="00C7373F" w:rsidRDefault="00EA7D71" w:rsidP="00C7373F">
      <w:pPr>
        <w:pStyle w:val="BodyText"/>
      </w:pPr>
      <w:r w:rsidRPr="00C7373F">
        <w:t xml:space="preserve">NOTES </w:t>
      </w:r>
    </w:p>
    <w:p w:rsidR="00EA7D71" w:rsidRPr="00C7373F" w:rsidRDefault="00EA7D71" w:rsidP="0006001B">
      <w:pPr>
        <w:pStyle w:val="BodyText"/>
        <w:numPr>
          <w:ilvl w:val="0"/>
          <w:numId w:val="10"/>
        </w:numPr>
        <w:spacing w:after="120"/>
      </w:pPr>
      <w:r w:rsidRPr="00C7373F">
        <w:t>For C/C++ and Spin, the project manager defines what is built regardless of what is shown in the editor tabs.</w:t>
      </w:r>
    </w:p>
    <w:p w:rsidR="00EA7D71" w:rsidRPr="00C7373F" w:rsidRDefault="00EA7D71" w:rsidP="0006001B">
      <w:pPr>
        <w:pStyle w:val="BodyText"/>
        <w:numPr>
          <w:ilvl w:val="0"/>
          <w:numId w:val="10"/>
        </w:numPr>
        <w:spacing w:after="120"/>
      </w:pPr>
      <w:r w:rsidRPr="00C7373F">
        <w:t>There is generally no issue using a main .c type file for projects that include C++ in Propeller</w:t>
      </w:r>
      <w:r w:rsidR="002643EF">
        <w:t> </w:t>
      </w:r>
      <w:r w:rsidRPr="00C7373F">
        <w:t>GCC, provided the Compiler Type is set to C++.   </w:t>
      </w:r>
    </w:p>
    <w:p w:rsidR="00EA7D71" w:rsidRPr="00C7373F" w:rsidRDefault="00EA7D71" w:rsidP="0006001B">
      <w:pPr>
        <w:pStyle w:val="BodyText"/>
        <w:numPr>
          <w:ilvl w:val="0"/>
          <w:numId w:val="10"/>
        </w:numPr>
        <w:spacing w:after="120"/>
      </w:pPr>
      <w:r w:rsidRPr="00C7373F">
        <w:t>Although .h files are not listed by name, they must exist in the project folder or in one of the specified include paths for successful builds.</w:t>
      </w:r>
    </w:p>
    <w:p w:rsidR="002643EF" w:rsidRDefault="002643EF">
      <w:pPr>
        <w:rPr>
          <w:rFonts w:ascii="Arial" w:hAnsi="Arial" w:cs="Arial"/>
          <w:b/>
          <w:bCs/>
          <w:color w:val="365F91" w:themeColor="accent1" w:themeShade="BF"/>
          <w:kern w:val="32"/>
          <w:sz w:val="28"/>
          <w:szCs w:val="32"/>
        </w:rPr>
      </w:pPr>
      <w:bookmarkStart w:id="96" w:name="_Ref354851329"/>
      <w:bookmarkStart w:id="97" w:name="_Ref354851332"/>
      <w:bookmarkStart w:id="98" w:name="_Toc355094819"/>
      <w:r>
        <w:br w:type="page"/>
      </w:r>
    </w:p>
    <w:p w:rsidR="00EA7D71" w:rsidRPr="00402F62" w:rsidRDefault="00EA7D71" w:rsidP="00CA0177">
      <w:pPr>
        <w:pStyle w:val="StyleHeading2CustomColorRGB686868"/>
      </w:pPr>
      <w:bookmarkStart w:id="99" w:name="_Toc372031970"/>
      <w:r w:rsidRPr="00402F62">
        <w:lastRenderedPageBreak/>
        <w:t>File Manager Tab</w:t>
      </w:r>
      <w:bookmarkEnd w:id="96"/>
      <w:bookmarkEnd w:id="97"/>
      <w:bookmarkEnd w:id="98"/>
      <w:bookmarkEnd w:id="99"/>
    </w:p>
    <w:p w:rsidR="00EA7D71" w:rsidRPr="00C7373F" w:rsidRDefault="00EA7D71" w:rsidP="00C7373F">
      <w:pPr>
        <w:pStyle w:val="BodyText"/>
      </w:pPr>
      <w:r w:rsidRPr="00C7373F">
        <w:t>To s</w:t>
      </w:r>
      <w:r w:rsidR="00690E93">
        <w:t>ee the contents of a file, left-</w:t>
      </w:r>
      <w:r w:rsidRPr="00C7373F">
        <w:t>click on the file name</w:t>
      </w:r>
      <w:r w:rsidR="00A56933">
        <w:t xml:space="preserve"> to open the file in the editor</w:t>
      </w:r>
      <w:r w:rsidRPr="00C7373F">
        <w:t>. Entries starting with -I and -L specify paths, not files</w:t>
      </w:r>
      <w:r w:rsidR="00A56933">
        <w:t xml:space="preserve"> – they will not open any content in the editor</w:t>
      </w:r>
      <w:r w:rsidRPr="00C7373F">
        <w:t xml:space="preserve">. </w:t>
      </w:r>
      <w:r w:rsidR="00BE2F11">
        <w:t>Similarly, c</w:t>
      </w:r>
      <w:r w:rsidRPr="00C7373F">
        <w:t xml:space="preserve">licking the .side file </w:t>
      </w:r>
      <w:r w:rsidR="00BE2F11">
        <w:t xml:space="preserve">(the project file) </w:t>
      </w:r>
      <w:r w:rsidRPr="00C7373F">
        <w:t>does nothing.</w:t>
      </w:r>
      <w:r w:rsidR="00C760C7">
        <w:t xml:space="preserve">  </w:t>
      </w:r>
      <w:r w:rsidRPr="00C7373F">
        <w:t xml:space="preserve">Controls for adding files and paths to the file list are available by right clicking one of the entries.  </w:t>
      </w:r>
    </w:p>
    <w:p w:rsidR="00EA7D71" w:rsidRDefault="00EA7D71" w:rsidP="00EA7D71">
      <w:pPr>
        <w:ind w:left="360" w:right="360"/>
      </w:pPr>
    </w:p>
    <w:p w:rsidR="00EA7D71" w:rsidRDefault="00D55384" w:rsidP="00C7373F">
      <w:pPr>
        <w:pStyle w:val="BodyText"/>
      </w:pPr>
      <w:r>
        <w:rPr>
          <w:noProof/>
        </w:rPr>
        <w:drawing>
          <wp:inline distT="0" distB="0" distL="0" distR="0" wp14:anchorId="47935CC2" wp14:editId="7B5A50BF">
            <wp:extent cx="4160520" cy="2295144"/>
            <wp:effectExtent l="0" t="0" r="0" b="0"/>
            <wp:docPr id="167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60520" cy="2295144"/>
                    </a:xfrm>
                    <a:prstGeom prst="rect">
                      <a:avLst/>
                    </a:prstGeom>
                    <a:noFill/>
                    <a:ln>
                      <a:noFill/>
                    </a:ln>
                  </pic:spPr>
                </pic:pic>
              </a:graphicData>
            </a:graphic>
          </wp:inline>
        </w:drawing>
      </w:r>
    </w:p>
    <w:p w:rsidR="00EA7D71" w:rsidRPr="004971B2" w:rsidRDefault="00EA7D71" w:rsidP="004971B2">
      <w:pPr>
        <w:pStyle w:val="BodyText"/>
      </w:pPr>
    </w:p>
    <w:p w:rsidR="00EA7D71" w:rsidRPr="004971B2" w:rsidRDefault="00EA7D71" w:rsidP="0006001B">
      <w:pPr>
        <w:pStyle w:val="BodyText"/>
        <w:numPr>
          <w:ilvl w:val="0"/>
          <w:numId w:val="10"/>
        </w:numPr>
        <w:spacing w:after="80"/>
      </w:pPr>
      <w:r w:rsidRPr="00C760C7">
        <w:rPr>
          <w:b/>
        </w:rPr>
        <w:t>Add File Copy:</w:t>
      </w:r>
      <w:r w:rsidRPr="004971B2">
        <w:t xml:space="preserve"> Add</w:t>
      </w:r>
      <w:r w:rsidR="004D3183">
        <w:t>s</w:t>
      </w:r>
      <w:r w:rsidRPr="004971B2">
        <w:t xml:space="preserve"> a copy of a</w:t>
      </w:r>
      <w:r w:rsidR="004D3183">
        <w:t>n existing</w:t>
      </w:r>
      <w:r w:rsidRPr="004971B2">
        <w:t xml:space="preserve"> file to the project. If </w:t>
      </w:r>
      <w:r w:rsidR="004D3183">
        <w:t>the</w:t>
      </w:r>
      <w:r w:rsidR="004D3183" w:rsidRPr="004971B2">
        <w:t xml:space="preserve"> </w:t>
      </w:r>
      <w:r w:rsidRPr="004971B2">
        <w:t xml:space="preserve">file </w:t>
      </w:r>
      <w:r w:rsidR="004D3183">
        <w:t xml:space="preserve">is </w:t>
      </w:r>
      <w:r w:rsidRPr="004971B2">
        <w:t>outside of the project directory, the file will be copied to the directory. File names are added in alphabetical order except the main project file which must always be</w:t>
      </w:r>
      <w:r w:rsidR="00A366D1">
        <w:t xml:space="preserve"> listed</w:t>
      </w:r>
      <w:r w:rsidRPr="004971B2">
        <w:t xml:space="preserve"> first.</w:t>
      </w:r>
    </w:p>
    <w:p w:rsidR="00EA7D71" w:rsidRPr="004971B2" w:rsidRDefault="00EA7D71" w:rsidP="0006001B">
      <w:pPr>
        <w:pStyle w:val="BodyText"/>
        <w:numPr>
          <w:ilvl w:val="0"/>
          <w:numId w:val="10"/>
        </w:numPr>
        <w:spacing w:after="80"/>
      </w:pPr>
      <w:r w:rsidRPr="00C760C7">
        <w:rPr>
          <w:b/>
        </w:rPr>
        <w:t>Add File Link:</w:t>
      </w:r>
      <w:r w:rsidRPr="004971B2">
        <w:t xml:space="preserve"> Add</w:t>
      </w:r>
      <w:r w:rsidR="004D3183">
        <w:t>s</w:t>
      </w:r>
      <w:r w:rsidRPr="004971B2">
        <w:t xml:space="preserve"> a link to</w:t>
      </w:r>
      <w:r w:rsidR="00016688">
        <w:t xml:space="preserve"> </w:t>
      </w:r>
      <w:r w:rsidR="004D3183">
        <w:t xml:space="preserve">an existing file into </w:t>
      </w:r>
      <w:r w:rsidR="00016688">
        <w:t>the project</w:t>
      </w:r>
      <w:r w:rsidRPr="004971B2">
        <w:t xml:space="preserve">. </w:t>
      </w:r>
      <w:r w:rsidR="004D3183">
        <w:t>Unlike the above option, a linked</w:t>
      </w:r>
      <w:r w:rsidRPr="004971B2">
        <w:t xml:space="preserve"> file will not be copied to the project directory. </w:t>
      </w:r>
      <w:r w:rsidR="004D3183">
        <w:t>This is useful for reusing existing code maintained outside of this project; however, a</w:t>
      </w:r>
      <w:r w:rsidRPr="004971B2">
        <w:t xml:space="preserve"> disadvantage </w:t>
      </w:r>
      <w:r w:rsidR="004D3183">
        <w:t>is that the project’s code is not all in</w:t>
      </w:r>
      <w:r w:rsidRPr="004971B2">
        <w:t xml:space="preserve"> same folder.</w:t>
      </w:r>
      <w:r w:rsidR="004D3183">
        <w:t xml:space="preserve">  Linked files are displayed in the Project Manager as</w:t>
      </w:r>
      <w:r w:rsidR="004D3183" w:rsidRPr="004971B2">
        <w:t xml:space="preserve"> the short file name </w:t>
      </w:r>
      <w:r w:rsidR="004D3183">
        <w:t>with “-</w:t>
      </w:r>
      <w:r w:rsidR="004D3183" w:rsidRPr="004971B2">
        <w:t>&gt;</w:t>
      </w:r>
      <w:r w:rsidR="004D3183">
        <w:t xml:space="preserve">” and the </w:t>
      </w:r>
      <w:r w:rsidR="004D3183" w:rsidRPr="004971B2">
        <w:t xml:space="preserve">full path </w:t>
      </w:r>
      <w:r w:rsidR="004D3183">
        <w:t>and filename afterward.</w:t>
      </w:r>
    </w:p>
    <w:p w:rsidR="00EA7D71" w:rsidRPr="004971B2" w:rsidRDefault="00EA7D71" w:rsidP="0006001B">
      <w:pPr>
        <w:pStyle w:val="BodyText"/>
        <w:numPr>
          <w:ilvl w:val="0"/>
          <w:numId w:val="10"/>
        </w:numPr>
        <w:spacing w:after="80"/>
      </w:pPr>
      <w:r w:rsidRPr="00C760C7">
        <w:rPr>
          <w:b/>
        </w:rPr>
        <w:t>Add Include Path:</w:t>
      </w:r>
      <w:r w:rsidRPr="004971B2">
        <w:t xml:space="preserve"> Add</w:t>
      </w:r>
      <w:r w:rsidR="004D3183">
        <w:t>s</w:t>
      </w:r>
      <w:r w:rsidRPr="004971B2">
        <w:t xml:space="preserve"> a path </w:t>
      </w:r>
      <w:r w:rsidR="004D3183">
        <w:t>into the current project pointing to a folder containing header files (</w:t>
      </w:r>
      <w:r w:rsidRPr="004971B2">
        <w:t>.h</w:t>
      </w:r>
      <w:r w:rsidR="004D3183">
        <w:t>)</w:t>
      </w:r>
      <w:r w:rsidRPr="004971B2">
        <w:t xml:space="preserve"> </w:t>
      </w:r>
      <w:r w:rsidR="004D3183">
        <w:t xml:space="preserve">that are </w:t>
      </w:r>
      <w:r w:rsidRPr="004971B2">
        <w:t xml:space="preserve">not </w:t>
      </w:r>
      <w:r w:rsidR="00214B7A">
        <w:t xml:space="preserve">already </w:t>
      </w:r>
      <w:r w:rsidRPr="004971B2">
        <w:t>in the project folder or tool-chain library folder. This adds a</w:t>
      </w:r>
      <w:r w:rsidR="00690E93">
        <w:t>n</w:t>
      </w:r>
      <w:r w:rsidRPr="004971B2">
        <w:t xml:space="preserve"> -I path to the project.</w:t>
      </w:r>
    </w:p>
    <w:p w:rsidR="00EA7D71" w:rsidRPr="004971B2" w:rsidRDefault="00EA7D71" w:rsidP="0006001B">
      <w:pPr>
        <w:pStyle w:val="BodyText"/>
        <w:numPr>
          <w:ilvl w:val="0"/>
          <w:numId w:val="10"/>
        </w:numPr>
        <w:spacing w:after="80"/>
      </w:pPr>
      <w:r w:rsidRPr="00C760C7">
        <w:rPr>
          <w:b/>
        </w:rPr>
        <w:t>Add Library Path:</w:t>
      </w:r>
      <w:r w:rsidRPr="004971B2">
        <w:t xml:space="preserve"> Adds a path </w:t>
      </w:r>
      <w:r w:rsidR="004D3183">
        <w:t xml:space="preserve">into the current project pointing </w:t>
      </w:r>
      <w:r w:rsidRPr="004971B2">
        <w:t>to a folder contain</w:t>
      </w:r>
      <w:r w:rsidR="004D3183">
        <w:t>ing</w:t>
      </w:r>
      <w:r w:rsidRPr="004971B2">
        <w:t xml:space="preserve"> one or more </w:t>
      </w:r>
      <w:r w:rsidR="004D3183">
        <w:t xml:space="preserve">memory model folders for a particular library.  </w:t>
      </w:r>
      <w:r w:rsidRPr="004971B2">
        <w:t>Th</w:t>
      </w:r>
      <w:r w:rsidR="004D3183">
        <w:t xml:space="preserve">e memory model </w:t>
      </w:r>
      <w:r w:rsidRPr="004971B2">
        <w:t>subfolders</w:t>
      </w:r>
      <w:r w:rsidR="004D3183">
        <w:t>,</w:t>
      </w:r>
      <w:r w:rsidRPr="004971B2">
        <w:t xml:space="preserve"> with memory model names (cmm, lmm, xmmc, etc.), each </w:t>
      </w:r>
      <w:r w:rsidR="004D3183">
        <w:t>contain</w:t>
      </w:r>
      <w:r w:rsidRPr="004971B2">
        <w:t xml:space="preserve"> one or more .a files that have been </w:t>
      </w:r>
      <w:r w:rsidR="004D3183">
        <w:t>pre-</w:t>
      </w:r>
      <w:r w:rsidRPr="004971B2">
        <w:t xml:space="preserve">compiled for that memory model.  Assuming each folder contains libname.a, -lname should </w:t>
      </w:r>
      <w:r w:rsidR="004D3183">
        <w:t>be manually entered into</w:t>
      </w:r>
      <w:r w:rsidRPr="004971B2">
        <w:t xml:space="preserve"> the Linker tab’s Other Linker Options field.</w:t>
      </w:r>
      <w:r w:rsidR="004D3183">
        <w:t xml:space="preserve">  </w:t>
      </w:r>
      <w:r w:rsidR="004D3183" w:rsidRPr="00935905">
        <w:rPr>
          <w:rFonts w:cs="Arial"/>
          <w:szCs w:val="20"/>
        </w:rPr>
        <w:t>This</w:t>
      </w:r>
      <w:r w:rsidR="004D3183">
        <w:rPr>
          <w:rFonts w:cs="Arial"/>
          <w:szCs w:val="20"/>
        </w:rPr>
        <w:t xml:space="preserve"> feature</w:t>
      </w:r>
      <w:r w:rsidR="004D3183" w:rsidRPr="00935905">
        <w:rPr>
          <w:rFonts w:cs="Arial"/>
          <w:szCs w:val="20"/>
        </w:rPr>
        <w:t xml:space="preserve"> is not for including source libraries (.c/.cpp/.cogc)</w:t>
      </w:r>
      <w:r w:rsidR="004D3183">
        <w:rPr>
          <w:rFonts w:cs="Arial"/>
          <w:szCs w:val="20"/>
        </w:rPr>
        <w:t>; u</w:t>
      </w:r>
      <w:r w:rsidR="004D3183" w:rsidRPr="00935905">
        <w:rPr>
          <w:rFonts w:cs="Arial"/>
          <w:szCs w:val="20"/>
        </w:rPr>
        <w:t>se Add File Copy or Add File Link for those.</w:t>
      </w:r>
      <w:r w:rsidRPr="004971B2">
        <w:t xml:space="preserve">  </w:t>
      </w:r>
    </w:p>
    <w:p w:rsidR="00EA7D71" w:rsidRPr="004971B2" w:rsidRDefault="00EA7D71" w:rsidP="0006001B">
      <w:pPr>
        <w:pStyle w:val="BodyText"/>
        <w:numPr>
          <w:ilvl w:val="0"/>
          <w:numId w:val="10"/>
        </w:numPr>
        <w:spacing w:after="80"/>
      </w:pPr>
      <w:r w:rsidRPr="00C760C7">
        <w:rPr>
          <w:b/>
        </w:rPr>
        <w:t>Delete:</w:t>
      </w:r>
      <w:r w:rsidRPr="004971B2">
        <w:t xml:space="preserve"> This</w:t>
      </w:r>
      <w:r w:rsidR="00813BFB">
        <w:t xml:space="preserve"> option deletes a file or path from the project settings.  It </w:t>
      </w:r>
      <w:r w:rsidRPr="004971B2">
        <w:t xml:space="preserve">does not </w:t>
      </w:r>
      <w:r w:rsidR="00813BFB">
        <w:t>delete a</w:t>
      </w:r>
      <w:r w:rsidRPr="004971B2">
        <w:t xml:space="preserve"> file itself</w:t>
      </w:r>
      <w:r w:rsidR="00737C37">
        <w:t>; rather</w:t>
      </w:r>
      <w:r w:rsidRPr="004971B2">
        <w:t xml:space="preserve">, it just removes it from the project settings.  </w:t>
      </w:r>
      <w:r w:rsidR="00737C37">
        <w:t>T</w:t>
      </w:r>
      <w:r w:rsidRPr="004971B2">
        <w:t>he top file</w:t>
      </w:r>
      <w:r w:rsidR="00737C37">
        <w:t xml:space="preserve"> cannot be deleted since </w:t>
      </w:r>
      <w:r w:rsidRPr="004971B2">
        <w:t>it has a special meaning</w:t>
      </w:r>
      <w:r w:rsidR="00737C37">
        <w:t xml:space="preserve"> to the project</w:t>
      </w:r>
      <w:r w:rsidRPr="004971B2">
        <w:t xml:space="preserve">. The top file in the project must always have the main() function required by C/C++. </w:t>
      </w:r>
      <w:r w:rsidR="00737C37">
        <w:t>Note that i</w:t>
      </w:r>
      <w:r w:rsidRPr="004971B2">
        <w:t>f another top file is needed, either create it or open i</w:t>
      </w:r>
      <w:r w:rsidR="00737C37">
        <w:t>t</w:t>
      </w:r>
      <w:r w:rsidRPr="004971B2">
        <w:t xml:space="preserve"> in Project View, and then use Project -&gt; Set Project to set it as the </w:t>
      </w:r>
      <w:r w:rsidR="00737C37">
        <w:t>top</w:t>
      </w:r>
      <w:r w:rsidRPr="004971B2">
        <w:t xml:space="preserve"> file.  </w:t>
      </w:r>
    </w:p>
    <w:p w:rsidR="00EA7D71" w:rsidRPr="004971B2" w:rsidRDefault="00EA7D71" w:rsidP="0006001B">
      <w:pPr>
        <w:pStyle w:val="BodyText"/>
        <w:numPr>
          <w:ilvl w:val="0"/>
          <w:numId w:val="10"/>
        </w:numPr>
        <w:spacing w:after="80"/>
      </w:pPr>
      <w:r w:rsidRPr="00C760C7">
        <w:rPr>
          <w:b/>
        </w:rPr>
        <w:t>Show Assembly:</w:t>
      </w:r>
      <w:r w:rsidR="00690E93">
        <w:t> </w:t>
      </w:r>
      <w:r w:rsidR="0016747A">
        <w:t>Displays</w:t>
      </w:r>
      <w:r w:rsidRPr="004971B2">
        <w:t xml:space="preserve"> the Propeller</w:t>
      </w:r>
      <w:r w:rsidR="0016747A">
        <w:t xml:space="preserve"> </w:t>
      </w:r>
      <w:r w:rsidRPr="004971B2">
        <w:t>GCC assembly with C source comments</w:t>
      </w:r>
      <w:r w:rsidR="0016747A">
        <w:t xml:space="preserve"> for a particular file</w:t>
      </w:r>
      <w:r w:rsidRPr="004971B2">
        <w:t>.</w:t>
      </w:r>
    </w:p>
    <w:p w:rsidR="00EA7D71" w:rsidRPr="004971B2" w:rsidRDefault="00EA7D71" w:rsidP="0006001B">
      <w:pPr>
        <w:pStyle w:val="BodyText"/>
        <w:numPr>
          <w:ilvl w:val="0"/>
          <w:numId w:val="10"/>
        </w:numPr>
        <w:spacing w:after="80"/>
      </w:pPr>
      <w:r w:rsidRPr="00C760C7">
        <w:rPr>
          <w:b/>
        </w:rPr>
        <w:t>Show Map File:</w:t>
      </w:r>
      <w:r w:rsidR="00690E93">
        <w:t> </w:t>
      </w:r>
      <w:r w:rsidR="0016747A">
        <w:t>Displays</w:t>
      </w:r>
      <w:r w:rsidRPr="004971B2">
        <w:t xml:space="preserve"> the Propeller</w:t>
      </w:r>
      <w:r w:rsidR="0016747A">
        <w:t xml:space="preserve"> </w:t>
      </w:r>
      <w:r w:rsidRPr="004971B2">
        <w:t>GCC code map</w:t>
      </w:r>
      <w:r w:rsidR="0016747A">
        <w:t xml:space="preserve"> for a particular file</w:t>
      </w:r>
      <w:r w:rsidRPr="004971B2">
        <w:t>.</w:t>
      </w:r>
    </w:p>
    <w:p w:rsidR="00EA7D71" w:rsidRPr="004971B2" w:rsidRDefault="00EA7D71" w:rsidP="0006001B">
      <w:pPr>
        <w:pStyle w:val="BodyText"/>
        <w:numPr>
          <w:ilvl w:val="0"/>
          <w:numId w:val="10"/>
        </w:numPr>
        <w:spacing w:after="80"/>
      </w:pPr>
      <w:r w:rsidRPr="00C760C7">
        <w:rPr>
          <w:b/>
        </w:rPr>
        <w:t>Show File:</w:t>
      </w:r>
      <w:r w:rsidRPr="004971B2">
        <w:t xml:space="preserve"> This is the same as left</w:t>
      </w:r>
      <w:r w:rsidR="0016747A">
        <w:t>-</w:t>
      </w:r>
      <w:r w:rsidRPr="004971B2">
        <w:t>clicking on a file name</w:t>
      </w:r>
      <w:r w:rsidR="0016747A">
        <w:t>; it will either open that file or activate the editor tab that already contains it</w:t>
      </w:r>
      <w:r w:rsidRPr="004971B2">
        <w:t>.</w:t>
      </w:r>
    </w:p>
    <w:p w:rsidR="00EA7D71" w:rsidRPr="00C242FF" w:rsidRDefault="00EA7D71" w:rsidP="00D55384">
      <w:pPr>
        <w:pStyle w:val="Heading3"/>
      </w:pPr>
      <w:bookmarkStart w:id="100" w:name="_Toc355094820"/>
      <w:bookmarkStart w:id="101" w:name="_Toc372031971"/>
      <w:r w:rsidRPr="00D55384">
        <w:lastRenderedPageBreak/>
        <w:t>Project</w:t>
      </w:r>
      <w:r w:rsidRPr="00C242FF">
        <w:t xml:space="preserve"> File Types</w:t>
      </w:r>
      <w:bookmarkEnd w:id="100"/>
      <w:bookmarkEnd w:id="101"/>
    </w:p>
    <w:p w:rsidR="004971B2" w:rsidRDefault="004971B2" w:rsidP="00D55384">
      <w:pPr>
        <w:pStyle w:val="BodyText"/>
        <w:rPr>
          <w:b/>
        </w:rPr>
      </w:pPr>
    </w:p>
    <w:p w:rsidR="00EA7D71" w:rsidRPr="00D55384" w:rsidRDefault="00EA7D71" w:rsidP="00D55384">
      <w:pPr>
        <w:pStyle w:val="BodyText"/>
      </w:pPr>
      <w:r w:rsidRPr="00D55384">
        <w:rPr>
          <w:b/>
        </w:rPr>
        <w:t>Source Files</w:t>
      </w:r>
      <w:r w:rsidR="00D55384">
        <w:rPr>
          <w:b/>
        </w:rPr>
        <w:t xml:space="preserve">: </w:t>
      </w:r>
      <w:r w:rsidRPr="00D55384">
        <w:t>These files can be added to the project manager by right clicking an existing project file and using the popup menu.</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C files (.c</w:t>
      </w:r>
      <w:r w:rsidR="00433242">
        <w:t>,</w:t>
      </w:r>
      <w:r w:rsidRPr="00D55384">
        <w:t xml:space="preserve"> .cc</w:t>
      </w:r>
      <w:r w:rsidR="00433242">
        <w:t>,</w:t>
      </w:r>
      <w:r w:rsidRPr="00D55384">
        <w:t xml:space="preserve"> .cpp) typically contain function or class method implementations.</w:t>
      </w:r>
    </w:p>
    <w:p w:rsidR="00EA7D71" w:rsidRPr="00D55384" w:rsidRDefault="00EA7D71" w:rsidP="0006001B">
      <w:pPr>
        <w:pStyle w:val="BodyText"/>
        <w:numPr>
          <w:ilvl w:val="0"/>
          <w:numId w:val="11"/>
        </w:numPr>
        <w:spacing w:after="120"/>
      </w:pPr>
      <w:r w:rsidRPr="00D55384">
        <w:t xml:space="preserve">COG C files (.cogc) </w:t>
      </w:r>
      <w:r w:rsidR="00433242">
        <w:t>are</w:t>
      </w:r>
      <w:r w:rsidRPr="00D55384">
        <w:t xml:space="preserve"> a special type of C file that will compile to an image that will run in a </w:t>
      </w:r>
      <w:r w:rsidR="00690E93">
        <w:t>cog</w:t>
      </w:r>
      <w:r w:rsidRPr="00D55384">
        <w:t>.</w:t>
      </w:r>
    </w:p>
    <w:p w:rsidR="00EA7D71" w:rsidRPr="00D55384" w:rsidRDefault="00EA7D71" w:rsidP="0006001B">
      <w:pPr>
        <w:pStyle w:val="BodyText"/>
        <w:numPr>
          <w:ilvl w:val="0"/>
          <w:numId w:val="11"/>
        </w:numPr>
        <w:spacing w:after="120"/>
      </w:pPr>
      <w:r w:rsidRPr="00D55384">
        <w:t xml:space="preserve">SPIN files (.spin) contain PASM that can be compiled and extracted for starting in a </w:t>
      </w:r>
      <w:r w:rsidR="00690E93">
        <w:t>cog</w:t>
      </w:r>
      <w:r w:rsidRPr="00D55384">
        <w:t>.</w:t>
      </w:r>
    </w:p>
    <w:p w:rsidR="00EA7D71" w:rsidRPr="00D55384" w:rsidRDefault="00EA7D71" w:rsidP="0006001B">
      <w:pPr>
        <w:pStyle w:val="BodyText"/>
        <w:numPr>
          <w:ilvl w:val="0"/>
          <w:numId w:val="11"/>
        </w:numPr>
        <w:spacing w:after="120"/>
      </w:pPr>
      <w:r w:rsidRPr="00D55384">
        <w:t>GAS files (.s</w:t>
      </w:r>
      <w:r w:rsidR="00433242">
        <w:t>,</w:t>
      </w:r>
      <w:r w:rsidRPr="00D55384">
        <w:t xml:space="preserve"> .S) contain </w:t>
      </w:r>
      <w:r w:rsidR="003B3685" w:rsidRPr="00D55384">
        <w:t>PASM</w:t>
      </w:r>
      <w:r w:rsidR="003B3685">
        <w:t>-</w:t>
      </w:r>
      <w:r w:rsidRPr="00D55384">
        <w:t xml:space="preserve">like GNU Assembly that can be compiled and extracted for starting in a </w:t>
      </w:r>
      <w:r w:rsidR="00690E93">
        <w:t>cog</w:t>
      </w:r>
      <w:r w:rsidRPr="00D55384">
        <w:t>.</w:t>
      </w:r>
    </w:p>
    <w:p w:rsidR="00EA7D71" w:rsidRPr="00D55384" w:rsidRDefault="00EA7D71" w:rsidP="00D55384">
      <w:pPr>
        <w:pStyle w:val="BodyText"/>
      </w:pPr>
      <w:r w:rsidRPr="00D55384">
        <w:br/>
      </w:r>
      <w:r w:rsidRPr="00D55384">
        <w:rPr>
          <w:b/>
        </w:rPr>
        <w:t>Include Files</w:t>
      </w:r>
      <w:r w:rsidR="00D55384" w:rsidRPr="00D55384">
        <w:rPr>
          <w:b/>
        </w:rPr>
        <w:t>:</w:t>
      </w:r>
      <w:r w:rsidR="00D55384">
        <w:t xml:space="preserve"> </w:t>
      </w:r>
      <w:r w:rsidRPr="00D55384">
        <w:t>These files are also known as header files, and usually contain interface information.</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Header files (.h) are used to define data types and declare functions that may be in libraries.</w:t>
      </w:r>
    </w:p>
    <w:p w:rsidR="00EA7D71" w:rsidRPr="00D55384" w:rsidRDefault="00EA7D71" w:rsidP="0006001B">
      <w:pPr>
        <w:pStyle w:val="BodyText"/>
        <w:numPr>
          <w:ilvl w:val="0"/>
          <w:numId w:val="11"/>
        </w:numPr>
        <w:spacing w:after="120"/>
      </w:pPr>
      <w:r w:rsidRPr="00D55384">
        <w:t xml:space="preserve">Header files are included in C source </w:t>
      </w:r>
      <w:r w:rsidR="003B3685">
        <w:t xml:space="preserve">using </w:t>
      </w:r>
      <w:r w:rsidR="003B3685" w:rsidRPr="003644E8">
        <w:rPr>
          <w:rFonts w:ascii="Courier New" w:hAnsi="Courier New"/>
          <w:b/>
          <w:color w:val="0000FF"/>
          <w:kern w:val="0"/>
        </w:rPr>
        <w:t>#include</w:t>
      </w:r>
      <w:r w:rsidR="003B3685">
        <w:t xml:space="preserve"> statements and </w:t>
      </w:r>
      <w:r w:rsidRPr="00D55384">
        <w:t xml:space="preserve">do not need to be added to the </w:t>
      </w:r>
      <w:r w:rsidR="00433242">
        <w:t>P</w:t>
      </w:r>
      <w:r w:rsidRPr="00D55384">
        <w:t xml:space="preserve">roject </w:t>
      </w:r>
      <w:r w:rsidR="00433242">
        <w:t>M</w:t>
      </w:r>
      <w:r w:rsidRPr="00D55384">
        <w:t>anager</w:t>
      </w:r>
      <w:r w:rsidR="003B3685">
        <w:t xml:space="preserve"> specifically</w:t>
      </w:r>
      <w:r w:rsidRPr="00D55384">
        <w:t xml:space="preserve">.  However, it is a good idea to add a file link because </w:t>
      </w:r>
      <w:r w:rsidR="003B3685">
        <w:t xml:space="preserve">it can be used to </w:t>
      </w:r>
      <w:r w:rsidRPr="00D55384">
        <w:t>conveniently open</w:t>
      </w:r>
      <w:r w:rsidR="003B3685">
        <w:t xml:space="preserve"> the header</w:t>
      </w:r>
      <w:r w:rsidRPr="00D55384">
        <w:t xml:space="preserve"> into a tab.</w:t>
      </w:r>
    </w:p>
    <w:p w:rsidR="00EA7D71" w:rsidRPr="00D55384" w:rsidRDefault="00EA7D71" w:rsidP="0006001B">
      <w:pPr>
        <w:pStyle w:val="BodyText"/>
        <w:numPr>
          <w:ilvl w:val="0"/>
          <w:numId w:val="11"/>
        </w:numPr>
        <w:spacing w:after="120"/>
      </w:pPr>
      <w:r w:rsidRPr="00D55384">
        <w:t xml:space="preserve">If the header file is not in the same folder </w:t>
      </w:r>
      <w:r w:rsidR="003B3685">
        <w:t>as</w:t>
      </w:r>
      <w:r w:rsidR="003B3685" w:rsidRPr="00D55384">
        <w:t xml:space="preserve"> </w:t>
      </w:r>
      <w:r w:rsidRPr="00D55384">
        <w:t xml:space="preserve">the project, a path to the folder that contains the header file should be specified.  </w:t>
      </w:r>
    </w:p>
    <w:p w:rsidR="003F43D2" w:rsidRPr="00D55384" w:rsidRDefault="003F43D2" w:rsidP="003F43D2">
      <w:pPr>
        <w:pStyle w:val="BodyText"/>
        <w:numPr>
          <w:ilvl w:val="0"/>
          <w:numId w:val="11"/>
        </w:numPr>
        <w:spacing w:after="120"/>
      </w:pPr>
      <w:r w:rsidRPr="00D55384">
        <w:t>An include path can added by right</w:t>
      </w:r>
      <w:r>
        <w:t>-</w:t>
      </w:r>
      <w:r w:rsidRPr="00D55384">
        <w:t xml:space="preserve">clicking any item in the Project </w:t>
      </w:r>
      <w:r>
        <w:t>M</w:t>
      </w:r>
      <w:r w:rsidRPr="00D55384">
        <w:t xml:space="preserve">anager and selecting Add Include Path.  </w:t>
      </w:r>
      <w:r>
        <w:t xml:space="preserve">Also, while in </w:t>
      </w:r>
      <w:r w:rsidRPr="00D55384">
        <w:t>Project View</w:t>
      </w:r>
      <w:r>
        <w:t xml:space="preserve">, the Project menu’s </w:t>
      </w:r>
      <w:r w:rsidRPr="00D55384">
        <w:t>Add Include Path item</w:t>
      </w:r>
      <w:r>
        <w:t xml:space="preserve"> can be used</w:t>
      </w:r>
      <w:r w:rsidRPr="00D55384">
        <w:t>.</w:t>
      </w:r>
    </w:p>
    <w:p w:rsidR="00EA7D71" w:rsidRPr="00D55384" w:rsidRDefault="00EA7D71" w:rsidP="0006001B">
      <w:pPr>
        <w:pStyle w:val="BodyText"/>
        <w:numPr>
          <w:ilvl w:val="0"/>
          <w:numId w:val="11"/>
        </w:numPr>
        <w:spacing w:after="120"/>
      </w:pPr>
      <w:r w:rsidRPr="00D55384">
        <w:t xml:space="preserve">An include path can </w:t>
      </w:r>
      <w:r w:rsidR="003F43D2">
        <w:t xml:space="preserve">also </w:t>
      </w:r>
      <w:r w:rsidRPr="00D55384">
        <w:t>be added with "-I folder" in the Other Compiler Options box</w:t>
      </w:r>
      <w:r w:rsidR="00094E71">
        <w:t>.</w:t>
      </w:r>
    </w:p>
    <w:p w:rsidR="00D55384" w:rsidRDefault="00D55384" w:rsidP="00D55384">
      <w:pPr>
        <w:pStyle w:val="BodyText"/>
      </w:pPr>
    </w:p>
    <w:p w:rsidR="00EA7D71" w:rsidRDefault="00EA7D71" w:rsidP="00D55384">
      <w:pPr>
        <w:pStyle w:val="BodyText"/>
      </w:pPr>
      <w:r w:rsidRPr="00D55384">
        <w:rPr>
          <w:b/>
        </w:rPr>
        <w:t>Object Files</w:t>
      </w:r>
      <w:r w:rsidR="00D55384">
        <w:t xml:space="preserve">: </w:t>
      </w:r>
      <w:r w:rsidRPr="00D55384">
        <w:t xml:space="preserve">These files are generated by the build process and are not added to the </w:t>
      </w:r>
      <w:r w:rsidR="00433242">
        <w:t>P</w:t>
      </w:r>
      <w:r w:rsidRPr="00D55384">
        <w:t xml:space="preserve">roject </w:t>
      </w:r>
      <w:r w:rsidR="00433242">
        <w:t>M</w:t>
      </w:r>
      <w:r w:rsidRPr="00D55384">
        <w:t>anager.</w:t>
      </w:r>
    </w:p>
    <w:p w:rsidR="00D55384" w:rsidRPr="00D55384" w:rsidRDefault="00D55384" w:rsidP="00D55384">
      <w:pPr>
        <w:pStyle w:val="BodyText"/>
      </w:pPr>
    </w:p>
    <w:p w:rsidR="00EA7D71" w:rsidRPr="00D55384" w:rsidRDefault="00EA7D71" w:rsidP="0006001B">
      <w:pPr>
        <w:pStyle w:val="BodyText"/>
        <w:numPr>
          <w:ilvl w:val="0"/>
          <w:numId w:val="11"/>
        </w:numPr>
        <w:spacing w:after="120"/>
      </w:pPr>
      <w:r w:rsidRPr="00D55384">
        <w:t xml:space="preserve">Object files (.o): </w:t>
      </w:r>
      <w:r w:rsidR="00433242">
        <w:t>O</w:t>
      </w:r>
      <w:r w:rsidRPr="00D55384">
        <w:t>bject files are always generated by the compiler.</w:t>
      </w:r>
    </w:p>
    <w:p w:rsidR="00EA7D71" w:rsidRPr="00D55384" w:rsidRDefault="00EA7D71" w:rsidP="0006001B">
      <w:pPr>
        <w:pStyle w:val="BodyText"/>
        <w:numPr>
          <w:ilvl w:val="0"/>
          <w:numId w:val="11"/>
        </w:numPr>
        <w:spacing w:after="120"/>
      </w:pPr>
      <w:r w:rsidRPr="00D55384">
        <w:t xml:space="preserve">COG Object file (.cog): </w:t>
      </w:r>
      <w:r w:rsidR="00433242">
        <w:t>T</w:t>
      </w:r>
      <w:r w:rsidRPr="00D55384">
        <w:t>his is a generated object file created from a .cogc file.</w:t>
      </w:r>
    </w:p>
    <w:p w:rsidR="00EA7D71" w:rsidRPr="00D55384" w:rsidRDefault="00EA7D71" w:rsidP="0006001B">
      <w:pPr>
        <w:pStyle w:val="BodyText"/>
        <w:numPr>
          <w:ilvl w:val="0"/>
          <w:numId w:val="11"/>
        </w:numPr>
        <w:spacing w:after="120"/>
      </w:pPr>
      <w:r w:rsidRPr="00D55384">
        <w:t xml:space="preserve">Dat files (.dat): </w:t>
      </w:r>
      <w:r w:rsidR="00433242">
        <w:t>T</w:t>
      </w:r>
      <w:r w:rsidRPr="00D55384">
        <w:t xml:space="preserve">his type of file is generated by Spin </w:t>
      </w:r>
      <w:r w:rsidR="00AF1BD7">
        <w:t>compilers</w:t>
      </w:r>
      <w:r w:rsidR="00AF1BD7" w:rsidRPr="00D55384">
        <w:t xml:space="preserve"> </w:t>
      </w:r>
      <w:r w:rsidRPr="00D55384">
        <w:t>used for making PASM COG code.</w:t>
      </w:r>
    </w:p>
    <w:p w:rsidR="00EA7D71" w:rsidRPr="00402F62" w:rsidRDefault="00EA7D71" w:rsidP="00CA0177">
      <w:pPr>
        <w:pStyle w:val="StyleHeading2CustomColorRGB686868"/>
      </w:pPr>
      <w:bookmarkStart w:id="102" w:name="_Toc355094821"/>
      <w:bookmarkStart w:id="103" w:name="_Toc372031972"/>
      <w:r w:rsidRPr="00402F62">
        <w:t>Project Options</w:t>
      </w:r>
      <w:bookmarkEnd w:id="102"/>
      <w:bookmarkEnd w:id="103"/>
    </w:p>
    <w:p w:rsidR="004971B2" w:rsidRPr="004971B2" w:rsidRDefault="00EA7D71" w:rsidP="004971B2">
      <w:pPr>
        <w:pStyle w:val="BodyText"/>
      </w:pPr>
      <w:r w:rsidRPr="004971B2">
        <w:t xml:space="preserve">The Project Options tab is for choosing </w:t>
      </w:r>
      <w:r w:rsidR="006B1DD0">
        <w:t>common project settings</w:t>
      </w:r>
      <w:r w:rsidRPr="004971B2">
        <w:t>.  These options are automatically saved in the .side project file.</w:t>
      </w:r>
    </w:p>
    <w:p w:rsidR="00EA7D71" w:rsidRPr="004971B2" w:rsidRDefault="00DB2F9B" w:rsidP="004971B2">
      <w:pPr>
        <w:pStyle w:val="BodyText"/>
      </w:pPr>
      <w:r>
        <w:rPr>
          <w:noProof/>
        </w:rPr>
        <w:drawing>
          <wp:inline distT="0" distB="0" distL="0" distR="0" wp14:anchorId="52D89A29" wp14:editId="5A9EEA97">
            <wp:extent cx="2848373" cy="1810003"/>
            <wp:effectExtent l="0" t="0" r="9525"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ptions.PNG"/>
                    <pic:cNvPicPr/>
                  </pic:nvPicPr>
                  <pic:blipFill>
                    <a:blip r:embed="rId101">
                      <a:extLst>
                        <a:ext uri="{28A0092B-C50C-407E-A947-70E740481C1C}">
                          <a14:useLocalDpi xmlns:a14="http://schemas.microsoft.com/office/drawing/2010/main" val="0"/>
                        </a:ext>
                      </a:extLst>
                    </a:blip>
                    <a:stretch>
                      <a:fillRect/>
                    </a:stretch>
                  </pic:blipFill>
                  <pic:spPr>
                    <a:xfrm>
                      <a:off x="0" y="0"/>
                      <a:ext cx="2848373" cy="1810003"/>
                    </a:xfrm>
                    <a:prstGeom prst="rect">
                      <a:avLst/>
                    </a:prstGeom>
                  </pic:spPr>
                </pic:pic>
              </a:graphicData>
            </a:graphic>
          </wp:inline>
        </w:drawing>
      </w:r>
    </w:p>
    <w:p w:rsidR="004971B2" w:rsidRDefault="00EA7D71" w:rsidP="004971B2">
      <w:pPr>
        <w:pStyle w:val="Heading3"/>
      </w:pPr>
      <w:bookmarkStart w:id="104" w:name="_Ref363134463"/>
      <w:bookmarkStart w:id="105" w:name="_Toc372031973"/>
      <w:r w:rsidRPr="004971B2">
        <w:lastRenderedPageBreak/>
        <w:t>Board Type</w:t>
      </w:r>
      <w:bookmarkEnd w:id="104"/>
      <w:bookmarkEnd w:id="105"/>
      <w:r w:rsidRPr="004971B2">
        <w:t xml:space="preserve"> </w:t>
      </w:r>
    </w:p>
    <w:p w:rsidR="004971B2" w:rsidRDefault="00DE42F6" w:rsidP="004971B2">
      <w:pPr>
        <w:pStyle w:val="BodyText"/>
      </w:pPr>
      <w:r>
        <w:t>This field, to</w:t>
      </w:r>
      <w:r w:rsidR="00EA7D71" w:rsidRPr="004971B2">
        <w:t xml:space="preserve"> the right side of the green puzzle piece</w:t>
      </w:r>
      <w:r>
        <w:t>, selects the target development board type</w:t>
      </w:r>
      <w:r w:rsidR="00EA7D71" w:rsidRPr="004971B2">
        <w:t xml:space="preserve">. Most commercially available Propeller boards are listed here and an abbreviated list is included in Simple </w:t>
      </w:r>
      <w:r w:rsidR="00690E93">
        <w:t>V</w:t>
      </w:r>
      <w:r w:rsidR="00EA7D71" w:rsidRPr="004971B2">
        <w:t xml:space="preserve">iew.  </w:t>
      </w:r>
      <w:r w:rsidR="00690E93">
        <w:t>C</w:t>
      </w:r>
      <w:r w:rsidR="00EA7D71" w:rsidRPr="004971B2">
        <w:t>lick this dropdown to select the board you will be loading the program into.  The selected board type is saved in the .side project file.</w:t>
      </w:r>
    </w:p>
    <w:p w:rsidR="00EA7D71" w:rsidRPr="004971B2" w:rsidRDefault="00EA7D71" w:rsidP="004971B2">
      <w:pPr>
        <w:pStyle w:val="BodyText"/>
      </w:pPr>
      <w:r w:rsidRPr="004971B2">
        <w:br/>
        <w:t xml:space="preserve">Board types with SDLOAD or SDXMMC </w:t>
      </w:r>
      <w:r w:rsidR="00DE42F6">
        <w:t xml:space="preserve">features </w:t>
      </w:r>
      <w:r w:rsidRPr="004971B2">
        <w:t>are special</w:t>
      </w:r>
      <w:r w:rsidR="00DE42F6">
        <w:t>,</w:t>
      </w:r>
      <w:r w:rsidRPr="004971B2">
        <w:t xml:space="preserve"> and when selected tell the IDE that certain functions have to be performed to load the program into external memory.  In some cases, modes like RCFAST or RCSLOW select system clock settings that have special purposes, but can be used on any board.  See the </w:t>
      </w:r>
      <w:r w:rsidR="00691BFD">
        <w:fldChar w:fldCharType="begin"/>
      </w:r>
      <w:r w:rsidR="00691BFD">
        <w:instrText xml:space="preserve"> REF Board_Types \h </w:instrText>
      </w:r>
      <w:r w:rsidR="00691BFD">
        <w:fldChar w:fldCharType="separate"/>
      </w:r>
      <w:r w:rsidR="001349CB" w:rsidRPr="00F24BCE">
        <w:t>Board Types</w:t>
      </w:r>
      <w:r w:rsidR="00691BFD">
        <w:fldChar w:fldCharType="end"/>
      </w:r>
      <w:r w:rsidR="00691BFD">
        <w:t xml:space="preserve"> </w:t>
      </w:r>
      <w:r w:rsidRPr="004971B2">
        <w:t xml:space="preserve">section on </w:t>
      </w:r>
      <w:r w:rsidR="00A56933">
        <w:t xml:space="preserve">page </w:t>
      </w:r>
      <w:r w:rsidR="00691BFD">
        <w:fldChar w:fldCharType="begin"/>
      </w:r>
      <w:r w:rsidR="00691BFD">
        <w:instrText xml:space="preserve"> PAGEREF Board_Types \h </w:instrText>
      </w:r>
      <w:r w:rsidR="00691BFD">
        <w:fldChar w:fldCharType="separate"/>
      </w:r>
      <w:r w:rsidR="001349CB">
        <w:rPr>
          <w:noProof/>
        </w:rPr>
        <w:t>32</w:t>
      </w:r>
      <w:r w:rsidR="00691BFD">
        <w:fldChar w:fldCharType="end"/>
      </w:r>
      <w:r w:rsidR="00A56933">
        <w:t xml:space="preserve"> </w:t>
      </w:r>
      <w:r w:rsidRPr="004971B2">
        <w:t>for more info.</w:t>
      </w:r>
    </w:p>
    <w:p w:rsidR="00EA7D71" w:rsidRPr="004971B2" w:rsidRDefault="00EA7D71" w:rsidP="004971B2">
      <w:pPr>
        <w:pStyle w:val="BodyText"/>
      </w:pPr>
    </w:p>
    <w:p w:rsidR="00EA7D71" w:rsidRPr="004971B2" w:rsidRDefault="004971B2" w:rsidP="004971B2">
      <w:pPr>
        <w:pStyle w:val="BodyText"/>
      </w:pPr>
      <w:r>
        <w:rPr>
          <w:noProof/>
        </w:rPr>
        <w:drawing>
          <wp:inline distT="0" distB="0" distL="0" distR="0" wp14:anchorId="1D9A7893" wp14:editId="4A107173">
            <wp:extent cx="225425" cy="225425"/>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sidRPr="004971B2">
        <w:t> </w:t>
      </w:r>
      <w:r w:rsidR="00EA7D71" w:rsidRPr="00690E93">
        <w:rPr>
          <w:b/>
        </w:rPr>
        <w:t>Reload Board Types</w:t>
      </w:r>
      <w:r w:rsidR="00EA7D71" w:rsidRPr="004971B2">
        <w:t xml:space="preserve">: If </w:t>
      </w:r>
      <w:r w:rsidR="00424E42">
        <w:t xml:space="preserve">board configuration (.cfg) </w:t>
      </w:r>
      <w:r w:rsidR="00EA7D71" w:rsidRPr="004971B2">
        <w:t>files have been added to or deleted from</w:t>
      </w:r>
      <w:r w:rsidR="00424E42">
        <w:t xml:space="preserve"> Propeller GCC’s Propeller Load folder (&lt;SimpleIDE install folder&gt;\</w:t>
      </w:r>
      <w:r w:rsidR="00EA7D71" w:rsidRPr="004971B2">
        <w:t>propgcc\propeller-load\</w:t>
      </w:r>
      <w:r w:rsidR="00424E42">
        <w:t>)</w:t>
      </w:r>
      <w:r w:rsidR="00EA7D71" w:rsidRPr="004971B2">
        <w:t xml:space="preserve">, this button will </w:t>
      </w:r>
      <w:r w:rsidR="00424E42" w:rsidRPr="004971B2">
        <w:t>re</w:t>
      </w:r>
      <w:r w:rsidR="00424E42">
        <w:t>fresh the list of board names in the Board</w:t>
      </w:r>
      <w:r w:rsidR="00EA7D71" w:rsidRPr="004971B2">
        <w:t xml:space="preserve"> Type dropdown.  If the </w:t>
      </w:r>
      <w:r w:rsidR="00424E42">
        <w:t xml:space="preserve">boards.txt file (inside the Propeller Load folder noted above) </w:t>
      </w:r>
      <w:r w:rsidR="00EA7D71" w:rsidRPr="004971B2">
        <w:t xml:space="preserve">has been modified, this button will update the truncated boards list </w:t>
      </w:r>
      <w:r w:rsidR="00424E42">
        <w:t>shown in the Board Type</w:t>
      </w:r>
      <w:r w:rsidR="00EA7D71" w:rsidRPr="004971B2">
        <w:t xml:space="preserve"> </w:t>
      </w:r>
      <w:r w:rsidR="00424E42">
        <w:t xml:space="preserve">dropdown while in </w:t>
      </w:r>
      <w:r w:rsidR="00EA7D71" w:rsidRPr="004971B2">
        <w:t xml:space="preserve">Simple View. </w:t>
      </w:r>
    </w:p>
    <w:p w:rsidR="00EA7D71" w:rsidRPr="004971B2" w:rsidRDefault="00EA7D71" w:rsidP="004971B2">
      <w:pPr>
        <w:pStyle w:val="BodyText"/>
      </w:pPr>
    </w:p>
    <w:p w:rsidR="004971B2" w:rsidRDefault="00EA7D71" w:rsidP="004971B2">
      <w:pPr>
        <w:pStyle w:val="Heading3"/>
      </w:pPr>
      <w:bookmarkStart w:id="106" w:name="_Toc372031974"/>
      <w:r w:rsidRPr="004971B2">
        <w:t>Compiler Type</w:t>
      </w:r>
      <w:bookmarkEnd w:id="106"/>
      <w:r w:rsidRPr="004971B2">
        <w:t xml:space="preserve"> </w:t>
      </w:r>
    </w:p>
    <w:p w:rsidR="004971B2" w:rsidRDefault="00EA7D71" w:rsidP="004971B2">
      <w:pPr>
        <w:pStyle w:val="BodyText"/>
      </w:pPr>
      <w:r w:rsidRPr="004971B2">
        <w:t>Three compiler types are supported:</w:t>
      </w:r>
      <w:r w:rsidR="004971B2">
        <w:t xml:space="preserve"> </w:t>
      </w:r>
    </w:p>
    <w:p w:rsidR="004971B2" w:rsidRDefault="004971B2" w:rsidP="0006001B">
      <w:pPr>
        <w:pStyle w:val="BodyText"/>
        <w:numPr>
          <w:ilvl w:val="0"/>
          <w:numId w:val="12"/>
        </w:numPr>
      </w:pPr>
      <w:r>
        <w:t>C</w:t>
      </w:r>
    </w:p>
    <w:p w:rsidR="004971B2" w:rsidRDefault="00EA7D71" w:rsidP="0006001B">
      <w:pPr>
        <w:pStyle w:val="BodyText"/>
        <w:numPr>
          <w:ilvl w:val="0"/>
          <w:numId w:val="12"/>
        </w:numPr>
      </w:pPr>
      <w:r w:rsidRPr="004971B2">
        <w:t>C++</w:t>
      </w:r>
    </w:p>
    <w:p w:rsidR="00EA7D71" w:rsidRPr="004971B2" w:rsidRDefault="00EA7D71" w:rsidP="0006001B">
      <w:pPr>
        <w:pStyle w:val="BodyText"/>
        <w:numPr>
          <w:ilvl w:val="0"/>
          <w:numId w:val="12"/>
        </w:numPr>
      </w:pPr>
      <w:r w:rsidRPr="004971B2">
        <w:t>Spin</w:t>
      </w:r>
    </w:p>
    <w:p w:rsidR="00EA7D71" w:rsidRPr="004971B2" w:rsidRDefault="00EA7D71" w:rsidP="004971B2">
      <w:pPr>
        <w:pStyle w:val="BodyText"/>
      </w:pPr>
    </w:p>
    <w:p w:rsidR="004971B2" w:rsidRDefault="00EA7D71" w:rsidP="004971B2">
      <w:pPr>
        <w:pStyle w:val="BodyText"/>
      </w:pPr>
      <w:r w:rsidRPr="004971B2">
        <w:t xml:space="preserve">C and C++ projects are compiled by the </w:t>
      </w:r>
      <w:r w:rsidR="00690E93">
        <w:t>P</w:t>
      </w:r>
      <w:r w:rsidRPr="004971B2">
        <w:t>rop</w:t>
      </w:r>
      <w:r w:rsidR="005F0D19">
        <w:t xml:space="preserve">eller </w:t>
      </w:r>
      <w:r w:rsidR="00690E93">
        <w:t>GCC</w:t>
      </w:r>
      <w:r w:rsidRPr="004971B2">
        <w:t xml:space="preserve"> compiler that is installed with SimpleIDE. </w:t>
      </w:r>
    </w:p>
    <w:p w:rsidR="004971B2" w:rsidRDefault="004971B2" w:rsidP="004971B2">
      <w:pPr>
        <w:pStyle w:val="BodyText"/>
      </w:pPr>
    </w:p>
    <w:p w:rsidR="00EA7D71" w:rsidRPr="004971B2" w:rsidRDefault="00EA7D71" w:rsidP="004971B2">
      <w:pPr>
        <w:pStyle w:val="BodyText"/>
      </w:pPr>
      <w:r w:rsidRPr="004971B2">
        <w:t xml:space="preserve">Spin is a custom </w:t>
      </w:r>
      <w:r w:rsidR="004971B2">
        <w:t xml:space="preserve">object-based </w:t>
      </w:r>
      <w:r w:rsidRPr="004971B2">
        <w:t>language (not related to C or C++) that Parallax developed for the Propeller microcontroller</w:t>
      </w:r>
      <w:r w:rsidR="004971B2">
        <w:t>’s multicore architecture</w:t>
      </w:r>
      <w:r w:rsidRPr="004971B2">
        <w:t xml:space="preserve">.  It is compiled by </w:t>
      </w:r>
      <w:r w:rsidR="00FD2934">
        <w:t>the OpenSpin</w:t>
      </w:r>
      <w:r w:rsidRPr="004971B2">
        <w:t xml:space="preserve"> Compiler, which is also bundled with SimpleIDE.</w:t>
      </w:r>
    </w:p>
    <w:p w:rsidR="00EA7D71" w:rsidRPr="004971B2" w:rsidRDefault="00EA7D71" w:rsidP="004971B2">
      <w:pPr>
        <w:pStyle w:val="BodyText"/>
      </w:pPr>
    </w:p>
    <w:p w:rsidR="004971B2" w:rsidRDefault="00EA7D71" w:rsidP="004971B2">
      <w:pPr>
        <w:pStyle w:val="Heading3"/>
      </w:pPr>
      <w:bookmarkStart w:id="107" w:name="_Toc372031975"/>
      <w:r w:rsidRPr="004971B2">
        <w:t>Memory Model</w:t>
      </w:r>
      <w:bookmarkEnd w:id="107"/>
    </w:p>
    <w:p w:rsidR="00EA7D71" w:rsidRPr="004971B2" w:rsidRDefault="00AB7AB9" w:rsidP="004971B2">
      <w:pPr>
        <w:pStyle w:val="BodyText"/>
      </w:pPr>
      <w:r>
        <w:t>The m</w:t>
      </w:r>
      <w:r w:rsidR="00EA7D71" w:rsidRPr="004971B2">
        <w:t xml:space="preserve">emory model options allow you to select where </w:t>
      </w:r>
      <w:r>
        <w:t xml:space="preserve">to store </w:t>
      </w:r>
      <w:r w:rsidR="00EA7D71" w:rsidRPr="004971B2">
        <w:t>code that gets executed</w:t>
      </w:r>
      <w:r w:rsidR="00690E93">
        <w:t xml:space="preserve"> </w:t>
      </w:r>
      <w:r w:rsidR="00EA7D71" w:rsidRPr="004971B2">
        <w:t xml:space="preserve">and data that gets accessed.  There are six memory model options that utilize various combinations of the Propeller </w:t>
      </w:r>
      <w:r>
        <w:t>microcontroller’s</w:t>
      </w:r>
      <w:r w:rsidRPr="004971B2">
        <w:t xml:space="preserve"> </w:t>
      </w:r>
      <w:r w:rsidR="00EA7D71" w:rsidRPr="004971B2">
        <w:t xml:space="preserve">2 KB Cog Ram, 32 KB Main RAM (shared by all cogs) and various external memories including flash, SD, and even the </w:t>
      </w:r>
      <w:r>
        <w:t xml:space="preserve">64 or 128 KB </w:t>
      </w:r>
      <w:r w:rsidR="00EA7D71" w:rsidRPr="004971B2">
        <w:t xml:space="preserve">EEPROMs built into many </w:t>
      </w:r>
      <w:r w:rsidR="00690E93">
        <w:t>P</w:t>
      </w:r>
      <w:r w:rsidR="00EA7D71" w:rsidRPr="004971B2">
        <w:t xml:space="preserve">ropeller boards.  </w:t>
      </w:r>
    </w:p>
    <w:p w:rsidR="00EA7D71" w:rsidRPr="004971B2" w:rsidRDefault="00EA7D71" w:rsidP="004971B2">
      <w:pPr>
        <w:pStyle w:val="BodyText"/>
      </w:pPr>
    </w:p>
    <w:p w:rsidR="00EA7D71" w:rsidRPr="004971B2" w:rsidRDefault="00EA7D71" w:rsidP="004971B2">
      <w:pPr>
        <w:pStyle w:val="BodyText"/>
      </w:pPr>
      <w:r w:rsidRPr="004971B2">
        <w:t xml:space="preserve">Keep in mind that most memory models do not preclude other memory from being used.  For example, the compact memory model </w:t>
      </w:r>
      <w:r w:rsidR="00AB7AB9">
        <w:t xml:space="preserve">(CMM) </w:t>
      </w:r>
      <w:r w:rsidRPr="004971B2">
        <w:t xml:space="preserve">does not </w:t>
      </w:r>
      <w:r w:rsidR="00AB7AB9">
        <w:t>use</w:t>
      </w:r>
      <w:r w:rsidRPr="004971B2">
        <w:t xml:space="preserve"> SD data, but a CMM project can use libraries to read from and write to an SD card.    </w:t>
      </w:r>
    </w:p>
    <w:p w:rsidR="00EA7D71" w:rsidRPr="004971B2" w:rsidRDefault="00EA7D71" w:rsidP="004971B2">
      <w:pPr>
        <w:pStyle w:val="BodyText"/>
      </w:pPr>
    </w:p>
    <w:p w:rsidR="00B52B13" w:rsidRDefault="00EA7D71" w:rsidP="0006001B">
      <w:pPr>
        <w:pStyle w:val="BodyText"/>
        <w:numPr>
          <w:ilvl w:val="0"/>
          <w:numId w:val="13"/>
        </w:numPr>
        <w:spacing w:after="120"/>
      </w:pPr>
      <w:r w:rsidRPr="00690E93">
        <w:rPr>
          <w:b/>
        </w:rPr>
        <w:t xml:space="preserve">LMM Main </w:t>
      </w:r>
      <w:r w:rsidR="009F7D32">
        <w:rPr>
          <w:b/>
        </w:rPr>
        <w:t>RAM</w:t>
      </w:r>
      <w:r w:rsidR="00690E93">
        <w:t xml:space="preserve">: </w:t>
      </w:r>
      <w:r w:rsidR="00650ACA">
        <w:t xml:space="preserve">The </w:t>
      </w:r>
      <w:r w:rsidRPr="004971B2">
        <w:t xml:space="preserve">Large Memory Model </w:t>
      </w:r>
      <w:r w:rsidR="009F7D32">
        <w:t xml:space="preserve">(LMM) </w:t>
      </w:r>
      <w:r w:rsidR="00650ACA">
        <w:t xml:space="preserve">stores the </w:t>
      </w:r>
      <w:r w:rsidRPr="004971B2">
        <w:t>program image</w:t>
      </w:r>
      <w:r w:rsidR="00B52B13">
        <w:t xml:space="preserve"> and variable data</w:t>
      </w:r>
      <w:r w:rsidRPr="004971B2">
        <w:t xml:space="preserve"> </w:t>
      </w:r>
      <w:r w:rsidR="00650ACA">
        <w:t>i</w:t>
      </w:r>
      <w:r w:rsidRPr="004971B2">
        <w:t>n Main RAM with machine codes fetched and executed by one or more cogs.</w:t>
      </w:r>
      <w:r w:rsidR="00B52B13" w:rsidRPr="004971B2" w:rsidDel="00B52B13">
        <w:t xml:space="preserve"> </w:t>
      </w:r>
    </w:p>
    <w:p w:rsidR="00EA7D71" w:rsidRPr="004971B2" w:rsidRDefault="00EA7D71" w:rsidP="0006001B">
      <w:pPr>
        <w:pStyle w:val="BodyText"/>
        <w:numPr>
          <w:ilvl w:val="0"/>
          <w:numId w:val="13"/>
        </w:numPr>
        <w:spacing w:after="120"/>
      </w:pPr>
      <w:r w:rsidRPr="00690E93">
        <w:rPr>
          <w:b/>
        </w:rPr>
        <w:t xml:space="preserve">CMM Main </w:t>
      </w:r>
      <w:r w:rsidR="009F7D32">
        <w:rPr>
          <w:b/>
        </w:rPr>
        <w:t>RAM Compact</w:t>
      </w:r>
      <w:r w:rsidR="00690E93">
        <w:t>:</w:t>
      </w:r>
      <w:r w:rsidRPr="004971B2">
        <w:t xml:space="preserve"> </w:t>
      </w:r>
      <w:r w:rsidR="009F7D32">
        <w:t xml:space="preserve">The </w:t>
      </w:r>
      <w:r w:rsidRPr="004971B2">
        <w:t xml:space="preserve">Compact Memory Model </w:t>
      </w:r>
      <w:r w:rsidR="009F7D32">
        <w:t xml:space="preserve">(CMM) is just like the LMM Main RAM model except that the program image is compiled into a </w:t>
      </w:r>
      <w:r w:rsidRPr="004971B2">
        <w:t>size</w:t>
      </w:r>
      <w:r w:rsidR="009F7D32">
        <w:t>-</w:t>
      </w:r>
      <w:r w:rsidRPr="004971B2">
        <w:t xml:space="preserve">optimized </w:t>
      </w:r>
      <w:r w:rsidR="009F7D32">
        <w:t>form</w:t>
      </w:r>
      <w:r w:rsidRPr="004971B2">
        <w:t xml:space="preserve">.  This is recommended for most applications that fit </w:t>
      </w:r>
      <w:r w:rsidR="009F7D32">
        <w:t xml:space="preserve">entirely </w:t>
      </w:r>
      <w:r w:rsidRPr="004971B2">
        <w:t>in</w:t>
      </w:r>
      <w:r w:rsidR="009F7D32">
        <w:t>to</w:t>
      </w:r>
      <w:r w:rsidRPr="004971B2">
        <w:t xml:space="preserve"> the Propeller’s 32 KB Main RAM.  There is very little difference in performance between LMM and CMM, and the memory savings is significant.  </w:t>
      </w:r>
    </w:p>
    <w:p w:rsidR="00EA7D71" w:rsidRPr="004971B2" w:rsidRDefault="00EA7D71" w:rsidP="0006001B">
      <w:pPr>
        <w:pStyle w:val="BodyText"/>
        <w:numPr>
          <w:ilvl w:val="0"/>
          <w:numId w:val="13"/>
        </w:numPr>
        <w:spacing w:after="120"/>
      </w:pPr>
      <w:r w:rsidRPr="00690E93">
        <w:rPr>
          <w:b/>
        </w:rPr>
        <w:t xml:space="preserve">COG </w:t>
      </w:r>
      <w:r w:rsidR="00D22D01">
        <w:rPr>
          <w:b/>
        </w:rPr>
        <w:t xml:space="preserve">Cog </w:t>
      </w:r>
      <w:r w:rsidRPr="00690E93">
        <w:rPr>
          <w:b/>
        </w:rPr>
        <w:t>RAM</w:t>
      </w:r>
      <w:r w:rsidR="00690E93">
        <w:t>:</w:t>
      </w:r>
      <w:r w:rsidRPr="004971B2">
        <w:t xml:space="preserve"> </w:t>
      </w:r>
      <w:r w:rsidR="00D22D01">
        <w:t>The COG model stores b</w:t>
      </w:r>
      <w:r w:rsidRPr="004971B2">
        <w:t xml:space="preserve">oth program image and data in Cog RAM. </w:t>
      </w:r>
      <w:r w:rsidR="00D22D01" w:rsidRPr="00690E93">
        <w:t>COG programs are very limited</w:t>
      </w:r>
      <w:r w:rsidR="00D22D01">
        <w:t xml:space="preserve"> with o</w:t>
      </w:r>
      <w:r w:rsidRPr="00690E93">
        <w:t xml:space="preserve">nly small amounts </w:t>
      </w:r>
      <w:r w:rsidR="00D22D01">
        <w:t xml:space="preserve">code and </w:t>
      </w:r>
      <w:r w:rsidRPr="00690E93">
        <w:t xml:space="preserve">local variable data </w:t>
      </w:r>
      <w:r w:rsidR="00D22D01">
        <w:t xml:space="preserve">able to </w:t>
      </w:r>
      <w:r w:rsidRPr="00690E93">
        <w:t xml:space="preserve">reside in </w:t>
      </w:r>
      <w:r w:rsidR="00690E93" w:rsidRPr="00690E93">
        <w:lastRenderedPageBreak/>
        <w:t>cog</w:t>
      </w:r>
      <w:r w:rsidRPr="00690E93">
        <w:t xml:space="preserve"> memory. VGA-Pong and VGA-driver demo code are some surprising examples that will run in COG </w:t>
      </w:r>
      <w:r w:rsidR="006126B0">
        <w:t xml:space="preserve">mode </w:t>
      </w:r>
      <w:r w:rsidRPr="00690E93">
        <w:t xml:space="preserve">using Main RAM for buffering. PASM </w:t>
      </w:r>
      <w:r w:rsidR="0033162F">
        <w:t xml:space="preserve">is </w:t>
      </w:r>
      <w:r w:rsidRPr="00690E93">
        <w:t>not required.</w:t>
      </w:r>
      <w:r w:rsidRPr="004971B2">
        <w:t xml:space="preserve">  </w:t>
      </w:r>
    </w:p>
    <w:p w:rsidR="00690E93" w:rsidRDefault="00EA7D71" w:rsidP="0006001B">
      <w:pPr>
        <w:pStyle w:val="BodyText"/>
        <w:numPr>
          <w:ilvl w:val="0"/>
          <w:numId w:val="13"/>
        </w:numPr>
        <w:spacing w:after="120"/>
      </w:pPr>
      <w:r w:rsidRPr="00690E93">
        <w:rPr>
          <w:b/>
        </w:rPr>
        <w:t>XMMC External Flash Code Main RAM Data</w:t>
      </w:r>
      <w:r w:rsidR="00690E93">
        <w:t>:</w:t>
      </w:r>
      <w:r w:rsidRPr="004971B2">
        <w:t xml:space="preserve"> </w:t>
      </w:r>
      <w:r w:rsidR="007B5D60">
        <w:t xml:space="preserve">The </w:t>
      </w:r>
      <w:r w:rsidRPr="004971B2">
        <w:t xml:space="preserve">Extended Memory Model Code </w:t>
      </w:r>
      <w:r w:rsidR="006A090F">
        <w:t xml:space="preserve">(XMMC) </w:t>
      </w:r>
      <w:r w:rsidR="00F37B2F">
        <w:t xml:space="preserve">mode </w:t>
      </w:r>
      <w:r w:rsidR="006A090F">
        <w:t xml:space="preserve">stores </w:t>
      </w:r>
      <w:r w:rsidRPr="004971B2">
        <w:t>program image</w:t>
      </w:r>
      <w:r w:rsidR="00760CC2">
        <w:t xml:space="preserve">s </w:t>
      </w:r>
      <w:r w:rsidR="006A090F">
        <w:t xml:space="preserve">in external </w:t>
      </w:r>
      <w:r w:rsidRPr="004971B2">
        <w:t>flash memory</w:t>
      </w:r>
      <w:r w:rsidR="00174324">
        <w:t xml:space="preserve">, an </w:t>
      </w:r>
      <w:r w:rsidRPr="004971B2">
        <w:t>SD card</w:t>
      </w:r>
      <w:r w:rsidR="00174324">
        <w:t>,</w:t>
      </w:r>
      <w:r w:rsidRPr="004971B2">
        <w:t xml:space="preserve"> or EEPROM.  Data such as variables are placed in Main RAM. </w:t>
      </w:r>
    </w:p>
    <w:p w:rsidR="00EA7D71" w:rsidRPr="004971B2" w:rsidRDefault="00EA7D71" w:rsidP="00690E93">
      <w:pPr>
        <w:pStyle w:val="BodyText"/>
        <w:spacing w:after="120"/>
        <w:ind w:left="720"/>
      </w:pPr>
      <w:r w:rsidRPr="00690E93">
        <w:t>XMMC is the best performing external memory model. It is faster than S</w:t>
      </w:r>
      <w:r w:rsidR="009F339C">
        <w:t>pin</w:t>
      </w:r>
      <w:r w:rsidRPr="00690E93">
        <w:t xml:space="preserve"> programs in many cases when using SPI Flash. Code can be forced into Main RAM for best performance of time</w:t>
      </w:r>
      <w:r w:rsidR="00760CC2">
        <w:t>-</w:t>
      </w:r>
      <w:r w:rsidRPr="00690E93">
        <w:t>critical tasks. This is a solution for the XMM</w:t>
      </w:r>
      <w:r w:rsidR="00760CC2">
        <w:t>-</w:t>
      </w:r>
      <w:r w:rsidRPr="00690E93">
        <w:t>determinism problem</w:t>
      </w:r>
      <w:r w:rsidR="00174324">
        <w:t xml:space="preserve"> – </w:t>
      </w:r>
      <w:r w:rsidRPr="00690E93">
        <w:t xml:space="preserve">XMM code </w:t>
      </w:r>
      <w:r w:rsidR="00174324">
        <w:t xml:space="preserve">relies </w:t>
      </w:r>
      <w:r w:rsidRPr="00690E93">
        <w:t xml:space="preserve">on a cache for performance and fetching cache lines can get in the way from one compile to the next depending on the code being used. </w:t>
      </w:r>
    </w:p>
    <w:p w:rsidR="00EA7D71" w:rsidRPr="009F339C" w:rsidRDefault="00EA7D71" w:rsidP="0006001B">
      <w:pPr>
        <w:pStyle w:val="BodyText"/>
        <w:numPr>
          <w:ilvl w:val="0"/>
          <w:numId w:val="13"/>
        </w:numPr>
        <w:spacing w:after="120"/>
      </w:pPr>
      <w:r w:rsidRPr="009F339C">
        <w:rPr>
          <w:b/>
        </w:rPr>
        <w:t>XMM-SINGLE External RAM</w:t>
      </w:r>
      <w:r w:rsidR="00690E93" w:rsidRPr="009F339C">
        <w:t xml:space="preserve">: </w:t>
      </w:r>
      <w:r w:rsidR="00F37B2F">
        <w:t xml:space="preserve">The </w:t>
      </w:r>
      <w:r w:rsidRPr="009F339C">
        <w:t xml:space="preserve">Extended Memory Model Single </w:t>
      </w:r>
      <w:r w:rsidR="00F37B2F">
        <w:t xml:space="preserve">mode </w:t>
      </w:r>
      <w:r w:rsidRPr="009F339C">
        <w:t>stores both program image and data on an external RAM. Data can also be forced into Main RAM.</w:t>
      </w:r>
    </w:p>
    <w:p w:rsidR="00EA7D71" w:rsidRPr="009F339C" w:rsidRDefault="00EA7D71" w:rsidP="0006001B">
      <w:pPr>
        <w:pStyle w:val="BodyText"/>
        <w:numPr>
          <w:ilvl w:val="0"/>
          <w:numId w:val="13"/>
        </w:numPr>
        <w:spacing w:after="120"/>
      </w:pPr>
      <w:r w:rsidRPr="009F339C">
        <w:rPr>
          <w:b/>
        </w:rPr>
        <w:t>XMM-SPLIT</w:t>
      </w:r>
      <w:r w:rsidR="00F37B2F">
        <w:rPr>
          <w:b/>
        </w:rPr>
        <w:t xml:space="preserve"> External Flash Code + RAM Data</w:t>
      </w:r>
      <w:r w:rsidR="00690E93" w:rsidRPr="009F339C">
        <w:t xml:space="preserve">: </w:t>
      </w:r>
      <w:r w:rsidR="00F37B2F">
        <w:t xml:space="preserve">The Extended Memory Model Split </w:t>
      </w:r>
      <w:r w:rsidRPr="009F339C">
        <w:t xml:space="preserve">External Flash Code </w:t>
      </w:r>
      <w:r w:rsidR="00F37B2F">
        <w:t xml:space="preserve">+ </w:t>
      </w:r>
      <w:r w:rsidRPr="009F339C">
        <w:t xml:space="preserve">RAM Data </w:t>
      </w:r>
      <w:r w:rsidR="00F37B2F">
        <w:t xml:space="preserve">mode </w:t>
      </w:r>
      <w:r w:rsidRPr="009F339C">
        <w:t>stores the program image on an external flash, SD</w:t>
      </w:r>
      <w:r w:rsidR="00F37B2F">
        <w:t xml:space="preserve"> card</w:t>
      </w:r>
      <w:r w:rsidRPr="009F339C">
        <w:t>, or EEPROM memory</w:t>
      </w:r>
      <w:r w:rsidR="00F37B2F">
        <w:t>,</w:t>
      </w:r>
      <w:r w:rsidRPr="009F339C">
        <w:t xml:space="preserve"> and variable data on an external RAM.</w:t>
      </w:r>
    </w:p>
    <w:p w:rsidR="00EA7D71" w:rsidRPr="009F339C" w:rsidRDefault="009F339C" w:rsidP="009F339C">
      <w:pPr>
        <w:pStyle w:val="BodyText"/>
        <w:spacing w:after="120"/>
      </w:pPr>
      <w:r w:rsidRPr="009F339C">
        <w:rPr>
          <w:b/>
        </w:rPr>
        <w:t>Note</w:t>
      </w:r>
      <w:r w:rsidRPr="009F339C">
        <w:t xml:space="preserve">: </w:t>
      </w:r>
      <w:r w:rsidR="00EA7D71" w:rsidRPr="009F339C">
        <w:t>XMM is compatible with libraries that launch COGC or PASM code into other cogs</w:t>
      </w:r>
      <w:r w:rsidR="00196FCD">
        <w:t>;</w:t>
      </w:r>
      <w:r w:rsidR="00EA7D71" w:rsidRPr="009F339C">
        <w:t xml:space="preserve"> </w:t>
      </w:r>
      <w:r w:rsidR="00196FCD">
        <w:t>h</w:t>
      </w:r>
      <w:r w:rsidR="00EA7D71" w:rsidRPr="009F339C">
        <w:t xml:space="preserve">owever, it is not currently compatible with code that launches LMM or CMM code into other cogs.  </w:t>
      </w:r>
    </w:p>
    <w:p w:rsidR="00EA7D71" w:rsidRPr="009F339C" w:rsidRDefault="00EA7D71" w:rsidP="004971B2">
      <w:pPr>
        <w:pStyle w:val="BodyText"/>
      </w:pPr>
    </w:p>
    <w:p w:rsidR="00EA7D71" w:rsidRPr="009F339C" w:rsidRDefault="00EA7D71" w:rsidP="004971B2">
      <w:pPr>
        <w:pStyle w:val="BodyText"/>
      </w:pPr>
      <w:r w:rsidRPr="009F339C">
        <w:t>Project examples that use a variety of memory models can be found in …Documents\SimpleIDE\Propeller GCC Demos.  Since the project stores the memory model settings, you will probably notice that most of those examples are already set to the optimal memory model for the project and target board.  For example, the C-VGA demo is a COG</w:t>
      </w:r>
      <w:r w:rsidR="00EF0FFC">
        <w:t>-</w:t>
      </w:r>
      <w:r w:rsidRPr="009F339C">
        <w:t xml:space="preserve">only program, so its memory model has been set to COG Cog RAM.  </w:t>
      </w:r>
      <w:r w:rsidR="00196FCD">
        <w:t>Additionally</w:t>
      </w:r>
      <w:r w:rsidRPr="009F339C">
        <w:t>, the Graphics demo can run on CMM or LMM, but it can also run on XMMC with board type EEPROM selected (</w:t>
      </w:r>
      <w:r w:rsidR="00EF0FFC">
        <w:t>a</w:t>
      </w:r>
      <w:r w:rsidRPr="009F339C">
        <w:t xml:space="preserve"> 64 KB or greater EEPROM must be used; two 32 KB EEPROM I</w:t>
      </w:r>
      <w:r w:rsidR="00690E93" w:rsidRPr="009F339C">
        <w:t>C</w:t>
      </w:r>
      <w:r w:rsidRPr="009F339C">
        <w:t>s will not work)</w:t>
      </w:r>
      <w:r w:rsidR="00EF0FFC">
        <w:t>;</w:t>
      </w:r>
      <w:r w:rsidRPr="009F339C">
        <w:t xml:space="preserve"> </w:t>
      </w:r>
      <w:r w:rsidR="00EF0FFC">
        <w:t>a</w:t>
      </w:r>
      <w:r w:rsidRPr="009F339C">
        <w:t>pproximately 6</w:t>
      </w:r>
      <w:r w:rsidR="00690E93" w:rsidRPr="009F339C">
        <w:t xml:space="preserve"> </w:t>
      </w:r>
      <w:r w:rsidRPr="009F339C">
        <w:t xml:space="preserve">KB of EEPROM code is used for program resources with EEPROM XMMC.  </w:t>
      </w:r>
    </w:p>
    <w:p w:rsidR="00EA7D71" w:rsidRPr="009F339C" w:rsidRDefault="00EA7D71" w:rsidP="004971B2">
      <w:pPr>
        <w:pStyle w:val="BodyText"/>
      </w:pPr>
    </w:p>
    <w:p w:rsidR="00EA7D71" w:rsidRDefault="00EA7D71" w:rsidP="004971B2">
      <w:pPr>
        <w:pStyle w:val="BodyText"/>
      </w:pPr>
      <w:r w:rsidRPr="00E61982">
        <w:rPr>
          <w:b/>
        </w:rPr>
        <w:t>Optimization</w:t>
      </w:r>
      <w:r w:rsidRPr="009F339C">
        <w:t xml:space="preserve">: Typically we want to optimize for size, but there are some programs that we want to optimize for speed at the cost of a larger program. Use -O2 </w:t>
      </w:r>
      <w:r w:rsidR="00EF0FFC">
        <w:t xml:space="preserve">Speed mode </w:t>
      </w:r>
      <w:r w:rsidRPr="009F339C">
        <w:t>for speed optimizations.</w:t>
      </w:r>
    </w:p>
    <w:p w:rsidR="009F339C" w:rsidRPr="004971B2" w:rsidRDefault="009F339C" w:rsidP="004971B2">
      <w:pPr>
        <w:pStyle w:val="BodyText"/>
      </w:pPr>
    </w:p>
    <w:p w:rsidR="00EA7D71" w:rsidRPr="00402F62" w:rsidRDefault="00EA7D71" w:rsidP="00CA0177">
      <w:pPr>
        <w:pStyle w:val="StyleHeading2CustomColorRGB686868"/>
      </w:pPr>
      <w:bookmarkStart w:id="108" w:name="_Toc355094822"/>
      <w:bookmarkStart w:id="109" w:name="Compiler_Options"/>
      <w:bookmarkStart w:id="110" w:name="_Toc372031976"/>
      <w:r w:rsidRPr="00402F62">
        <w:t>Compiler Options</w:t>
      </w:r>
      <w:bookmarkEnd w:id="108"/>
      <w:bookmarkEnd w:id="109"/>
      <w:bookmarkEnd w:id="110"/>
    </w:p>
    <w:p w:rsidR="00EA7D71" w:rsidRDefault="00EF0FFC" w:rsidP="00C760C7">
      <w:pPr>
        <w:pStyle w:val="BodyText"/>
      </w:pPr>
      <w:r>
        <w:t>Select these options as needed for a project.  The defaults are fine for most projects.</w:t>
      </w:r>
    </w:p>
    <w:p w:rsidR="00EF0FFC" w:rsidRPr="00C760C7" w:rsidRDefault="00EF0FFC" w:rsidP="00C760C7">
      <w:pPr>
        <w:pStyle w:val="BodyText"/>
      </w:pPr>
    </w:p>
    <w:p w:rsidR="00EA7D71" w:rsidRDefault="00DB2F9B" w:rsidP="00EA7D71">
      <w:pPr>
        <w:pStyle w:val="ListParagraph"/>
        <w:keepNext/>
        <w:keepLines/>
        <w:ind w:right="360"/>
      </w:pPr>
      <w:r>
        <w:rPr>
          <w:noProof/>
        </w:rPr>
        <w:drawing>
          <wp:inline distT="0" distB="0" distL="0" distR="0" wp14:anchorId="73DD1EA4" wp14:editId="04ED7FEE">
            <wp:extent cx="2848373" cy="1790950"/>
            <wp:effectExtent l="0" t="0" r="9525"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 Settings.PNG"/>
                    <pic:cNvPicPr/>
                  </pic:nvPicPr>
                  <pic:blipFill>
                    <a:blip r:embed="rId103">
                      <a:extLst>
                        <a:ext uri="{28A0092B-C50C-407E-A947-70E740481C1C}">
                          <a14:useLocalDpi xmlns:a14="http://schemas.microsoft.com/office/drawing/2010/main" val="0"/>
                        </a:ext>
                      </a:extLst>
                    </a:blip>
                    <a:stretch>
                      <a:fillRect/>
                    </a:stretch>
                  </pic:blipFill>
                  <pic:spPr>
                    <a:xfrm>
                      <a:off x="0" y="0"/>
                      <a:ext cx="2848373" cy="1790950"/>
                    </a:xfrm>
                    <a:prstGeom prst="rect">
                      <a:avLst/>
                    </a:prstGeom>
                  </pic:spPr>
                </pic:pic>
              </a:graphicData>
            </a:graphic>
          </wp:inline>
        </w:drawing>
      </w:r>
    </w:p>
    <w:p w:rsidR="00EA7D71" w:rsidRDefault="00EA7D71" w:rsidP="00EA7D71">
      <w:pPr>
        <w:pStyle w:val="ListParagraph"/>
        <w:ind w:right="360"/>
      </w:pPr>
    </w:p>
    <w:p w:rsidR="00EA7D71" w:rsidRDefault="00EA7D71" w:rsidP="009F339C">
      <w:pPr>
        <w:pStyle w:val="BodyText"/>
        <w:numPr>
          <w:ilvl w:val="0"/>
          <w:numId w:val="21"/>
        </w:numPr>
        <w:spacing w:after="120"/>
      </w:pPr>
      <w:r w:rsidRPr="002A676B">
        <w:rPr>
          <w:b/>
        </w:rPr>
        <w:t>Simple Printf</w:t>
      </w:r>
      <w:r w:rsidRPr="002A676B">
        <w:t xml:space="preserve">: Deprecated.  See Linker tab’s Tiny </w:t>
      </w:r>
      <w:r w:rsidR="00EF0FFC">
        <w:t>L</w:t>
      </w:r>
      <w:r w:rsidRPr="002A676B">
        <w:t xml:space="preserve">ib option.  </w:t>
      </w:r>
    </w:p>
    <w:p w:rsidR="00EA7D71" w:rsidRDefault="00EA7D71" w:rsidP="009F339C">
      <w:pPr>
        <w:pStyle w:val="BodyText"/>
        <w:numPr>
          <w:ilvl w:val="0"/>
          <w:numId w:val="21"/>
        </w:numPr>
        <w:spacing w:after="120"/>
      </w:pPr>
      <w:r>
        <w:rPr>
          <w:b/>
        </w:rPr>
        <w:t>32</w:t>
      </w:r>
      <w:r w:rsidR="003D73A7">
        <w:rPr>
          <w:b/>
        </w:rPr>
        <w:t>-</w:t>
      </w:r>
      <w:r>
        <w:rPr>
          <w:b/>
        </w:rPr>
        <w:t>bit Doubles</w:t>
      </w:r>
      <w:r>
        <w:t xml:space="preserve">: </w:t>
      </w:r>
      <w:r w:rsidR="00EF0FFC">
        <w:t xml:space="preserve">(default) </w:t>
      </w:r>
      <w:r>
        <w:t>Use 32</w:t>
      </w:r>
      <w:r w:rsidR="009F339C">
        <w:t>-</w:t>
      </w:r>
      <w:r>
        <w:t>bit doubles for floating point double variables. 64</w:t>
      </w:r>
      <w:r w:rsidR="009F339C">
        <w:t>-</w:t>
      </w:r>
      <w:r>
        <w:t>bit doubles</w:t>
      </w:r>
      <w:r w:rsidR="00EF0FFC">
        <w:t xml:space="preserve"> are </w:t>
      </w:r>
      <w:r>
        <w:t>too big for most LMM programs.</w:t>
      </w:r>
    </w:p>
    <w:p w:rsidR="00EA7D71" w:rsidRDefault="00EA7D71" w:rsidP="009F339C">
      <w:pPr>
        <w:pStyle w:val="BodyText"/>
        <w:numPr>
          <w:ilvl w:val="0"/>
          <w:numId w:val="21"/>
        </w:numPr>
        <w:spacing w:after="120"/>
      </w:pPr>
      <w:r>
        <w:rPr>
          <w:b/>
        </w:rPr>
        <w:lastRenderedPageBreak/>
        <w:t>All Warnings</w:t>
      </w:r>
      <w:r>
        <w:t xml:space="preserve">: </w:t>
      </w:r>
      <w:r w:rsidR="00EF0FFC">
        <w:t xml:space="preserve">When checked, </w:t>
      </w:r>
      <w:r w:rsidR="003D73A7">
        <w:t>the</w:t>
      </w:r>
      <w:r>
        <w:t xml:space="preserve"> compiler </w:t>
      </w:r>
      <w:r w:rsidR="00EF0FFC">
        <w:t>will</w:t>
      </w:r>
      <w:r>
        <w:t xml:space="preserve"> generate all possible warnings </w:t>
      </w:r>
      <w:r w:rsidR="00EF0FFC">
        <w:t xml:space="preserve">for </w:t>
      </w:r>
      <w:r>
        <w:t xml:space="preserve">issues in code that </w:t>
      </w:r>
      <w:r w:rsidR="00EF0FFC">
        <w:t>may</w:t>
      </w:r>
      <w:r>
        <w:t xml:space="preserve"> cause trouble.</w:t>
      </w:r>
    </w:p>
    <w:p w:rsidR="00EA7D71" w:rsidRDefault="00EA7D71" w:rsidP="009F339C">
      <w:pPr>
        <w:pStyle w:val="BodyText"/>
        <w:numPr>
          <w:ilvl w:val="0"/>
          <w:numId w:val="21"/>
        </w:numPr>
        <w:spacing w:after="120"/>
      </w:pPr>
      <w:r>
        <w:rPr>
          <w:b/>
        </w:rPr>
        <w:t>No Fcache</w:t>
      </w:r>
      <w:r>
        <w:t xml:space="preserve">: </w:t>
      </w:r>
      <w:r w:rsidR="00EF0FFC">
        <w:t xml:space="preserve">Check this option to prevent the </w:t>
      </w:r>
      <w:r>
        <w:t xml:space="preserve">compiler </w:t>
      </w:r>
      <w:r w:rsidR="00EF0FFC">
        <w:t xml:space="preserve">from using </w:t>
      </w:r>
      <w:r>
        <w:t>Fast Cache (</w:t>
      </w:r>
      <w:r w:rsidR="00EF0FFC">
        <w:t>F</w:t>
      </w:r>
      <w:r>
        <w:t>cache). Fcache generally improves performance but it can be disabled.</w:t>
      </w:r>
    </w:p>
    <w:p w:rsidR="00EA7D71" w:rsidRDefault="00EA7D71" w:rsidP="009F339C">
      <w:pPr>
        <w:pStyle w:val="BodyText"/>
        <w:numPr>
          <w:ilvl w:val="0"/>
          <w:numId w:val="21"/>
        </w:numPr>
        <w:spacing w:after="120"/>
      </w:pPr>
      <w:r>
        <w:rPr>
          <w:b/>
        </w:rPr>
        <w:t>Exceptions</w:t>
      </w:r>
      <w:r>
        <w:t xml:space="preserve">: This should be enabled </w:t>
      </w:r>
      <w:r w:rsidR="007300ED">
        <w:t xml:space="preserve">only </w:t>
      </w:r>
      <w:r>
        <w:t>for C++ programs that use try/catch exceptions. Using exceptions may cause code size to increase.</w:t>
      </w:r>
    </w:p>
    <w:p w:rsidR="007300ED" w:rsidRDefault="007300ED" w:rsidP="009F339C">
      <w:pPr>
        <w:pStyle w:val="BodyText"/>
        <w:numPr>
          <w:ilvl w:val="0"/>
          <w:numId w:val="21"/>
        </w:numPr>
        <w:spacing w:after="120"/>
      </w:pPr>
      <w:r>
        <w:rPr>
          <w:b/>
        </w:rPr>
        <w:t>Enable Pruning</w:t>
      </w:r>
      <w:r w:rsidRPr="00DB3688">
        <w:t>:</w:t>
      </w:r>
      <w:r>
        <w:rPr>
          <w:b/>
        </w:rPr>
        <w:t xml:space="preserve"> </w:t>
      </w:r>
      <w:r>
        <w:t>Enable this option to have the compiler and linker remove unused code from the program image.  This option saves the most space in projects using non-optimized libraries; Propeller GCC uses optimized libraries, so the savings are usually minimal with this option enabled.</w:t>
      </w:r>
    </w:p>
    <w:p w:rsidR="00EA7D71" w:rsidRDefault="00EA7D71" w:rsidP="009F339C">
      <w:pPr>
        <w:pStyle w:val="BodyText"/>
        <w:numPr>
          <w:ilvl w:val="0"/>
          <w:numId w:val="21"/>
        </w:numPr>
        <w:spacing w:after="120"/>
      </w:pPr>
      <w:r>
        <w:rPr>
          <w:b/>
        </w:rPr>
        <w:t>Other Compiler Options</w:t>
      </w:r>
      <w:r>
        <w:t xml:space="preserve">: This allows adding -D flags for programs that may need them. There are other flags that can be added here when using libraries. Use the </w:t>
      </w:r>
      <w:r w:rsidR="00001130">
        <w:t xml:space="preserve">Project </w:t>
      </w:r>
      <w:r>
        <w:t xml:space="preserve">Manager’s Add Include Path for using prebuilt libraries.  One may need </w:t>
      </w:r>
      <w:r w:rsidR="00001130">
        <w:t>-</w:t>
      </w:r>
      <w:r>
        <w:t>I &lt;path-to-library-headers&gt; for using prebuilt libraries.</w:t>
      </w:r>
    </w:p>
    <w:p w:rsidR="00EA7D71" w:rsidRDefault="00EA7D71" w:rsidP="00EA7D71">
      <w:pPr>
        <w:pStyle w:val="ListParagraph"/>
        <w:ind w:right="360"/>
      </w:pPr>
    </w:p>
    <w:p w:rsidR="00EA7D71" w:rsidRPr="00402F62" w:rsidRDefault="00EA7D71" w:rsidP="00CA0177">
      <w:pPr>
        <w:pStyle w:val="StyleHeading2CustomColorRGB686868"/>
      </w:pPr>
      <w:bookmarkStart w:id="111" w:name="_Toc355094823"/>
      <w:bookmarkStart w:id="112" w:name="_Toc372031977"/>
      <w:r w:rsidRPr="00402F62">
        <w:t>Linker Options</w:t>
      </w:r>
      <w:bookmarkEnd w:id="111"/>
      <w:bookmarkEnd w:id="112"/>
    </w:p>
    <w:p w:rsidR="00EA7D71" w:rsidRDefault="00EA7D71" w:rsidP="00EA7D71">
      <w:pPr>
        <w:pStyle w:val="ListParagraph"/>
        <w:keepNext/>
        <w:keepLines/>
        <w:ind w:right="360"/>
      </w:pPr>
    </w:p>
    <w:p w:rsidR="00EA7D71" w:rsidRDefault="00DB2F9B" w:rsidP="00EA7D71">
      <w:pPr>
        <w:pStyle w:val="ListParagraph"/>
        <w:keepNext/>
        <w:keepLines/>
        <w:ind w:right="360"/>
      </w:pPr>
      <w:r>
        <w:rPr>
          <w:noProof/>
        </w:rPr>
        <w:drawing>
          <wp:inline distT="0" distB="0" distL="0" distR="0" wp14:anchorId="265174CD" wp14:editId="1DFA9DD0">
            <wp:extent cx="2857899" cy="1819529"/>
            <wp:effectExtent l="0" t="0" r="0" b="9525"/>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r Options.PNG"/>
                    <pic:cNvPicPr/>
                  </pic:nvPicPr>
                  <pic:blipFill>
                    <a:blip r:embed="rId104">
                      <a:extLst>
                        <a:ext uri="{28A0092B-C50C-407E-A947-70E740481C1C}">
                          <a14:useLocalDpi xmlns:a14="http://schemas.microsoft.com/office/drawing/2010/main" val="0"/>
                        </a:ext>
                      </a:extLst>
                    </a:blip>
                    <a:stretch>
                      <a:fillRect/>
                    </a:stretch>
                  </pic:blipFill>
                  <pic:spPr>
                    <a:xfrm>
                      <a:off x="0" y="0"/>
                      <a:ext cx="2857899" cy="1819529"/>
                    </a:xfrm>
                    <a:prstGeom prst="rect">
                      <a:avLst/>
                    </a:prstGeom>
                  </pic:spPr>
                </pic:pic>
              </a:graphicData>
            </a:graphic>
          </wp:inline>
        </w:drawing>
      </w:r>
    </w:p>
    <w:p w:rsidR="00EA7D71" w:rsidRDefault="00EA7D71" w:rsidP="00EA7D71">
      <w:pPr>
        <w:pStyle w:val="ListParagraph"/>
        <w:ind w:right="360"/>
      </w:pPr>
    </w:p>
    <w:p w:rsidR="00EA7D71" w:rsidRPr="009F339C" w:rsidRDefault="00EA7D71" w:rsidP="009F339C">
      <w:pPr>
        <w:pStyle w:val="BodyText"/>
        <w:numPr>
          <w:ilvl w:val="0"/>
          <w:numId w:val="22"/>
        </w:numPr>
        <w:spacing w:after="120"/>
        <w:rPr>
          <w:b/>
        </w:rPr>
      </w:pPr>
      <w:r>
        <w:rPr>
          <w:b/>
        </w:rPr>
        <w:t>Math Lib</w:t>
      </w:r>
      <w:r>
        <w:t xml:space="preserve">: Must be checked if using single or double precision floating point in the program. The program will compile without checking this, but it will not run correctly. </w:t>
      </w:r>
      <w:r w:rsidRPr="009F339C">
        <w:rPr>
          <w:b/>
        </w:rPr>
        <w:t>The Math library must be included for floating point to work.</w:t>
      </w:r>
    </w:p>
    <w:p w:rsidR="00EA7D71" w:rsidRPr="00371D0D" w:rsidRDefault="00EA7D71" w:rsidP="009F339C">
      <w:pPr>
        <w:pStyle w:val="BodyText"/>
        <w:numPr>
          <w:ilvl w:val="0"/>
          <w:numId w:val="22"/>
        </w:numPr>
        <w:spacing w:after="120"/>
      </w:pPr>
      <w:r>
        <w:rPr>
          <w:b/>
        </w:rPr>
        <w:t>Tiny lib</w:t>
      </w:r>
      <w:r>
        <w:t xml:space="preserve">: </w:t>
      </w:r>
      <w:r w:rsidRPr="0066623E">
        <w:t xml:space="preserve">Significantly reduces code size for programs that need </w:t>
      </w:r>
      <w:r w:rsidRPr="009F339C">
        <w:rPr>
          <w:rFonts w:ascii="Courier New" w:hAnsi="Courier New"/>
          <w:b/>
          <w:color w:val="0000FF"/>
          <w:kern w:val="0"/>
        </w:rPr>
        <w:t>printf</w:t>
      </w:r>
      <w:r w:rsidRPr="0066623E">
        <w:t>, but not file I/O or math library support.</w:t>
      </w:r>
      <w:r>
        <w:t xml:space="preserve">  For example, the Welcome Application’s simple hello message drops from 8.21</w:t>
      </w:r>
      <w:r w:rsidR="00A71C2B">
        <w:t xml:space="preserve"> KB</w:t>
      </w:r>
      <w:r>
        <w:t xml:space="preserve"> to 3.16 KB.  </w:t>
      </w:r>
    </w:p>
    <w:p w:rsidR="00DB3688" w:rsidRDefault="00EA7D71" w:rsidP="009F339C">
      <w:pPr>
        <w:pStyle w:val="BodyText"/>
        <w:numPr>
          <w:ilvl w:val="0"/>
          <w:numId w:val="22"/>
        </w:numPr>
        <w:spacing w:after="120"/>
      </w:pPr>
      <w:r>
        <w:rPr>
          <w:b/>
        </w:rPr>
        <w:t>Pthread Lib</w:t>
      </w:r>
      <w:r>
        <w:t xml:space="preserve">: This option must be checked if using Pthreads for running multiple threaded programs in one </w:t>
      </w:r>
      <w:r w:rsidR="009F339C">
        <w:t>cog</w:t>
      </w:r>
      <w:r>
        <w:t xml:space="preserve"> or many </w:t>
      </w:r>
      <w:r w:rsidR="009F339C">
        <w:t>cogs</w:t>
      </w:r>
      <w:r>
        <w:t xml:space="preserve">. The number of threads available is limited by memory. XMM/XMMC programs will run all threads on the main program cog. LMM programs can run M </w:t>
      </w:r>
      <w:r w:rsidR="00A46EDE">
        <w:t xml:space="preserve">number of </w:t>
      </w:r>
      <w:r>
        <w:t xml:space="preserve">threads on N </w:t>
      </w:r>
      <w:r w:rsidR="009F339C">
        <w:t>cogs</w:t>
      </w:r>
      <w:r>
        <w:t>. For Pthreads</w:t>
      </w:r>
      <w:r w:rsidR="006126B0">
        <w:t>,</w:t>
      </w:r>
      <w:r>
        <w:t xml:space="preserve"> N </w:t>
      </w:r>
      <w:r w:rsidR="009F339C">
        <w:t>cogs</w:t>
      </w:r>
      <w:r>
        <w:t xml:space="preserve"> is limited to 8 for LMM programs</w:t>
      </w:r>
      <w:r w:rsidR="00A46EDE">
        <w:t>,</w:t>
      </w:r>
      <w:r>
        <w:t xml:space="preserve"> and</w:t>
      </w:r>
      <w:r w:rsidR="00A46EDE">
        <w:t xml:space="preserve"> is limited to</w:t>
      </w:r>
      <w:r>
        <w:t xml:space="preserve"> 1 for XMM</w:t>
      </w:r>
      <w:r w:rsidR="00A46EDE">
        <w:t>/XMMC</w:t>
      </w:r>
      <w:r>
        <w:t xml:space="preserve"> programs. </w:t>
      </w:r>
      <w:r w:rsidR="00A46EDE">
        <w:t xml:space="preserve">The size of </w:t>
      </w:r>
      <w:r>
        <w:t xml:space="preserve">M is limited only by memory available. This is an advanced feature; see </w:t>
      </w:r>
      <w:hyperlink r:id="rId105" w:history="1">
        <w:r w:rsidR="00E61982">
          <w:rPr>
            <w:rStyle w:val="Hyperlink"/>
            <w:rFonts w:cs="Arial"/>
            <w:szCs w:val="20"/>
          </w:rPr>
          <w:t>http://www.parallax.com/propellergcc</w:t>
        </w:r>
      </w:hyperlink>
      <w:r>
        <w:t xml:space="preserve"> for more information. </w:t>
      </w:r>
    </w:p>
    <w:p w:rsidR="00DB3688" w:rsidRDefault="00DB3688" w:rsidP="009F339C">
      <w:pPr>
        <w:pStyle w:val="BodyText"/>
        <w:numPr>
          <w:ilvl w:val="0"/>
          <w:numId w:val="22"/>
        </w:numPr>
        <w:spacing w:after="120"/>
      </w:pPr>
      <w:r w:rsidRPr="00DB3688">
        <w:rPr>
          <w:b/>
        </w:rPr>
        <w:t>Other Linker Options</w:t>
      </w:r>
      <w:r>
        <w:t>: This allows adding linker-specific options. For example, “-lname” may be added for using a prebuilt library. A prebuilt library has subfolders for memory models like cmm, lmm, xmmc, etc., each containing a precompiled binary archive for the target memory model named libname.a.  Special Linker scripts can be added here if a board does not fit a built-in memory layout.</w:t>
      </w:r>
    </w:p>
    <w:p w:rsidR="00DB3688" w:rsidRPr="00EA7D71" w:rsidRDefault="00DB3688" w:rsidP="00DB3688">
      <w:pPr>
        <w:pStyle w:val="StyleHeading1CustomColorRGB79129189Before0ptAft"/>
      </w:pPr>
      <w:bookmarkStart w:id="113" w:name="_Toc355094824"/>
      <w:bookmarkStart w:id="114" w:name="_Toc353457410"/>
      <w:bookmarkStart w:id="115" w:name="_Ref354843805"/>
      <w:bookmarkStart w:id="116" w:name="_Toc372031978"/>
      <w:r w:rsidRPr="00EA7D71">
        <w:lastRenderedPageBreak/>
        <w:t>SimpleIDE Terminal</w:t>
      </w:r>
      <w:bookmarkEnd w:id="116"/>
    </w:p>
    <w:bookmarkEnd w:id="113"/>
    <w:p w:rsidR="00EA7D71" w:rsidRPr="00C760C7" w:rsidRDefault="00EA7D71" w:rsidP="00C760C7">
      <w:pPr>
        <w:pStyle w:val="BodyText"/>
      </w:pPr>
      <w:r w:rsidRPr="00C760C7">
        <w:t xml:space="preserve">The SimpleIDE Terminal displays the </w:t>
      </w:r>
      <w:r w:rsidR="00140400">
        <w:t>output</w:t>
      </w:r>
      <w:r w:rsidR="00140400" w:rsidRPr="00C760C7">
        <w:t xml:space="preserve"> </w:t>
      </w:r>
      <w:r w:rsidR="00140400">
        <w:t>from</w:t>
      </w:r>
      <w:r w:rsidR="00140400" w:rsidRPr="00C760C7">
        <w:t xml:space="preserve"> </w:t>
      </w:r>
      <w:r w:rsidR="00140400">
        <w:t xml:space="preserve">various text functions, such as the Standard C Library’s </w:t>
      </w:r>
      <w:r w:rsidRPr="00C760C7">
        <w:rPr>
          <w:rFonts w:ascii="Courier New" w:hAnsi="Courier New"/>
          <w:b/>
          <w:bCs w:val="0"/>
          <w:color w:val="0000FF"/>
          <w:kern w:val="0"/>
          <w:szCs w:val="20"/>
        </w:rPr>
        <w:t>printf</w:t>
      </w:r>
      <w:r w:rsidRPr="00C760C7">
        <w:t>,</w:t>
      </w:r>
      <w:r w:rsidR="00140400">
        <w:t xml:space="preserve"> and</w:t>
      </w:r>
      <w:r w:rsidRPr="00C760C7">
        <w:t xml:space="preserve"> </w:t>
      </w:r>
      <w:r w:rsidRPr="00C760C7">
        <w:rPr>
          <w:rFonts w:ascii="Courier New" w:hAnsi="Courier New"/>
          <w:b/>
          <w:bCs w:val="0"/>
          <w:color w:val="0000FF"/>
          <w:kern w:val="0"/>
          <w:szCs w:val="20"/>
        </w:rPr>
        <w:t>putc</w:t>
      </w:r>
      <w:r w:rsidR="00140400">
        <w:t xml:space="preserve"> functions, and Simple Library’s </w:t>
      </w:r>
      <w:r w:rsidR="00140400" w:rsidRPr="00C760C7">
        <w:rPr>
          <w:rFonts w:ascii="Courier New" w:hAnsi="Courier New"/>
          <w:b/>
          <w:bCs w:val="0"/>
          <w:color w:val="0000FF"/>
          <w:kern w:val="0"/>
          <w:szCs w:val="20"/>
        </w:rPr>
        <w:t>print</w:t>
      </w:r>
      <w:r w:rsidR="00140400" w:rsidRPr="00C760C7">
        <w:t xml:space="preserve"> </w:t>
      </w:r>
      <w:r w:rsidRPr="00C760C7">
        <w:t>function.  The</w:t>
      </w:r>
      <w:r w:rsidR="00C760C7">
        <w:t xml:space="preserve"> </w:t>
      </w:r>
      <w:r w:rsidR="00140400">
        <w:t xml:space="preserve">terminal </w:t>
      </w:r>
      <w:r w:rsidR="00C760C7">
        <w:t xml:space="preserve">can also </w:t>
      </w:r>
      <w:r w:rsidR="00140400">
        <w:t>take keyboard input and transmit</w:t>
      </w:r>
      <w:r w:rsidR="00C760C7">
        <w:t xml:space="preserve"> text</w:t>
      </w:r>
      <w:r w:rsidRPr="00C760C7">
        <w:t xml:space="preserve"> </w:t>
      </w:r>
      <w:r w:rsidR="00140400">
        <w:t xml:space="preserve">to the </w:t>
      </w:r>
      <w:r w:rsidR="00C760C7" w:rsidRPr="00C760C7">
        <w:t>Propeller</w:t>
      </w:r>
      <w:r w:rsidR="00140400">
        <w:t xml:space="preserve"> to be received by </w:t>
      </w:r>
      <w:r w:rsidRPr="00C760C7">
        <w:t xml:space="preserve">functions like </w:t>
      </w:r>
      <w:r w:rsidRPr="00C760C7">
        <w:rPr>
          <w:rFonts w:ascii="Courier New" w:hAnsi="Courier New"/>
          <w:b/>
          <w:bCs w:val="0"/>
          <w:color w:val="0000FF"/>
          <w:kern w:val="0"/>
          <w:szCs w:val="20"/>
        </w:rPr>
        <w:t>scanf</w:t>
      </w:r>
      <w:r w:rsidRPr="00C760C7">
        <w:t xml:space="preserve"> and </w:t>
      </w:r>
      <w:r w:rsidRPr="00C760C7">
        <w:rPr>
          <w:rFonts w:ascii="Courier New" w:hAnsi="Courier New"/>
          <w:b/>
          <w:bCs w:val="0"/>
          <w:color w:val="0000FF"/>
          <w:kern w:val="0"/>
          <w:szCs w:val="20"/>
        </w:rPr>
        <w:t>getc</w:t>
      </w:r>
      <w:r w:rsidRPr="00C760C7">
        <w:t>.  Data from this window can also be shaded, copied</w:t>
      </w:r>
      <w:r w:rsidR="00C760C7">
        <w:t xml:space="preserve">, </w:t>
      </w:r>
      <w:r w:rsidRPr="00C760C7">
        <w:t>and pasted into othe</w:t>
      </w:r>
      <w:r w:rsidR="00C04C1B">
        <w:t>r applications</w:t>
      </w:r>
      <w:r w:rsidRPr="00C760C7">
        <w:t>.</w:t>
      </w:r>
    </w:p>
    <w:p w:rsidR="00EA7D71" w:rsidRPr="00371D0D" w:rsidRDefault="00EA7D71" w:rsidP="00EA7D71">
      <w:pPr>
        <w:ind w:left="360"/>
      </w:pPr>
    </w:p>
    <w:p w:rsidR="00EA7D71" w:rsidRPr="00371D0D" w:rsidRDefault="00DB2F9B" w:rsidP="00EA7D71">
      <w:pPr>
        <w:ind w:left="360"/>
      </w:pPr>
      <w:r>
        <w:rPr>
          <w:noProof/>
        </w:rPr>
        <w:drawing>
          <wp:inline distT="0" distB="0" distL="0" distR="0" wp14:anchorId="3284F706" wp14:editId="32057F71">
            <wp:extent cx="4023360" cy="2011680"/>
            <wp:effectExtent l="0" t="0" r="0" b="762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 Hello.PNG"/>
                    <pic:cNvPicPr/>
                  </pic:nvPicPr>
                  <pic:blipFill>
                    <a:blip r:embed="rId13">
                      <a:extLst>
                        <a:ext uri="{28A0092B-C50C-407E-A947-70E740481C1C}">
                          <a14:useLocalDpi xmlns:a14="http://schemas.microsoft.com/office/drawing/2010/main" val="0"/>
                        </a:ext>
                      </a:extLst>
                    </a:blip>
                    <a:stretch>
                      <a:fillRect/>
                    </a:stretch>
                  </pic:blipFill>
                  <pic:spPr>
                    <a:xfrm>
                      <a:off x="0" y="0"/>
                      <a:ext cx="4023360" cy="2011680"/>
                    </a:xfrm>
                    <a:prstGeom prst="rect">
                      <a:avLst/>
                    </a:prstGeom>
                  </pic:spPr>
                </pic:pic>
              </a:graphicData>
            </a:graphic>
          </wp:inline>
        </w:drawing>
      </w:r>
    </w:p>
    <w:p w:rsidR="00EA7D71" w:rsidRPr="00C760C7" w:rsidRDefault="00EA7D71" w:rsidP="00473BF2">
      <w:pPr>
        <w:pStyle w:val="StyleHeading2CustomColorRGB686868"/>
      </w:pPr>
      <w:r w:rsidRPr="00371D0D">
        <w:t xml:space="preserve"> </w:t>
      </w:r>
      <w:bookmarkStart w:id="117" w:name="_Toc372031979"/>
      <w:r w:rsidRPr="00C760C7">
        <w:t>Features</w:t>
      </w:r>
      <w:bookmarkEnd w:id="117"/>
    </w:p>
    <w:p w:rsidR="00EA7D71" w:rsidRPr="00C760C7" w:rsidRDefault="00EA7D71" w:rsidP="0006001B">
      <w:pPr>
        <w:pStyle w:val="BodyText"/>
        <w:numPr>
          <w:ilvl w:val="0"/>
          <w:numId w:val="19"/>
        </w:numPr>
        <w:spacing w:after="60"/>
      </w:pPr>
      <w:r w:rsidRPr="00C760C7">
        <w:t>A Clear button for clearing the terminal of any previously printed text</w:t>
      </w:r>
    </w:p>
    <w:p w:rsidR="00EA7D71" w:rsidRPr="00C760C7" w:rsidRDefault="00EA7D71" w:rsidP="0006001B">
      <w:pPr>
        <w:pStyle w:val="BodyText"/>
        <w:numPr>
          <w:ilvl w:val="0"/>
          <w:numId w:val="19"/>
        </w:numPr>
        <w:spacing w:after="60"/>
      </w:pPr>
      <w:r w:rsidRPr="00C760C7">
        <w:t xml:space="preserve">An Options button for setting </w:t>
      </w:r>
      <w:r w:rsidR="00347161">
        <w:t>a</w:t>
      </w:r>
      <w:r w:rsidR="00347161" w:rsidRPr="00C760C7">
        <w:t xml:space="preserve">ppearance </w:t>
      </w:r>
      <w:r w:rsidRPr="00C760C7">
        <w:t xml:space="preserve">and </w:t>
      </w:r>
      <w:r w:rsidR="00347161">
        <w:t>f</w:t>
      </w:r>
      <w:r w:rsidR="00347161" w:rsidRPr="00C760C7">
        <w:t>unction</w:t>
      </w:r>
    </w:p>
    <w:p w:rsidR="00EA7D71" w:rsidRPr="00C760C7" w:rsidRDefault="00EA7D71" w:rsidP="0006001B">
      <w:pPr>
        <w:pStyle w:val="BodyText"/>
        <w:numPr>
          <w:ilvl w:val="0"/>
          <w:numId w:val="19"/>
        </w:numPr>
        <w:spacing w:after="60"/>
      </w:pPr>
      <w:r w:rsidRPr="00C760C7">
        <w:t>Disable button to stop displaying incoming messages</w:t>
      </w:r>
    </w:p>
    <w:p w:rsidR="00EA7D71" w:rsidRPr="00C760C7" w:rsidRDefault="00EA7D71" w:rsidP="0006001B">
      <w:pPr>
        <w:pStyle w:val="BodyText"/>
        <w:numPr>
          <w:ilvl w:val="0"/>
          <w:numId w:val="19"/>
        </w:numPr>
        <w:spacing w:after="60"/>
      </w:pPr>
      <w:r w:rsidRPr="00C760C7">
        <w:t>A baud rate selection dropdown</w:t>
      </w:r>
    </w:p>
    <w:p w:rsidR="00EA7D71" w:rsidRPr="00C760C7" w:rsidRDefault="00347161" w:rsidP="0006001B">
      <w:pPr>
        <w:pStyle w:val="BodyText"/>
        <w:numPr>
          <w:ilvl w:val="0"/>
          <w:numId w:val="19"/>
        </w:numPr>
        <w:spacing w:after="60"/>
      </w:pPr>
      <w:r>
        <w:t>A d</w:t>
      </w:r>
      <w:r w:rsidR="00A46EDE">
        <w:t>isplay</w:t>
      </w:r>
      <w:r>
        <w:t xml:space="preserve"> indicating</w:t>
      </w:r>
      <w:r w:rsidR="00A46EDE">
        <w:t xml:space="preserve"> the COM</w:t>
      </w:r>
      <w:r w:rsidR="00EA7D71" w:rsidRPr="00C760C7">
        <w:t xml:space="preserve"> Port that is</w:t>
      </w:r>
      <w:r w:rsidR="00A46EDE">
        <w:t>/was</w:t>
      </w:r>
      <w:r w:rsidR="00EA7D71" w:rsidRPr="00C760C7">
        <w:t xml:space="preserve"> connected</w:t>
      </w:r>
    </w:p>
    <w:p w:rsidR="00EA7D71" w:rsidRPr="00C760C7" w:rsidRDefault="00EA7D71" w:rsidP="0006001B">
      <w:pPr>
        <w:pStyle w:val="BodyText"/>
        <w:numPr>
          <w:ilvl w:val="0"/>
          <w:numId w:val="19"/>
        </w:numPr>
        <w:spacing w:after="60"/>
      </w:pPr>
      <w:r w:rsidRPr="00C760C7">
        <w:t>Echo On checkbox</w:t>
      </w:r>
      <w:r w:rsidR="00347161">
        <w:t xml:space="preserve"> for echoing transmitted text on the display</w:t>
      </w:r>
    </w:p>
    <w:p w:rsidR="00EA7D71" w:rsidRPr="00C760C7" w:rsidRDefault="00EA7D71" w:rsidP="00473BF2">
      <w:pPr>
        <w:pStyle w:val="StyleHeading2CustomColorRGB686868"/>
      </w:pPr>
      <w:bookmarkStart w:id="118" w:name="_Toc355094825"/>
      <w:bookmarkStart w:id="119" w:name="_Toc372031980"/>
      <w:r w:rsidRPr="00C760C7">
        <w:t>Options</w:t>
      </w:r>
      <w:bookmarkEnd w:id="118"/>
      <w:bookmarkEnd w:id="119"/>
    </w:p>
    <w:p w:rsidR="00EA7D71" w:rsidRDefault="00EA7D71" w:rsidP="00C760C7">
      <w:pPr>
        <w:pStyle w:val="BodyText"/>
        <w:spacing w:after="80"/>
      </w:pPr>
      <w:r w:rsidRPr="00C32BCF">
        <w:rPr>
          <w:b/>
        </w:rPr>
        <w:t xml:space="preserve">Appearance </w:t>
      </w:r>
      <w:r w:rsidR="00C32BCF" w:rsidRPr="00C32BCF">
        <w:rPr>
          <w:b/>
        </w:rPr>
        <w:t>Tab:</w:t>
      </w:r>
      <w:r w:rsidR="00C32BCF">
        <w:t xml:space="preserve">  Set </w:t>
      </w:r>
      <w:r w:rsidRPr="00C760C7">
        <w:t xml:space="preserve">color, font and tab settings.  </w:t>
      </w:r>
      <w:r w:rsidR="00473BF2">
        <w:t>Increase the</w:t>
      </w:r>
      <w:r w:rsidRPr="00C760C7">
        <w:t xml:space="preserve"> maximum buffer size </w:t>
      </w:r>
      <w:r w:rsidR="00473BF2">
        <w:t xml:space="preserve">setting to </w:t>
      </w:r>
      <w:r w:rsidRPr="00C760C7">
        <w:t>capture larger amounts of data.</w:t>
      </w:r>
    </w:p>
    <w:p w:rsidR="00EA7D71" w:rsidRDefault="00D55384" w:rsidP="00C760C7">
      <w:pPr>
        <w:ind w:left="360"/>
      </w:pPr>
      <w:r>
        <w:rPr>
          <w:noProof/>
        </w:rPr>
        <w:drawing>
          <wp:inline distT="0" distB="0" distL="0" distR="0" wp14:anchorId="17F6D8DC" wp14:editId="73EA3C59">
            <wp:extent cx="2743200" cy="2633472"/>
            <wp:effectExtent l="0" t="0" r="0" b="0"/>
            <wp:docPr id="167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633472"/>
                    </a:xfrm>
                    <a:prstGeom prst="rect">
                      <a:avLst/>
                    </a:prstGeom>
                    <a:noFill/>
                    <a:ln>
                      <a:noFill/>
                    </a:ln>
                  </pic:spPr>
                </pic:pic>
              </a:graphicData>
            </a:graphic>
          </wp:inline>
        </w:drawing>
      </w:r>
    </w:p>
    <w:p w:rsidR="001F5CA3" w:rsidRDefault="001F5CA3" w:rsidP="00C32BCF">
      <w:pPr>
        <w:pStyle w:val="BodyText"/>
        <w:rPr>
          <w:b/>
        </w:rPr>
      </w:pPr>
    </w:p>
    <w:p w:rsidR="00EA7D71" w:rsidRPr="00C32BCF" w:rsidRDefault="00EA7D71" w:rsidP="00C32BCF">
      <w:pPr>
        <w:pStyle w:val="BodyText"/>
      </w:pPr>
      <w:r w:rsidRPr="00C32BCF">
        <w:rPr>
          <w:b/>
        </w:rPr>
        <w:t xml:space="preserve">Function </w:t>
      </w:r>
      <w:r w:rsidR="00C32BCF" w:rsidRPr="00C32BCF">
        <w:rPr>
          <w:b/>
        </w:rPr>
        <w:t>Tab:</w:t>
      </w:r>
      <w:r w:rsidR="00C32BCF" w:rsidRPr="00C32BCF">
        <w:t xml:space="preserve"> D</w:t>
      </w:r>
      <w:r w:rsidRPr="00C32BCF">
        <w:t>efine the functions of char values that are transmitted to the terminal.  For example, if checked, the value 1 sends the cursor to its top-left Home Cursor position.</w:t>
      </w:r>
    </w:p>
    <w:p w:rsidR="00EA7D71" w:rsidRPr="00C32BCF" w:rsidRDefault="00EA7D71" w:rsidP="00C32BCF">
      <w:pPr>
        <w:pStyle w:val="BodyText"/>
      </w:pPr>
    </w:p>
    <w:p w:rsidR="00EA7D71" w:rsidRDefault="00D55384" w:rsidP="00C760C7">
      <w:pPr>
        <w:ind w:left="360"/>
      </w:pPr>
      <w:r>
        <w:rPr>
          <w:noProof/>
        </w:rPr>
        <w:drawing>
          <wp:inline distT="0" distB="0" distL="0" distR="0" wp14:anchorId="7C1A06A8" wp14:editId="0D7E63A1">
            <wp:extent cx="3191256" cy="3072384"/>
            <wp:effectExtent l="0" t="0" r="9525" b="0"/>
            <wp:docPr id="1669"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91256" cy="3072384"/>
                    </a:xfrm>
                    <a:prstGeom prst="rect">
                      <a:avLst/>
                    </a:prstGeom>
                    <a:noFill/>
                    <a:ln>
                      <a:noFill/>
                    </a:ln>
                  </pic:spPr>
                </pic:pic>
              </a:graphicData>
            </a:graphic>
          </wp:inline>
        </w:drawing>
      </w:r>
    </w:p>
    <w:p w:rsidR="00C32BCF" w:rsidRDefault="00C32BCF" w:rsidP="00C760C7">
      <w:pPr>
        <w:ind w:left="360"/>
      </w:pPr>
    </w:p>
    <w:p w:rsidR="00C32BCF" w:rsidRDefault="00C32BCF" w:rsidP="00C760C7">
      <w:pPr>
        <w:ind w:left="360"/>
      </w:pPr>
    </w:p>
    <w:p w:rsidR="00C32BCF" w:rsidRDefault="00C32BCF">
      <w:pPr>
        <w:rPr>
          <w:rFonts w:ascii="Arial" w:hAnsi="Arial" w:cs="Arial"/>
          <w:b/>
          <w:bCs/>
          <w:color w:val="4F81BD"/>
          <w:kern w:val="32"/>
          <w:sz w:val="40"/>
          <w:szCs w:val="32"/>
        </w:rPr>
      </w:pPr>
      <w:bookmarkStart w:id="120" w:name="_Toc355094826"/>
    </w:p>
    <w:p w:rsidR="00EA7D71" w:rsidRDefault="00EA7D71" w:rsidP="00DB3688">
      <w:pPr>
        <w:pStyle w:val="StyleHeading1CustomColorRGB79129189Before0ptAft"/>
      </w:pPr>
      <w:bookmarkStart w:id="121" w:name="_Toc372031981"/>
      <w:r w:rsidRPr="00F24BCE">
        <w:t>Simple Libraries</w:t>
      </w:r>
      <w:bookmarkEnd w:id="120"/>
      <w:bookmarkEnd w:id="121"/>
    </w:p>
    <w:p w:rsidR="00EA7D71" w:rsidRPr="00C760C7" w:rsidRDefault="00EA7D71" w:rsidP="00C760C7">
      <w:pPr>
        <w:pStyle w:val="BodyText"/>
      </w:pPr>
      <w:r w:rsidRPr="00C760C7">
        <w:t>Simple Libra</w:t>
      </w:r>
      <w:r w:rsidR="009F339C">
        <w:t xml:space="preserve">ries are </w:t>
      </w:r>
      <w:r w:rsidRPr="00C760C7">
        <w:t>designed to be easy to add to a project with SimpleIDE</w:t>
      </w:r>
      <w:r w:rsidR="009F339C">
        <w:t xml:space="preserve">.  A number of Simple Libraries, including simpletools, are included in </w:t>
      </w:r>
      <w:r w:rsidR="001F5CA3">
        <w:t>…</w:t>
      </w:r>
      <w:r w:rsidR="009F339C">
        <w:t>Documents</w:t>
      </w:r>
      <w:r w:rsidR="001F5CA3">
        <w:t>/</w:t>
      </w:r>
      <w:r w:rsidR="009F339C">
        <w:t>SimpleIDE</w:t>
      </w:r>
      <w:r w:rsidR="001F5CA3">
        <w:t>/</w:t>
      </w:r>
      <w:r w:rsidR="009F339C">
        <w:t>Learn</w:t>
      </w:r>
      <w:r w:rsidR="001F5CA3">
        <w:t>/</w:t>
      </w:r>
      <w:r w:rsidR="009F339C">
        <w:t>Simple Libraries</w:t>
      </w:r>
      <w:r w:rsidR="001F5CA3">
        <w:t>/</w:t>
      </w:r>
      <w:r w:rsidR="009F339C">
        <w:t>.</w:t>
      </w:r>
    </w:p>
    <w:p w:rsidR="00EA7D71" w:rsidRPr="00402F62" w:rsidRDefault="00EA7D71" w:rsidP="00CA0177">
      <w:pPr>
        <w:pStyle w:val="StyleHeading2CustomColorRGB686868"/>
      </w:pPr>
      <w:bookmarkStart w:id="122" w:name="_Ref354859854"/>
      <w:bookmarkStart w:id="123" w:name="_Ref354859856"/>
      <w:bookmarkStart w:id="124" w:name="_Toc355094827"/>
      <w:bookmarkStart w:id="125" w:name="_Toc372031982"/>
      <w:r w:rsidRPr="00402F62">
        <w:t>How to add a Simple Library to a Project</w:t>
      </w:r>
      <w:bookmarkEnd w:id="122"/>
      <w:bookmarkEnd w:id="123"/>
      <w:bookmarkEnd w:id="124"/>
      <w:bookmarkEnd w:id="125"/>
    </w:p>
    <w:p w:rsidR="00EA7D71" w:rsidRDefault="00EA7D71" w:rsidP="00EA7D71">
      <w:pPr>
        <w:ind w:left="360"/>
      </w:pPr>
    </w:p>
    <w:p w:rsidR="00EA7D71" w:rsidRPr="00C760C7" w:rsidRDefault="00EA7D71" w:rsidP="0006001B">
      <w:pPr>
        <w:pStyle w:val="BodyText"/>
        <w:numPr>
          <w:ilvl w:val="0"/>
          <w:numId w:val="18"/>
        </w:numPr>
      </w:pPr>
      <w:r w:rsidRPr="00C760C7">
        <w:t>Click the Add Simple Library button.</w:t>
      </w:r>
    </w:p>
    <w:p w:rsidR="00EA7D71" w:rsidRDefault="00EA7D71" w:rsidP="00EA7D71">
      <w:pPr>
        <w:ind w:left="360"/>
      </w:pPr>
    </w:p>
    <w:p w:rsidR="00EA7D71" w:rsidRDefault="00D55384" w:rsidP="00EA7D71">
      <w:pPr>
        <w:ind w:left="360"/>
      </w:pPr>
      <w:r>
        <w:rPr>
          <w:noProof/>
        </w:rPr>
        <w:drawing>
          <wp:inline distT="0" distB="0" distL="0" distR="0" wp14:anchorId="44C0D00F" wp14:editId="33FAAE9C">
            <wp:extent cx="2838450" cy="825500"/>
            <wp:effectExtent l="0" t="0" r="0" b="0"/>
            <wp:docPr id="166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38450" cy="825500"/>
                    </a:xfrm>
                    <a:prstGeom prst="rect">
                      <a:avLst/>
                    </a:prstGeom>
                    <a:noFill/>
                    <a:ln>
                      <a:noFill/>
                    </a:ln>
                  </pic:spPr>
                </pic:pic>
              </a:graphicData>
            </a:graphic>
          </wp:inline>
        </w:drawing>
      </w:r>
    </w:p>
    <w:p w:rsidR="00EA7D71" w:rsidRDefault="00EA7D71" w:rsidP="00EA7D71">
      <w:pPr>
        <w:ind w:left="360"/>
      </w:pPr>
    </w:p>
    <w:p w:rsidR="00C32BCF" w:rsidRDefault="00C32BCF" w:rsidP="00EA7D71">
      <w:pPr>
        <w:ind w:left="360"/>
      </w:pPr>
    </w:p>
    <w:p w:rsidR="00EA7D71" w:rsidRPr="00C760C7" w:rsidRDefault="009F339C" w:rsidP="0006001B">
      <w:pPr>
        <w:pStyle w:val="BodyText"/>
        <w:numPr>
          <w:ilvl w:val="0"/>
          <w:numId w:val="18"/>
        </w:numPr>
      </w:pPr>
      <w:r>
        <w:t>Browse to</w:t>
      </w:r>
      <w:r w:rsidR="00EA7D71" w:rsidRPr="00C760C7">
        <w:t xml:space="preserve"> the library you want to add, select it, and click the Select Folder button.</w:t>
      </w:r>
      <w:r w:rsidR="001F5CA3">
        <w:t xml:space="preserve">  Note that if you accidentally double-clicked the desired folder, you can still click the Select Folder button (without selecting any subfolder first) in order to choose the desired folder.</w:t>
      </w:r>
    </w:p>
    <w:p w:rsidR="00EA7D71" w:rsidRDefault="00EA7D71" w:rsidP="00EA7D71">
      <w:pPr>
        <w:ind w:left="360"/>
      </w:pPr>
    </w:p>
    <w:p w:rsidR="00EA7D71" w:rsidRDefault="00D55384" w:rsidP="00EA7D71">
      <w:pPr>
        <w:ind w:left="360"/>
      </w:pPr>
      <w:r>
        <w:rPr>
          <w:noProof/>
        </w:rPr>
        <w:lastRenderedPageBreak/>
        <w:drawing>
          <wp:inline distT="0" distB="0" distL="0" distR="0" wp14:anchorId="33096460" wp14:editId="0A5C7837">
            <wp:extent cx="4763135" cy="3309620"/>
            <wp:effectExtent l="0" t="0" r="0" b="5080"/>
            <wp:docPr id="1667"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3135" cy="3309620"/>
                    </a:xfrm>
                    <a:prstGeom prst="rect">
                      <a:avLst/>
                    </a:prstGeom>
                    <a:noFill/>
                    <a:ln>
                      <a:noFill/>
                    </a:ln>
                  </pic:spPr>
                </pic:pic>
              </a:graphicData>
            </a:graphic>
          </wp:inline>
        </w:drawing>
      </w:r>
    </w:p>
    <w:p w:rsidR="00EA7D71" w:rsidRDefault="00EA7D71" w:rsidP="00EA7D71">
      <w:pPr>
        <w:ind w:left="360"/>
      </w:pPr>
    </w:p>
    <w:p w:rsidR="00EA7D71" w:rsidRDefault="00EA7D71" w:rsidP="00C760C7">
      <w:pPr>
        <w:pStyle w:val="BodyText"/>
      </w:pPr>
      <w:r>
        <w:t>After clicking the Select Folder button, SimpleIDE will add a</w:t>
      </w:r>
      <w:r w:rsidR="00ED6421">
        <w:t>n</w:t>
      </w:r>
      <w:r>
        <w:t xml:space="preserve"> </w:t>
      </w:r>
      <w:r w:rsidRPr="009F339C">
        <w:rPr>
          <w:rFonts w:ascii="Courier New" w:hAnsi="Courier New"/>
          <w:b/>
          <w:color w:val="0000FF"/>
          <w:kern w:val="0"/>
        </w:rPr>
        <w:t>#include</w:t>
      </w:r>
      <w:r w:rsidR="009F27B2">
        <w:rPr>
          <w:rFonts w:ascii="Courier New" w:hAnsi="Courier New"/>
          <w:b/>
          <w:color w:val="0000FF"/>
          <w:kern w:val="0"/>
        </w:rPr>
        <w:t xml:space="preserve"> “…”</w:t>
      </w:r>
      <w:r>
        <w:t xml:space="preserve"> directive for the library to your code and make the necessary additions to the Project Manager’s file list and </w:t>
      </w:r>
      <w:r w:rsidR="00AB5885">
        <w:t>L</w:t>
      </w:r>
      <w:r>
        <w:t>inker tab.</w:t>
      </w:r>
    </w:p>
    <w:p w:rsidR="009F27B2" w:rsidRDefault="009F27B2" w:rsidP="00C760C7">
      <w:pPr>
        <w:pStyle w:val="BodyText"/>
      </w:pPr>
    </w:p>
    <w:p w:rsidR="009F27B2" w:rsidRPr="00B8080B" w:rsidRDefault="009F27B2" w:rsidP="009F27B2">
      <w:pPr>
        <w:pStyle w:val="StyleHeading2CustomColorRGB686868"/>
        <w:rPr>
          <w:sz w:val="24"/>
          <w:szCs w:val="24"/>
        </w:rPr>
      </w:pPr>
      <w:bookmarkStart w:id="126" w:name="_Toc372031983"/>
      <w:r>
        <w:rPr>
          <w:sz w:val="24"/>
          <w:szCs w:val="24"/>
        </w:rPr>
        <w:t>Alternative</w:t>
      </w:r>
      <w:bookmarkEnd w:id="126"/>
    </w:p>
    <w:p w:rsidR="009F27B2" w:rsidRDefault="009F27B2" w:rsidP="00C760C7">
      <w:pPr>
        <w:pStyle w:val="BodyText"/>
      </w:pPr>
      <w:r>
        <w:t xml:space="preserve">As of SimpleIDE v0-9-40, as you become familiar with Simple Library names, you can also simply insert the </w:t>
      </w:r>
      <w:r w:rsidRPr="009F339C">
        <w:rPr>
          <w:rFonts w:ascii="Courier New" w:hAnsi="Courier New"/>
          <w:b/>
          <w:color w:val="0000FF"/>
          <w:kern w:val="0"/>
        </w:rPr>
        <w:t>#include</w:t>
      </w:r>
      <w:r>
        <w:t xml:space="preserve"> directive (mentioned above) into your code since the “Auto Include Simple Libraries” feature (if enabled) removes the need to adjust Project Manager’s settings.</w:t>
      </w:r>
    </w:p>
    <w:p w:rsidR="00C760C7" w:rsidRDefault="00C760C7" w:rsidP="00C760C7">
      <w:pPr>
        <w:pStyle w:val="BodyText"/>
      </w:pPr>
    </w:p>
    <w:p w:rsidR="00EA7D71" w:rsidRDefault="00C32BCF" w:rsidP="00C32BCF">
      <w:pPr>
        <w:pStyle w:val="BodyText"/>
        <w:keepNext/>
        <w:keepLines/>
      </w:pPr>
      <w:r w:rsidRPr="00C32BCF">
        <w:rPr>
          <w:b/>
        </w:rPr>
        <w:lastRenderedPageBreak/>
        <w:t>Simple Library Documentation:</w:t>
      </w:r>
      <w:r>
        <w:t xml:space="preserve"> </w:t>
      </w:r>
      <w:r w:rsidR="00EA7D71">
        <w:t xml:space="preserve">Use your operating system’s file browser (Windows Explorer, Mac Finder) to look inside the </w:t>
      </w:r>
      <w:r w:rsidR="009F339C">
        <w:t>S</w:t>
      </w:r>
      <w:r w:rsidR="00EA7D71">
        <w:t>imple Librar</w:t>
      </w:r>
      <w:r w:rsidR="00732D99">
        <w:t>ies</w:t>
      </w:r>
      <w:r w:rsidR="00EA7D71">
        <w:t xml:space="preserve"> folder</w:t>
      </w:r>
      <w:r w:rsidR="00ED6421">
        <w:t>,</w:t>
      </w:r>
      <w:r w:rsidR="00EA7D71">
        <w:t xml:space="preserve"> </w:t>
      </w:r>
      <w:r w:rsidR="00ED6421">
        <w:t xml:space="preserve">and desired subfolders, </w:t>
      </w:r>
      <w:r w:rsidR="00EA7D71">
        <w:t xml:space="preserve">and open the </w:t>
      </w:r>
      <w:r w:rsidR="009F339C">
        <w:t>Documentation</w:t>
      </w:r>
      <w:r w:rsidR="00EA7D71">
        <w:t>…Library.html file.  Among other things, this documentation lists the functions the library puts at your disposal, describes what they are for, the parameters they expect</w:t>
      </w:r>
      <w:r w:rsidR="00732D99">
        <w:t>,</w:t>
      </w:r>
      <w:r w:rsidR="00EA7D71">
        <w:t xml:space="preserve"> and what they return.</w:t>
      </w:r>
    </w:p>
    <w:p w:rsidR="00EA7D71" w:rsidRDefault="00EA7D71" w:rsidP="00C32BCF">
      <w:pPr>
        <w:keepNext/>
        <w:keepLines/>
        <w:ind w:left="360"/>
      </w:pPr>
    </w:p>
    <w:p w:rsidR="00EA7D71" w:rsidRDefault="00D55384" w:rsidP="00EA7D71">
      <w:pPr>
        <w:keepNext/>
        <w:keepLines/>
        <w:ind w:left="360"/>
      </w:pPr>
      <w:r>
        <w:rPr>
          <w:noProof/>
        </w:rPr>
        <w:drawing>
          <wp:anchor distT="0" distB="0" distL="114300" distR="114300" simplePos="0" relativeHeight="251662848" behindDoc="0" locked="0" layoutInCell="1" allowOverlap="1" wp14:anchorId="187C9872" wp14:editId="7EF1054F">
            <wp:simplePos x="0" y="0"/>
            <wp:positionH relativeFrom="column">
              <wp:posOffset>1748790</wp:posOffset>
            </wp:positionH>
            <wp:positionV relativeFrom="paragraph">
              <wp:posOffset>1761490</wp:posOffset>
            </wp:positionV>
            <wp:extent cx="3812540" cy="2953385"/>
            <wp:effectExtent l="0" t="0" r="0" b="0"/>
            <wp:wrapNone/>
            <wp:docPr id="3"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254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6594DE" wp14:editId="770CFB83">
            <wp:extent cx="5029200" cy="3023235"/>
            <wp:effectExtent l="0" t="0" r="0" b="5715"/>
            <wp:docPr id="1666"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200" cy="3023235"/>
                    </a:xfrm>
                    <a:prstGeom prst="rect">
                      <a:avLst/>
                    </a:prstGeom>
                    <a:noFill/>
                    <a:ln>
                      <a:noFill/>
                    </a:ln>
                  </pic:spPr>
                </pic:pic>
              </a:graphicData>
            </a:graphic>
          </wp:inline>
        </w:drawing>
      </w:r>
      <w:r w:rsidR="00EA7D71">
        <w:t xml:space="preserve"> </w:t>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D55384" w:rsidP="00EA7D71">
      <w:pPr>
        <w:keepNext/>
        <w:keepLines/>
        <w:ind w:left="360"/>
      </w:pPr>
      <w:r>
        <w:rPr>
          <w:noProof/>
        </w:rPr>
        <w:drawing>
          <wp:anchor distT="0" distB="0" distL="114300" distR="114300" simplePos="0" relativeHeight="251663872" behindDoc="0" locked="0" layoutInCell="1" allowOverlap="1" wp14:anchorId="4819BBF6" wp14:editId="1E4CB173">
            <wp:simplePos x="0" y="0"/>
            <wp:positionH relativeFrom="column">
              <wp:posOffset>644525</wp:posOffset>
            </wp:positionH>
            <wp:positionV relativeFrom="paragraph">
              <wp:posOffset>39370</wp:posOffset>
            </wp:positionV>
            <wp:extent cx="3803650" cy="2953385"/>
            <wp:effectExtent l="0" t="0" r="6350" b="0"/>
            <wp:wrapNone/>
            <wp:docPr id="2"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0365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Pr="00402F62" w:rsidRDefault="00EA7D71" w:rsidP="00C32BCF">
      <w:pPr>
        <w:pStyle w:val="StyleHeading2CustomColorRGB686868"/>
        <w:keepNext/>
      </w:pPr>
      <w:bookmarkStart w:id="127" w:name="_Toc355094828"/>
      <w:bookmarkStart w:id="128" w:name="_Toc372031984"/>
      <w:r w:rsidRPr="00402F62">
        <w:lastRenderedPageBreak/>
        <w:t>How to Create a Simple Library</w:t>
      </w:r>
      <w:bookmarkEnd w:id="127"/>
      <w:bookmarkEnd w:id="128"/>
    </w:p>
    <w:p w:rsidR="00CA0177" w:rsidRDefault="00EA7D71" w:rsidP="00C32BCF">
      <w:pPr>
        <w:pStyle w:val="BodyText"/>
        <w:keepNext/>
        <w:keepLines/>
      </w:pPr>
      <w:r w:rsidRPr="009A7298">
        <w:t>To create a Simple Libra</w:t>
      </w:r>
      <w:r w:rsidR="00CA0177">
        <w:t>ry (assuming it’s named “name”) follow these steps:</w:t>
      </w:r>
    </w:p>
    <w:p w:rsidR="00CA0177" w:rsidRDefault="00CA0177" w:rsidP="00C32BCF">
      <w:pPr>
        <w:pStyle w:val="BodyText"/>
        <w:keepNext/>
        <w:keepLines/>
      </w:pPr>
    </w:p>
    <w:p w:rsidR="00A9113F" w:rsidRDefault="00A9113F" w:rsidP="0006001B">
      <w:pPr>
        <w:pStyle w:val="BodyText"/>
        <w:keepNext/>
        <w:keepLines/>
        <w:numPr>
          <w:ilvl w:val="0"/>
          <w:numId w:val="17"/>
        </w:numPr>
        <w:spacing w:after="120"/>
      </w:pPr>
      <w:r>
        <w:t>Select Project &gt; New.</w:t>
      </w:r>
    </w:p>
    <w:p w:rsidR="00A9113F" w:rsidRDefault="00A9113F" w:rsidP="0006001B">
      <w:pPr>
        <w:pStyle w:val="BodyText"/>
        <w:keepNext/>
        <w:keepLines/>
        <w:numPr>
          <w:ilvl w:val="0"/>
          <w:numId w:val="17"/>
        </w:numPr>
        <w:spacing w:after="120"/>
      </w:pPr>
      <w:r>
        <w:t>Using the New Project dialog, navigate to the desired location for your new library.</w:t>
      </w:r>
    </w:p>
    <w:p w:rsidR="00A9113F" w:rsidRDefault="00A9113F" w:rsidP="0006001B">
      <w:pPr>
        <w:pStyle w:val="BodyText"/>
        <w:keepNext/>
        <w:keepLines/>
        <w:numPr>
          <w:ilvl w:val="0"/>
          <w:numId w:val="17"/>
        </w:numPr>
        <w:spacing w:after="120"/>
      </w:pPr>
      <w:r>
        <w:t xml:space="preserve">Click the </w:t>
      </w:r>
      <w:r w:rsidR="00CA0177">
        <w:t>C</w:t>
      </w:r>
      <w:r w:rsidR="00EA7D71" w:rsidRPr="009A7298">
        <w:t xml:space="preserve">reate </w:t>
      </w:r>
      <w:r>
        <w:t>New Folder icon near the upper-right of the dialog.  This will add a folder called “New Folder” to the current location.</w:t>
      </w:r>
    </w:p>
    <w:p w:rsidR="00A9113F" w:rsidRDefault="00A9113F" w:rsidP="0006001B">
      <w:pPr>
        <w:pStyle w:val="BodyText"/>
        <w:keepNext/>
        <w:keepLines/>
        <w:numPr>
          <w:ilvl w:val="0"/>
          <w:numId w:val="17"/>
        </w:numPr>
        <w:spacing w:after="120"/>
      </w:pPr>
      <w:r>
        <w:t>Rename the new folder to libname.</w:t>
      </w:r>
    </w:p>
    <w:p w:rsidR="00A9113F" w:rsidRDefault="00A9113F" w:rsidP="0006001B">
      <w:pPr>
        <w:pStyle w:val="BodyText"/>
        <w:keepNext/>
        <w:keepLines/>
        <w:numPr>
          <w:ilvl w:val="0"/>
          <w:numId w:val="17"/>
        </w:numPr>
        <w:spacing w:after="120"/>
      </w:pPr>
      <w:r>
        <w:t>Navigate into the newly-created libname folder.</w:t>
      </w:r>
    </w:p>
    <w:p w:rsidR="00CA0177" w:rsidRDefault="00A9113F" w:rsidP="0006001B">
      <w:pPr>
        <w:pStyle w:val="BodyText"/>
        <w:keepNext/>
        <w:keepLines/>
        <w:numPr>
          <w:ilvl w:val="0"/>
          <w:numId w:val="17"/>
        </w:numPr>
        <w:spacing w:after="120"/>
      </w:pPr>
      <w:r>
        <w:t>Change the filename (in the File name field) to libname and click the Save button.</w:t>
      </w:r>
      <w:r w:rsidR="00EA7D71" w:rsidRPr="009A7298">
        <w:t xml:space="preserve">  </w:t>
      </w:r>
    </w:p>
    <w:p w:rsidR="00A9113F" w:rsidRDefault="00A9113F" w:rsidP="0006001B">
      <w:pPr>
        <w:pStyle w:val="BodyText"/>
        <w:numPr>
          <w:ilvl w:val="0"/>
          <w:numId w:val="17"/>
        </w:numPr>
        <w:spacing w:after="120"/>
      </w:pPr>
      <w:r>
        <w:t>Select</w:t>
      </w:r>
      <w:r w:rsidRPr="009A7298">
        <w:t xml:space="preserve"> </w:t>
      </w:r>
      <w:r w:rsidR="00EA7D71" w:rsidRPr="009A7298">
        <w:t xml:space="preserve">Project &gt; Add Tab </w:t>
      </w:r>
      <w:r w:rsidR="00ED6421">
        <w:t>To Project</w:t>
      </w:r>
      <w:r>
        <w:t>.</w:t>
      </w:r>
    </w:p>
    <w:p w:rsidR="00CA0177" w:rsidRDefault="00A9113F" w:rsidP="0006001B">
      <w:pPr>
        <w:pStyle w:val="BodyText"/>
        <w:numPr>
          <w:ilvl w:val="0"/>
          <w:numId w:val="17"/>
        </w:numPr>
        <w:spacing w:after="120"/>
      </w:pPr>
      <w:r>
        <w:t xml:space="preserve">Change the filename to </w:t>
      </w:r>
      <w:r w:rsidR="00EA7D71" w:rsidRPr="009A7298">
        <w:t>name</w:t>
      </w:r>
      <w:r>
        <w:t xml:space="preserve">, set the Save as type field to C Header File (*.h), then click the Save button.  </w:t>
      </w:r>
    </w:p>
    <w:p w:rsidR="00EA7D71" w:rsidRDefault="00A9113F" w:rsidP="0006001B">
      <w:pPr>
        <w:pStyle w:val="BodyText"/>
        <w:numPr>
          <w:ilvl w:val="0"/>
          <w:numId w:val="17"/>
        </w:numPr>
        <w:spacing w:after="120"/>
      </w:pPr>
      <w:r>
        <w:t>If necessary, use the Proejct &gt; Add Tab To Project feature to a</w:t>
      </w:r>
      <w:r w:rsidR="00EA7D71" w:rsidRPr="009A7298">
        <w:t xml:space="preserve">dd as many .c files as needed, and try to make the names descriptive of the functions they contain.  Also try to make each .c file contain as few functions as possible because the archived version will optimize out uncalled functions </w:t>
      </w:r>
      <w:r w:rsidR="00ED6421">
        <w:t xml:space="preserve">(.c files) </w:t>
      </w:r>
      <w:r w:rsidR="00EA7D71" w:rsidRPr="009A7298">
        <w:t xml:space="preserve">if you do. </w:t>
      </w:r>
    </w:p>
    <w:p w:rsidR="00E96633" w:rsidRDefault="00E96633" w:rsidP="0006001B">
      <w:pPr>
        <w:pStyle w:val="BodyText"/>
        <w:numPr>
          <w:ilvl w:val="0"/>
          <w:numId w:val="17"/>
        </w:numPr>
        <w:spacing w:after="120"/>
      </w:pPr>
      <w:r>
        <w:t>If you’re in Simple View, click the Show Project Manager button.</w:t>
      </w:r>
    </w:p>
    <w:p w:rsidR="00E96633" w:rsidRDefault="00E96633" w:rsidP="0006001B">
      <w:pPr>
        <w:pStyle w:val="BodyText"/>
        <w:numPr>
          <w:ilvl w:val="0"/>
          <w:numId w:val="17"/>
        </w:numPr>
        <w:spacing w:after="120"/>
      </w:pPr>
      <w:r>
        <w:t>On the Linker tab, set the Create Project Library option.  This will generate a prebuilt library file (.a) in a subfolder of your new library folder every time you compile.</w:t>
      </w:r>
    </w:p>
    <w:p w:rsidR="00E96633" w:rsidRPr="009A7298" w:rsidRDefault="00E96633" w:rsidP="00B8080B">
      <w:pPr>
        <w:pStyle w:val="BodyText"/>
        <w:spacing w:after="120"/>
        <w:ind w:firstLine="720"/>
      </w:pPr>
      <w:r>
        <w:rPr>
          <w:noProof/>
        </w:rPr>
        <w:drawing>
          <wp:inline distT="0" distB="0" distL="0" distR="0" wp14:anchorId="7F403D86" wp14:editId="5E853916">
            <wp:extent cx="2333625" cy="1487805"/>
            <wp:effectExtent l="0" t="0" r="9525" b="0"/>
            <wp:docPr id="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33625" cy="1487805"/>
                    </a:xfrm>
                    <a:prstGeom prst="rect">
                      <a:avLst/>
                    </a:prstGeom>
                    <a:noFill/>
                    <a:ln>
                      <a:noFill/>
                    </a:ln>
                  </pic:spPr>
                </pic:pic>
              </a:graphicData>
            </a:graphic>
          </wp:inline>
        </w:drawing>
      </w:r>
    </w:p>
    <w:p w:rsidR="00EA7D71" w:rsidRPr="009A7298" w:rsidRDefault="00E96633" w:rsidP="0006001B">
      <w:pPr>
        <w:pStyle w:val="BodyText"/>
        <w:numPr>
          <w:ilvl w:val="0"/>
          <w:numId w:val="17"/>
        </w:numPr>
        <w:spacing w:after="120"/>
      </w:pPr>
      <w:r>
        <w:t xml:space="preserve">In the Project Options tab, select the desired memory model.  Every time you compile the library, SimpleIDE will create an archive file (.a) in a subfolder of your library folder.  For example, if CMM Main RAM Compact is the selected Memory Model, a compile of the library will create a subfolder called “cmm” with a file called libname.a inside of it.  You </w:t>
      </w:r>
      <w:r>
        <w:rPr>
          <w:u w:val="single"/>
        </w:rPr>
        <w:t>must</w:t>
      </w:r>
      <w:r>
        <w:t xml:space="preserve"> manually set the Memory Mode and recompile for every memory mode you want your library to support.</w:t>
      </w:r>
      <w:r w:rsidR="00EA7D71" w:rsidRPr="009A7298">
        <w:t xml:space="preserve">  </w:t>
      </w:r>
    </w:p>
    <w:p w:rsidR="00EA7D71" w:rsidRDefault="00EA7D71" w:rsidP="00EA7D71">
      <w:pPr>
        <w:ind w:left="360"/>
      </w:pPr>
    </w:p>
    <w:p w:rsidR="00EA7D71" w:rsidRDefault="00D55384" w:rsidP="00CA0177">
      <w:pPr>
        <w:ind w:left="720"/>
      </w:pPr>
      <w:r>
        <w:rPr>
          <w:noProof/>
        </w:rPr>
        <w:drawing>
          <wp:inline distT="0" distB="0" distL="0" distR="0" wp14:anchorId="37EBE120" wp14:editId="6F28642F">
            <wp:extent cx="2313305" cy="1508125"/>
            <wp:effectExtent l="0" t="0" r="0" b="0"/>
            <wp:docPr id="166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13305" cy="1508125"/>
                    </a:xfrm>
                    <a:prstGeom prst="rect">
                      <a:avLst/>
                    </a:prstGeom>
                    <a:noFill/>
                    <a:ln>
                      <a:noFill/>
                    </a:ln>
                  </pic:spPr>
                </pic:pic>
              </a:graphicData>
            </a:graphic>
          </wp:inline>
        </w:drawing>
      </w:r>
      <w:r w:rsidR="00EA7D71">
        <w:t xml:space="preserve">    </w:t>
      </w:r>
    </w:p>
    <w:p w:rsidR="00EA7D71" w:rsidRDefault="00EA7D71" w:rsidP="00EA7D71">
      <w:pPr>
        <w:ind w:left="360"/>
      </w:pPr>
    </w:p>
    <w:p w:rsidR="00EA7D71" w:rsidRDefault="00EA7D71" w:rsidP="00EA7D71">
      <w:pPr>
        <w:keepNext/>
        <w:keepLines/>
        <w:ind w:left="360"/>
      </w:pPr>
    </w:p>
    <w:p w:rsidR="00EA7D71" w:rsidRDefault="00EA7D71" w:rsidP="00CA0177">
      <w:pPr>
        <w:keepNext/>
        <w:keepLines/>
        <w:ind w:left="720"/>
      </w:pPr>
    </w:p>
    <w:p w:rsidR="00EA7D71" w:rsidRDefault="00EA7D71" w:rsidP="00EA7D71">
      <w:pPr>
        <w:ind w:left="360"/>
      </w:pPr>
    </w:p>
    <w:p w:rsidR="00EA7D71" w:rsidRPr="009A7298" w:rsidRDefault="00EA7D71" w:rsidP="0006001B">
      <w:pPr>
        <w:pStyle w:val="BodyText"/>
        <w:numPr>
          <w:ilvl w:val="0"/>
          <w:numId w:val="17"/>
        </w:numPr>
      </w:pPr>
      <w:r w:rsidRPr="009A7298">
        <w:t>Click the Build Project button</w:t>
      </w:r>
      <w:r w:rsidR="00E96633">
        <w:t xml:space="preserve"> whenever you want to compile and build the library’s archive file for the currently selected Memory Model</w:t>
      </w:r>
      <w:r w:rsidRPr="009A7298">
        <w:t>.</w:t>
      </w:r>
    </w:p>
    <w:p w:rsidR="00EA7D71" w:rsidRDefault="00EA7D71" w:rsidP="00EA7D71">
      <w:pPr>
        <w:ind w:left="360"/>
      </w:pPr>
    </w:p>
    <w:p w:rsidR="00EA7D71" w:rsidRDefault="00D55384" w:rsidP="00CA0177">
      <w:pPr>
        <w:ind w:left="720"/>
      </w:pPr>
      <w:r>
        <w:rPr>
          <w:noProof/>
        </w:rPr>
        <w:drawing>
          <wp:inline distT="0" distB="0" distL="0" distR="0" wp14:anchorId="7B985DED" wp14:editId="1F583ADF">
            <wp:extent cx="2306320" cy="832485"/>
            <wp:effectExtent l="0" t="0" r="0" b="5715"/>
            <wp:docPr id="16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l="1471" r="2"/>
                    <a:stretch>
                      <a:fillRect/>
                    </a:stretch>
                  </pic:blipFill>
                  <pic:spPr bwMode="auto">
                    <a:xfrm>
                      <a:off x="0" y="0"/>
                      <a:ext cx="2306320" cy="832485"/>
                    </a:xfrm>
                    <a:prstGeom prst="rect">
                      <a:avLst/>
                    </a:prstGeom>
                    <a:noFill/>
                    <a:ln>
                      <a:noFill/>
                    </a:ln>
                  </pic:spPr>
                </pic:pic>
              </a:graphicData>
            </a:graphic>
          </wp:inline>
        </w:drawing>
      </w:r>
    </w:p>
    <w:p w:rsidR="00CA0177" w:rsidRDefault="00CA0177" w:rsidP="00CA0177">
      <w:pPr>
        <w:ind w:left="720"/>
      </w:pPr>
    </w:p>
    <w:p w:rsidR="009C786D" w:rsidRDefault="009C786D" w:rsidP="00B8080B">
      <w:pPr>
        <w:pStyle w:val="BodyText"/>
      </w:pPr>
      <w:r>
        <w:t xml:space="preserve">The selected Board Type does not affect the library’s archive file (.a); it may be set to </w:t>
      </w:r>
      <w:r w:rsidR="002937A0">
        <w:t>any board type</w:t>
      </w:r>
      <w:r>
        <w:t xml:space="preserve"> while building the desired memory models.</w:t>
      </w:r>
    </w:p>
    <w:p w:rsidR="00E96633" w:rsidRPr="00402F62" w:rsidRDefault="00E96633" w:rsidP="00E96633">
      <w:pPr>
        <w:pStyle w:val="StyleHeading2CustomColorRGB686868"/>
      </w:pPr>
      <w:bookmarkStart w:id="129" w:name="_Toc355094829"/>
      <w:bookmarkStart w:id="130" w:name="_Toc372031985"/>
      <w:r w:rsidRPr="00402F62">
        <w:t>Simple Library Directory Structure</w:t>
      </w:r>
      <w:bookmarkEnd w:id="130"/>
    </w:p>
    <w:bookmarkEnd w:id="129"/>
    <w:p w:rsidR="00EA7D71" w:rsidRPr="009A7298" w:rsidRDefault="00EA7D71" w:rsidP="009A7298">
      <w:pPr>
        <w:pStyle w:val="BodyText"/>
      </w:pPr>
      <w:r w:rsidRPr="009A7298">
        <w:t>Here is an example of how the directory structure might look</w:t>
      </w:r>
      <w:r w:rsidR="009F339C">
        <w:t xml:space="preserve"> for a library called “name</w:t>
      </w:r>
      <w:r w:rsidRPr="009A7298">
        <w:t>.</w:t>
      </w:r>
      <w:r w:rsidR="009F339C">
        <w:t>”</w:t>
      </w:r>
      <w:r w:rsidRPr="009A7298">
        <w:t xml:space="preserve">  Note that the libname folder contains name.h and memory model subfolders, each with libname.a file.  Each libname.a file is a binary archive compiled for the memory model of the folder it’s in.  </w:t>
      </w:r>
    </w:p>
    <w:p w:rsidR="00EA7D71" w:rsidRDefault="00EA7D71" w:rsidP="00EA7D71">
      <w:pPr>
        <w:keepNext/>
        <w:keepLines/>
        <w:ind w:left="360"/>
      </w:pPr>
    </w:p>
    <w:p w:rsidR="00EA7D71" w:rsidRDefault="00D55384" w:rsidP="00EA7D71">
      <w:pPr>
        <w:keepNext/>
        <w:keepLines/>
        <w:ind w:left="360"/>
      </w:pPr>
      <w:r>
        <w:rPr>
          <w:noProof/>
        </w:rPr>
        <w:drawing>
          <wp:inline distT="0" distB="0" distL="0" distR="0" wp14:anchorId="16D73489" wp14:editId="59073619">
            <wp:extent cx="3923665" cy="1883410"/>
            <wp:effectExtent l="0" t="0" r="635" b="2540"/>
            <wp:docPr id="166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23665" cy="1883410"/>
                    </a:xfrm>
                    <a:prstGeom prst="rect">
                      <a:avLst/>
                    </a:prstGeom>
                    <a:noFill/>
                    <a:ln>
                      <a:noFill/>
                    </a:ln>
                  </pic:spPr>
                </pic:pic>
              </a:graphicData>
            </a:graphic>
          </wp:inline>
        </w:drawing>
      </w:r>
    </w:p>
    <w:p w:rsidR="00EA7D71" w:rsidRDefault="00EA7D71" w:rsidP="00EA7D71">
      <w:pPr>
        <w:keepNext/>
        <w:keepLines/>
        <w:ind w:left="360"/>
      </w:pPr>
    </w:p>
    <w:p w:rsidR="00EA7D71" w:rsidRPr="009A7298" w:rsidRDefault="00EA7D71" w:rsidP="00C32BCF">
      <w:pPr>
        <w:pStyle w:val="BodyText"/>
        <w:keepNext/>
        <w:keepLines/>
      </w:pPr>
      <w:r w:rsidRPr="009A7298">
        <w:t xml:space="preserve">A </w:t>
      </w:r>
      <w:r w:rsidR="00DC637A">
        <w:t>S</w:t>
      </w:r>
      <w:r w:rsidRPr="009A7298">
        <w:t xml:space="preserve">imple Library should only contain memory model subfolders for memory models it supports.  For example, if the library supports only CMM and LMM, it should have cmm and lmm subfolders, but no cog, xmmc, or other memory model subfolders.  Check subfolders in … \SimpleIDE\Learn\Simple Libraries for examples.  </w:t>
      </w:r>
    </w:p>
    <w:p w:rsidR="00EA7D71" w:rsidRPr="00402F62" w:rsidRDefault="00EA7D71" w:rsidP="00CA0177">
      <w:pPr>
        <w:pStyle w:val="StyleHeading2CustomColorRGB686868"/>
      </w:pPr>
      <w:bookmarkStart w:id="131" w:name="_Toc355094830"/>
      <w:bookmarkStart w:id="132" w:name="_Toc372031986"/>
      <w:r w:rsidRPr="00402F62">
        <w:t>Recommended Features</w:t>
      </w:r>
      <w:bookmarkEnd w:id="131"/>
      <w:bookmarkEnd w:id="132"/>
    </w:p>
    <w:p w:rsidR="00EA7D71" w:rsidRPr="009A7298" w:rsidRDefault="00EA7D71" w:rsidP="009A7298">
      <w:pPr>
        <w:pStyle w:val="BodyText"/>
      </w:pPr>
      <w:r w:rsidRPr="009A7298">
        <w:t>Try to make each .c file in the library project atomic.  In other words, keep one function, or a group of interdependent functions</w:t>
      </w:r>
      <w:r w:rsidR="00A2496D">
        <w:t>,</w:t>
      </w:r>
      <w:r w:rsidRPr="009A7298">
        <w:t xml:space="preserve"> in each .c file.  </w:t>
      </w:r>
      <w:r w:rsidR="00A2496D">
        <w:t xml:space="preserve">When the </w:t>
      </w:r>
      <w:r w:rsidRPr="009A7298">
        <w:t xml:space="preserve">.a file is created, </w:t>
      </w:r>
      <w:r w:rsidR="00A2496D">
        <w:t xml:space="preserve">it will be organized so that the compiler and linker can optimize out any functions (from separate .c files) that are not called by the project being compiled; </w:t>
      </w:r>
      <w:r w:rsidRPr="009A7298">
        <w:t>expand</w:t>
      </w:r>
      <w:r w:rsidR="00A2496D">
        <w:t>ing a project’s image size</w:t>
      </w:r>
      <w:r w:rsidRPr="009A7298">
        <w:t xml:space="preserve"> </w:t>
      </w:r>
      <w:r w:rsidR="00A2496D">
        <w:t xml:space="preserve">only </w:t>
      </w:r>
      <w:r w:rsidRPr="009A7298">
        <w:t xml:space="preserve">by the size of the functions that are called (along with any they depend on).  In contrast, if </w:t>
      </w:r>
      <w:r w:rsidR="00A2496D">
        <w:t xml:space="preserve">the library included </w:t>
      </w:r>
      <w:r w:rsidRPr="009A7298">
        <w:t xml:space="preserve">a single, </w:t>
      </w:r>
      <w:r w:rsidR="00A2496D">
        <w:t xml:space="preserve">all-encompassing </w:t>
      </w:r>
      <w:r w:rsidRPr="009A7298">
        <w:t>.c file</w:t>
      </w:r>
      <w:r w:rsidR="00A2496D">
        <w:t>,</w:t>
      </w:r>
      <w:r w:rsidRPr="009A7298">
        <w:t xml:space="preserve"> with every function </w:t>
      </w:r>
      <w:r w:rsidR="00A2496D">
        <w:t>the library supports</w:t>
      </w:r>
      <w:r w:rsidRPr="009A7298">
        <w:t xml:space="preserve">, </w:t>
      </w:r>
      <w:r w:rsidR="00A2496D">
        <w:t xml:space="preserve">then even a single </w:t>
      </w:r>
      <w:r w:rsidRPr="009A7298">
        <w:t xml:space="preserve">function </w:t>
      </w:r>
      <w:r w:rsidR="00A2496D">
        <w:t xml:space="preserve">reference to the library </w:t>
      </w:r>
      <w:r w:rsidRPr="009A7298">
        <w:t xml:space="preserve">will increase the program image size by the </w:t>
      </w:r>
      <w:r w:rsidR="00A2496D">
        <w:t xml:space="preserve">size of the entire library; the size of all the code for </w:t>
      </w:r>
      <w:r w:rsidRPr="009A7298">
        <w:t xml:space="preserve">all functions within the library. </w:t>
      </w:r>
    </w:p>
    <w:p w:rsidR="00EA7D71" w:rsidRPr="009A7298" w:rsidRDefault="00EA7D71" w:rsidP="009A7298">
      <w:pPr>
        <w:pStyle w:val="BodyText"/>
      </w:pPr>
      <w:r w:rsidRPr="009A7298">
        <w:br/>
        <w:t>Doxygen (</w:t>
      </w:r>
      <w:hyperlink r:id="rId117" w:history="1">
        <w:r w:rsidR="009E0179">
          <w:rPr>
            <w:rStyle w:val="Hyperlink"/>
          </w:rPr>
          <w:t>http://www.doxygen.org</w:t>
        </w:r>
      </w:hyperlink>
      <w:r w:rsidRPr="009A7298">
        <w:t xml:space="preserve">) is the recommended documentation tool.  Try to fully document each </w:t>
      </w:r>
      <w:r w:rsidRPr="009A7298">
        <w:lastRenderedPageBreak/>
        <w:t xml:space="preserve">element in the header file with </w:t>
      </w:r>
      <w:r w:rsidR="009F339C">
        <w:t>D</w:t>
      </w:r>
      <w:r w:rsidRPr="009A7298">
        <w:t xml:space="preserve">oxygen comments, and then create an html folder for your library using </w:t>
      </w:r>
      <w:r w:rsidR="009F339C">
        <w:t>D</w:t>
      </w:r>
      <w:r w:rsidRPr="009A7298">
        <w:t xml:space="preserve">oxygen.  The </w:t>
      </w:r>
      <w:r w:rsidR="009F339C" w:rsidRPr="009A7298">
        <w:t>examples</w:t>
      </w:r>
      <w:r w:rsidRPr="009A7298">
        <w:t xml:space="preserve"> in \SimpleIDE\Learn\Simple Libraries also copy name_8h.html to the libname folder and rename it Documentation name Library.html.  Then the following search/replaces are performed on Documentation name Library.html with a text editor:</w:t>
      </w:r>
    </w:p>
    <w:p w:rsidR="00EA7D71" w:rsidRPr="009A7298" w:rsidRDefault="00EA7D71" w:rsidP="009A7298">
      <w:pPr>
        <w:pStyle w:val="BodyText"/>
      </w:pPr>
    </w:p>
    <w:p w:rsidR="00EA7D71" w:rsidRPr="009A7298" w:rsidRDefault="00EA7D71" w:rsidP="009A7298">
      <w:pPr>
        <w:pStyle w:val="BodyText"/>
      </w:pPr>
      <w:r w:rsidRPr="009A7298">
        <w:t>Search: href=”</w:t>
      </w:r>
    </w:p>
    <w:p w:rsidR="00EA7D71" w:rsidRPr="009A7298" w:rsidRDefault="00EA7D71" w:rsidP="009A7298">
      <w:pPr>
        <w:pStyle w:val="BodyText"/>
      </w:pPr>
      <w:r w:rsidRPr="009A7298">
        <w:t>Replace: href=”html/</w:t>
      </w:r>
    </w:p>
    <w:p w:rsidR="00EA7D71" w:rsidRPr="009A7298" w:rsidRDefault="00EA7D71" w:rsidP="009A7298">
      <w:pPr>
        <w:pStyle w:val="BodyText"/>
      </w:pPr>
    </w:p>
    <w:p w:rsidR="00EA7D71" w:rsidRPr="009A7298" w:rsidRDefault="00EA7D71" w:rsidP="009A7298">
      <w:pPr>
        <w:pStyle w:val="BodyText"/>
      </w:pPr>
      <w:r w:rsidRPr="009A7298">
        <w:t>Search: href=”html/#</w:t>
      </w:r>
    </w:p>
    <w:p w:rsidR="00CA0177" w:rsidRDefault="00EA7D71" w:rsidP="00CA0177">
      <w:pPr>
        <w:pStyle w:val="BodyText"/>
      </w:pPr>
      <w:r w:rsidRPr="009A7298">
        <w:t>Replace: href=”#</w:t>
      </w:r>
      <w:bookmarkStart w:id="133" w:name="_Toc355094831"/>
    </w:p>
    <w:p w:rsidR="00C32BCF" w:rsidRDefault="00C32BCF">
      <w:pPr>
        <w:rPr>
          <w:rFonts w:ascii="Arial" w:hAnsi="Arial" w:cs="Arial"/>
          <w:b/>
          <w:bCs/>
          <w:color w:val="4F81BD"/>
          <w:kern w:val="32"/>
          <w:sz w:val="40"/>
          <w:szCs w:val="32"/>
        </w:rPr>
      </w:pPr>
    </w:p>
    <w:p w:rsidR="00EA7D71" w:rsidRPr="00F24BCE" w:rsidRDefault="00EA7D71" w:rsidP="008D660C">
      <w:pPr>
        <w:pStyle w:val="StyleHeading1CustomColorRGB79129189Before0ptAft"/>
      </w:pPr>
      <w:bookmarkStart w:id="134" w:name="Board_Types"/>
      <w:bookmarkStart w:id="135" w:name="_Toc372031987"/>
      <w:r w:rsidRPr="00F24BCE">
        <w:t>Board Types</w:t>
      </w:r>
      <w:bookmarkEnd w:id="114"/>
      <w:bookmarkEnd w:id="115"/>
      <w:bookmarkEnd w:id="133"/>
      <w:bookmarkEnd w:id="134"/>
      <w:bookmarkEnd w:id="135"/>
    </w:p>
    <w:p w:rsidR="00EA7D71" w:rsidRPr="00CA0177" w:rsidRDefault="00EA7D71" w:rsidP="00CA0177">
      <w:pPr>
        <w:pStyle w:val="BodyText"/>
      </w:pPr>
    </w:p>
    <w:p w:rsidR="00EA7D71" w:rsidRPr="00CA0177" w:rsidRDefault="00EA7D71" w:rsidP="00CA0177">
      <w:pPr>
        <w:pStyle w:val="BodyText"/>
      </w:pPr>
      <w:r w:rsidRPr="00CA0177">
        <w:t xml:space="preserve">SimpleIDE allows specifying board types from </w:t>
      </w:r>
      <w:r w:rsidR="00AB35BD">
        <w:t xml:space="preserve">a simple </w:t>
      </w:r>
      <w:r w:rsidRPr="00CA0177">
        <w:t>dropdown box</w:t>
      </w:r>
      <w:r w:rsidR="00AB35BD">
        <w:t xml:space="preserve"> in Project Options</w:t>
      </w:r>
      <w:r w:rsidRPr="00CA0177">
        <w:t xml:space="preserve">. There are many board types and variations. Board type </w:t>
      </w:r>
      <w:r w:rsidR="00AB35BD">
        <w:t>configuration f</w:t>
      </w:r>
      <w:r w:rsidRPr="00CA0177">
        <w:t xml:space="preserve">iles </w:t>
      </w:r>
      <w:r w:rsidR="00AB35BD">
        <w:t xml:space="preserve">(.cfg) </w:t>
      </w:r>
      <w:r w:rsidRPr="00CA0177">
        <w:t>contain information for the loader to use</w:t>
      </w:r>
      <w:r w:rsidR="00DC637A">
        <w:t xml:space="preserve"> when</w:t>
      </w:r>
      <w:r w:rsidRPr="00CA0177">
        <w:t xml:space="preserve"> starting the program. The loader needs the main serial port, the clock mode, the clock frequency, cache driver for external memory programs, and SD card pins. </w:t>
      </w:r>
    </w:p>
    <w:p w:rsidR="00EA7D71" w:rsidRPr="00CA0177" w:rsidRDefault="00EA7D71" w:rsidP="00CA0177">
      <w:pPr>
        <w:pStyle w:val="BodyText"/>
      </w:pPr>
    </w:p>
    <w:p w:rsidR="00EA7D71" w:rsidRPr="00CA0177" w:rsidRDefault="00EA7D71" w:rsidP="00CA0177">
      <w:pPr>
        <w:pStyle w:val="BodyText"/>
      </w:pPr>
      <w:r w:rsidRPr="009F339C">
        <w:t>Board</w:t>
      </w:r>
      <w:r w:rsidR="00DC637A">
        <w:t>-</w:t>
      </w:r>
      <w:r w:rsidRPr="009F339C">
        <w:t xml:space="preserve">specific pins can be defined in the .cfg file and “stuffed” into the </w:t>
      </w:r>
      <w:r w:rsidR="009F339C" w:rsidRPr="009F339C">
        <w:t>P</w:t>
      </w:r>
      <w:r w:rsidRPr="009F339C">
        <w:t xml:space="preserve">ropeller program at load time so that several board types can use the same program without </w:t>
      </w:r>
      <w:r w:rsidR="00AB35BD">
        <w:t xml:space="preserve">recompiling </w:t>
      </w:r>
      <w:r w:rsidR="00DC637A">
        <w:t>it</w:t>
      </w:r>
      <w:r w:rsidRPr="009F339C">
        <w:t>. More details can be found in the propeller-load document</w:t>
      </w:r>
      <w:r w:rsidR="00AB35BD">
        <w:t xml:space="preserve"> on the PropGCC open source project website: </w:t>
      </w:r>
      <w:hyperlink r:id="rId118" w:history="1">
        <w:r w:rsidR="00AB35BD" w:rsidRPr="00AB35BD">
          <w:rPr>
            <w:rStyle w:val="Hyperlink"/>
          </w:rPr>
          <w:t>https://code.google.com/p/propside</w:t>
        </w:r>
      </w:hyperlink>
      <w:r w:rsidRPr="009F339C">
        <w:t xml:space="preserve">. </w:t>
      </w:r>
    </w:p>
    <w:p w:rsidR="00EA7D71" w:rsidRPr="00402F62" w:rsidRDefault="00EA7D71" w:rsidP="00CA0177">
      <w:pPr>
        <w:pStyle w:val="StyleHeading2CustomColorRGB686868"/>
      </w:pPr>
      <w:bookmarkStart w:id="136" w:name="_Toc353457411"/>
      <w:bookmarkStart w:id="137" w:name="_Toc355094832"/>
      <w:bookmarkStart w:id="138" w:name="_Toc372031988"/>
      <w:r w:rsidRPr="00402F62">
        <w:t>Special Clock Boards</w:t>
      </w:r>
      <w:bookmarkEnd w:id="136"/>
      <w:bookmarkEnd w:id="137"/>
      <w:bookmarkEnd w:id="138"/>
      <w:r w:rsidRPr="00402F62">
        <w:t xml:space="preserve"> </w:t>
      </w:r>
    </w:p>
    <w:p w:rsidR="00EA7D71" w:rsidRPr="009624F4" w:rsidRDefault="00EA7D71" w:rsidP="009624F4">
      <w:pPr>
        <w:pStyle w:val="BodyText"/>
      </w:pPr>
      <w:r w:rsidRPr="009624F4">
        <w:t xml:space="preserve">If the Propeller </w:t>
      </w:r>
      <w:r w:rsidR="0087260D">
        <w:t xml:space="preserve">development </w:t>
      </w:r>
      <w:r w:rsidRPr="009624F4">
        <w:t xml:space="preserve">board </w:t>
      </w:r>
      <w:r w:rsidR="0087260D">
        <w:t>is does</w:t>
      </w:r>
      <w:r w:rsidR="0087260D" w:rsidRPr="009624F4">
        <w:t xml:space="preserve"> </w:t>
      </w:r>
      <w:r w:rsidRPr="009624F4">
        <w:t xml:space="preserve">not use </w:t>
      </w:r>
      <w:r w:rsidR="0087260D">
        <w:t xml:space="preserve">an </w:t>
      </w:r>
      <w:r w:rsidRPr="009624F4">
        <w:t>80</w:t>
      </w:r>
      <w:r w:rsidR="009F339C">
        <w:t xml:space="preserve"> </w:t>
      </w:r>
      <w:r w:rsidRPr="009624F4">
        <w:t xml:space="preserve">MHz </w:t>
      </w:r>
      <w:r w:rsidR="0087260D">
        <w:t xml:space="preserve">system clock, </w:t>
      </w:r>
      <w:r w:rsidRPr="009624F4">
        <w:t xml:space="preserve">or has an odd crystal configuration, a board type can be created to set the clock frequency (typically crystal frequency times </w:t>
      </w:r>
      <w:r w:rsidR="0087260D">
        <w:t xml:space="preserve">wind-up multiplier; specified by </w:t>
      </w:r>
      <w:r w:rsidRPr="009624F4">
        <w:t xml:space="preserve">PLLx mode). Board configuration files can be </w:t>
      </w:r>
      <w:r w:rsidR="0087260D">
        <w:t>placed</w:t>
      </w:r>
      <w:r w:rsidR="0087260D" w:rsidRPr="009624F4">
        <w:t xml:space="preserve"> </w:t>
      </w:r>
      <w:r w:rsidRPr="009624F4">
        <w:t>in the project folder, but it is best to put them in the installation</w:t>
      </w:r>
      <w:r w:rsidR="0087260D">
        <w:t>’s</w:t>
      </w:r>
      <w:r w:rsidRPr="009624F4">
        <w:t xml:space="preserve"> propeller-load </w:t>
      </w:r>
      <w:r w:rsidR="0087260D">
        <w:t>sub</w:t>
      </w:r>
      <w:r w:rsidRPr="009624F4">
        <w:t>folder.</w:t>
      </w:r>
    </w:p>
    <w:p w:rsidR="00EA7D71" w:rsidRPr="009624F4" w:rsidRDefault="00EA7D71" w:rsidP="009624F4">
      <w:pPr>
        <w:pStyle w:val="BodyText"/>
      </w:pPr>
    </w:p>
    <w:p w:rsidR="00EA7D71" w:rsidRPr="009624F4" w:rsidRDefault="00EA7D71" w:rsidP="009624F4">
      <w:pPr>
        <w:pStyle w:val="BodyText"/>
      </w:pPr>
      <w:r w:rsidRPr="009624F4">
        <w:t xml:space="preserve">Assuming </w:t>
      </w:r>
      <w:r w:rsidR="002B2DE7">
        <w:t>&lt;SimpleIDE Installation Folder&gt;</w:t>
      </w:r>
      <w:r w:rsidRPr="009624F4">
        <w:t xml:space="preserve">\propgcc is the installation </w:t>
      </w:r>
      <w:r w:rsidR="002B2DE7">
        <w:t>folder</w:t>
      </w:r>
      <w:r w:rsidRPr="009624F4">
        <w:t>, define a custom board as follows:</w:t>
      </w:r>
    </w:p>
    <w:p w:rsidR="00EA7D71" w:rsidRDefault="00EA7D71" w:rsidP="00EA7D71">
      <w:pPr>
        <w:ind w:left="360" w:right="360"/>
        <w:rPr>
          <w:rFonts w:cs="Arial"/>
          <w:szCs w:val="20"/>
        </w:rPr>
      </w:pPr>
    </w:p>
    <w:p w:rsidR="00EA7D71" w:rsidRPr="009624F4" w:rsidRDefault="00EA7D71" w:rsidP="0006001B">
      <w:pPr>
        <w:pStyle w:val="BodyText"/>
        <w:numPr>
          <w:ilvl w:val="0"/>
          <w:numId w:val="14"/>
        </w:numPr>
        <w:spacing w:after="120"/>
      </w:pPr>
      <w:r w:rsidRPr="009624F4">
        <w:t xml:space="preserve">Copy the </w:t>
      </w:r>
      <w:r w:rsidR="002B2DE7">
        <w:t>&lt;SimpleIDE Installation Folder&gt;</w:t>
      </w:r>
      <w:r w:rsidRPr="009624F4">
        <w:t xml:space="preserve">\propgcc\propeller-load\hub.cfg </w:t>
      </w:r>
      <w:r w:rsidR="002B2DE7">
        <w:t xml:space="preserve">file </w:t>
      </w:r>
      <w:r w:rsidRPr="009624F4">
        <w:t xml:space="preserve">to </w:t>
      </w:r>
      <w:r w:rsidR="002B2DE7">
        <w:t>&lt;SimpleIDE Installation Folder&gt;</w:t>
      </w:r>
      <w:r w:rsidRPr="009624F4">
        <w:t xml:space="preserve">\propgcc\propeller-load\custom.cfg (or choose </w:t>
      </w:r>
      <w:r w:rsidR="002B2DE7">
        <w:t>a</w:t>
      </w:r>
      <w:r w:rsidRPr="009624F4">
        <w:t xml:space="preserve"> name that does not have spaces).</w:t>
      </w:r>
    </w:p>
    <w:p w:rsidR="00EA7D71" w:rsidRPr="009624F4" w:rsidRDefault="00EA7D71" w:rsidP="0006001B">
      <w:pPr>
        <w:pStyle w:val="BodyText"/>
        <w:numPr>
          <w:ilvl w:val="0"/>
          <w:numId w:val="14"/>
        </w:numPr>
        <w:spacing w:after="120"/>
      </w:pPr>
      <w:r w:rsidRPr="009624F4">
        <w:t>Change clock frequency or clock mode in custom.cfg, and save the file.</w:t>
      </w:r>
    </w:p>
    <w:p w:rsidR="00EA7D71" w:rsidRPr="009624F4" w:rsidRDefault="00EA7D71" w:rsidP="0006001B">
      <w:pPr>
        <w:pStyle w:val="BodyText"/>
        <w:numPr>
          <w:ilvl w:val="0"/>
          <w:numId w:val="14"/>
        </w:numPr>
        <w:spacing w:after="120"/>
      </w:pPr>
      <w:r w:rsidRPr="009624F4">
        <w:t>If you want the board type to be available in the Project Manager’s Board Type dropdown</w:t>
      </w:r>
      <w:r w:rsidR="002B2DE7">
        <w:t xml:space="preserve"> (even in Simple View)</w:t>
      </w:r>
      <w:r w:rsidRPr="009624F4">
        <w:t xml:space="preserve">, open boards.txt (from </w:t>
      </w:r>
      <w:r w:rsidR="002B2DE7">
        <w:t xml:space="preserve">the </w:t>
      </w:r>
      <w:r w:rsidRPr="009624F4">
        <w:t xml:space="preserve">same </w:t>
      </w:r>
      <w:r w:rsidR="002B2DE7">
        <w:t>folder</w:t>
      </w:r>
      <w:r w:rsidRPr="009624F4">
        <w:t xml:space="preserve">) and add your custom board’s filename to the list. </w:t>
      </w:r>
      <w:r w:rsidR="009F339C" w:rsidRPr="009F339C">
        <w:t>Boards.txt is a filter;</w:t>
      </w:r>
      <w:r w:rsidRPr="009F339C">
        <w:t xml:space="preserve"> if boards.txt is removed then all board types will be available </w:t>
      </w:r>
      <w:r w:rsidR="002B2DE7">
        <w:t>in Simple View upon refresh.</w:t>
      </w:r>
      <w:r w:rsidRPr="009624F4">
        <w:t xml:space="preserve"> </w:t>
      </w:r>
    </w:p>
    <w:p w:rsidR="00EA7D71" w:rsidRPr="009624F4" w:rsidRDefault="00EA7D71" w:rsidP="0006001B">
      <w:pPr>
        <w:pStyle w:val="BodyText"/>
        <w:numPr>
          <w:ilvl w:val="0"/>
          <w:numId w:val="14"/>
        </w:numPr>
        <w:spacing w:after="120"/>
      </w:pPr>
      <w:r w:rsidRPr="009624F4">
        <w:t xml:space="preserve">Click the puzzle piece </w:t>
      </w:r>
      <w:r w:rsidR="00D55384" w:rsidRPr="009624F4">
        <w:rPr>
          <w:noProof/>
        </w:rPr>
        <w:drawing>
          <wp:inline distT="0" distB="0" distL="0" distR="0" wp14:anchorId="04B33E1E" wp14:editId="6B62C0FD">
            <wp:extent cx="266065" cy="245745"/>
            <wp:effectExtent l="0" t="0" r="635" b="1905"/>
            <wp:docPr id="1661"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065" cy="245745"/>
                    </a:xfrm>
                    <a:prstGeom prst="rect">
                      <a:avLst/>
                    </a:prstGeom>
                    <a:noFill/>
                    <a:ln>
                      <a:noFill/>
                    </a:ln>
                  </pic:spPr>
                </pic:pic>
              </a:graphicData>
            </a:graphic>
          </wp:inline>
        </w:drawing>
      </w:r>
      <w:r w:rsidRPr="009624F4">
        <w:t xml:space="preserve"> </w:t>
      </w:r>
      <w:r w:rsidR="002B2DE7">
        <w:t xml:space="preserve">near the Board Type field </w:t>
      </w:r>
      <w:r w:rsidRPr="009624F4">
        <w:t>in the Project Option</w:t>
      </w:r>
      <w:r w:rsidR="002B2DE7">
        <w:t>s tab</w:t>
      </w:r>
      <w:r w:rsidRPr="009624F4">
        <w:t xml:space="preserve"> to </w:t>
      </w:r>
      <w:r w:rsidR="002B2DE7">
        <w:t>refresh the</w:t>
      </w:r>
      <w:r w:rsidRPr="009624F4">
        <w:t xml:space="preserve"> board types</w:t>
      </w:r>
      <w:r w:rsidR="002B2DE7">
        <w:t xml:space="preserve"> list</w:t>
      </w:r>
      <w:r w:rsidRPr="009624F4">
        <w:t>. </w:t>
      </w:r>
    </w:p>
    <w:p w:rsidR="00EA7D71" w:rsidRPr="009624F4" w:rsidRDefault="00EA7D71" w:rsidP="0006001B">
      <w:pPr>
        <w:pStyle w:val="BodyText"/>
        <w:numPr>
          <w:ilvl w:val="0"/>
          <w:numId w:val="14"/>
        </w:numPr>
        <w:spacing w:after="120"/>
      </w:pPr>
      <w:r w:rsidRPr="009624F4">
        <w:t>Choose CUSTOM from the board type drop down box</w:t>
      </w:r>
      <w:r w:rsidR="002B2DE7">
        <w:t xml:space="preserve"> to compile and download for the CUSTOM board you just created</w:t>
      </w:r>
      <w:r w:rsidRPr="009624F4">
        <w:t>.</w:t>
      </w:r>
    </w:p>
    <w:p w:rsidR="00EA7D71" w:rsidRDefault="00EA7D71" w:rsidP="00EA7D71">
      <w:pPr>
        <w:ind w:left="360" w:right="360"/>
        <w:rPr>
          <w:rFonts w:cs="Arial"/>
          <w:szCs w:val="20"/>
        </w:rPr>
      </w:pPr>
    </w:p>
    <w:p w:rsidR="00EA7D71" w:rsidRDefault="00EA7D71" w:rsidP="009624F4">
      <w:pPr>
        <w:pStyle w:val="BodyText"/>
      </w:pPr>
      <w:r w:rsidRPr="009E0179">
        <w:rPr>
          <w:b/>
        </w:rPr>
        <w:lastRenderedPageBreak/>
        <w:t>Note</w:t>
      </w:r>
      <w:r w:rsidR="009624F4">
        <w:t>:</w:t>
      </w:r>
      <w:r>
        <w:t xml:space="preserve"> RCFAST and RCSLOW board types are available in the board types</w:t>
      </w:r>
      <w:r w:rsidR="002749FB">
        <w:t xml:space="preserve"> list</w:t>
      </w:r>
      <w:r>
        <w:t>, but these should never be picked for programs that communicate through SimpleIDE Terminal</w:t>
      </w:r>
      <w:r w:rsidR="009E2E56">
        <w:t xml:space="preserve"> because the timing is not accurate enough for serial communications</w:t>
      </w:r>
      <w:r>
        <w:t>.</w:t>
      </w:r>
    </w:p>
    <w:p w:rsidR="00EA7D71" w:rsidRPr="00402F62" w:rsidRDefault="00EA7D71" w:rsidP="00CA0177">
      <w:pPr>
        <w:pStyle w:val="StyleHeading2CustomColorRGB686868"/>
        <w:rPr>
          <w:szCs w:val="24"/>
        </w:rPr>
      </w:pPr>
      <w:bookmarkStart w:id="139" w:name="_Toc353457412"/>
      <w:bookmarkStart w:id="140" w:name="_Toc355094833"/>
      <w:bookmarkStart w:id="141" w:name="_Toc372031989"/>
      <w:r w:rsidRPr="00402F62">
        <w:t>Basic Board Types</w:t>
      </w:r>
      <w:bookmarkEnd w:id="139"/>
      <w:bookmarkEnd w:id="140"/>
      <w:bookmarkEnd w:id="141"/>
    </w:p>
    <w:p w:rsidR="00EA7D71" w:rsidRPr="009624F4" w:rsidRDefault="00EA7D71" w:rsidP="009624F4">
      <w:pPr>
        <w:pStyle w:val="BodyText"/>
      </w:pPr>
      <w:r w:rsidRPr="009624F4">
        <w:t xml:space="preserve">Basic board types can work on many boards that have only a Propeller, </w:t>
      </w:r>
      <w:r w:rsidR="009F339C">
        <w:t>c</w:t>
      </w:r>
      <w:r w:rsidRPr="009624F4">
        <w:t xml:space="preserve">rystal, and </w:t>
      </w:r>
      <w:r w:rsidR="00A431F4">
        <w:t xml:space="preserve">an </w:t>
      </w:r>
      <w:r w:rsidRPr="009624F4">
        <w:t xml:space="preserve">EEPROM. A </w:t>
      </w:r>
      <w:r w:rsidR="009F339C">
        <w:t>c</w:t>
      </w:r>
      <w:r w:rsidRPr="009624F4">
        <w:t xml:space="preserve">rystal is not necessary for RCSLOW and RCFAST board types. </w:t>
      </w:r>
      <w:r w:rsidR="00A431F4">
        <w:t xml:space="preserve">An </w:t>
      </w:r>
      <w:r w:rsidRPr="009624F4">
        <w:t>EEPROM is only required if the Propeller needs to boot without the help of download from SimpleIDE.</w:t>
      </w:r>
    </w:p>
    <w:p w:rsidR="00EA7D71" w:rsidRDefault="00EA7D71" w:rsidP="00EA7D71">
      <w:pPr>
        <w:ind w:left="360" w:right="360"/>
        <w:rPr>
          <w:rFonts w:ascii="Arial" w:hAnsi="Arial" w:cs="Arial"/>
          <w:szCs w:val="20"/>
        </w:rPr>
      </w:pPr>
    </w:p>
    <w:p w:rsidR="009A7298" w:rsidRDefault="00EA7D71" w:rsidP="0006001B">
      <w:pPr>
        <w:pStyle w:val="BodyText"/>
        <w:numPr>
          <w:ilvl w:val="0"/>
          <w:numId w:val="15"/>
        </w:numPr>
        <w:spacing w:after="120"/>
      </w:pPr>
      <w:r w:rsidRPr="009624F4">
        <w:rPr>
          <w:b/>
        </w:rPr>
        <w:t>GENERIC</w:t>
      </w:r>
      <w:r w:rsidRPr="009624F4">
        <w:t xml:space="preserve">: Supports basic hardware features of the most common </w:t>
      </w:r>
      <w:r w:rsidR="009F339C">
        <w:t>P</w:t>
      </w:r>
      <w:r w:rsidRPr="009624F4">
        <w:t>ropeller boards including: Propeller Activity Board, Propeller Board of Education, PE Platform, Propeller Demo Board</w:t>
      </w:r>
      <w:r w:rsidR="007A4852">
        <w:t>,</w:t>
      </w:r>
      <w:r w:rsidRPr="009624F4">
        <w:t xml:space="preserve"> and Propeller </w:t>
      </w:r>
      <w:r w:rsidR="009A7298" w:rsidRPr="009624F4">
        <w:t>QuickStart</w:t>
      </w:r>
      <w:r w:rsidRPr="009624F4">
        <w:t xml:space="preserve">.  Although all these boards are supported, they also have their own entries in the Board Types dropdown.  Each individual board type may also have extra features not included in this generic setup, so you should select </w:t>
      </w:r>
      <w:r w:rsidR="007A4852">
        <w:t>the exact board type</w:t>
      </w:r>
      <w:r w:rsidR="007A4852" w:rsidRPr="009624F4">
        <w:t xml:space="preserve"> </w:t>
      </w:r>
      <w:r w:rsidRPr="009624F4">
        <w:t xml:space="preserve">whenever </w:t>
      </w:r>
      <w:r w:rsidR="007A4852">
        <w:t xml:space="preserve">it is known in </w:t>
      </w:r>
      <w:r w:rsidRPr="009624F4">
        <w:t xml:space="preserve">advance.  GENERIC settings include </w:t>
      </w:r>
      <w:r w:rsidR="007A4852">
        <w:t xml:space="preserve">a </w:t>
      </w:r>
      <w:r w:rsidRPr="009624F4">
        <w:t xml:space="preserve">5 MHz crystal with PLL set to 16x for </w:t>
      </w:r>
      <w:r w:rsidR="007A4852">
        <w:t xml:space="preserve">an </w:t>
      </w:r>
      <w:r w:rsidRPr="009624F4">
        <w:t xml:space="preserve">80 MHz system clock, 32 KB or larger EEPROM connected to P29 (SDA) and P28 (SCL), and 115 </w:t>
      </w:r>
      <w:r w:rsidR="007A4852">
        <w:t>baud</w:t>
      </w:r>
      <w:r w:rsidR="007A4852" w:rsidRPr="009624F4">
        <w:t xml:space="preserve"> </w:t>
      </w:r>
      <w:r w:rsidRPr="009624F4">
        <w:t xml:space="preserve">communication with </w:t>
      </w:r>
      <w:r w:rsidR="007A4852">
        <w:t xml:space="preserve">a </w:t>
      </w:r>
      <w:r w:rsidRPr="009624F4">
        <w:t>terminal via P30 (host computer Rx) and P31 (host computer Tx).</w:t>
      </w:r>
    </w:p>
    <w:p w:rsidR="00EA7D71" w:rsidRPr="009624F4" w:rsidRDefault="00EA7D71" w:rsidP="0006001B">
      <w:pPr>
        <w:pStyle w:val="BodyText"/>
        <w:numPr>
          <w:ilvl w:val="0"/>
          <w:numId w:val="15"/>
        </w:numPr>
        <w:spacing w:after="120"/>
      </w:pPr>
      <w:r w:rsidRPr="009A7298">
        <w:rPr>
          <w:b/>
        </w:rPr>
        <w:t>RCFAST</w:t>
      </w:r>
      <w:r w:rsidRPr="009624F4">
        <w:t xml:space="preserve">: This board type makes the Propeller </w:t>
      </w:r>
      <w:r w:rsidR="008A43B7">
        <w:t>microcontroller</w:t>
      </w:r>
      <w:r w:rsidR="008A43B7" w:rsidRPr="009624F4">
        <w:t xml:space="preserve"> </w:t>
      </w:r>
      <w:r w:rsidRPr="009624F4">
        <w:t>rely on its internal 12</w:t>
      </w:r>
      <w:r w:rsidR="009F339C">
        <w:t xml:space="preserve"> </w:t>
      </w:r>
      <w:r w:rsidRPr="009624F4">
        <w:t xml:space="preserve">MHz oscillator.  Although it can </w:t>
      </w:r>
      <w:r w:rsidR="008A43B7">
        <w:t xml:space="preserve">actually </w:t>
      </w:r>
      <w:r w:rsidRPr="009624F4">
        <w:t xml:space="preserve">boot </w:t>
      </w:r>
      <w:r w:rsidR="008A43B7">
        <w:t>up on</w:t>
      </w:r>
      <w:r w:rsidRPr="009624F4">
        <w:t xml:space="preserve"> any </w:t>
      </w:r>
      <w:r w:rsidR="008A43B7">
        <w:t>P</w:t>
      </w:r>
      <w:r w:rsidRPr="009624F4">
        <w:t xml:space="preserve">ropeller board, it is designed for applications that do not require the clock precision of an external oscillator.  This mode is </w:t>
      </w:r>
      <w:r w:rsidR="008A43B7">
        <w:t>impractical</w:t>
      </w:r>
      <w:r w:rsidRPr="009624F4">
        <w:t xml:space="preserve"> for serial communication, servo control, precise pulse measurement, or video.</w:t>
      </w:r>
    </w:p>
    <w:p w:rsidR="00EA7D71" w:rsidRPr="009624F4" w:rsidRDefault="00EA7D71" w:rsidP="0006001B">
      <w:pPr>
        <w:pStyle w:val="BodyText"/>
        <w:numPr>
          <w:ilvl w:val="0"/>
          <w:numId w:val="15"/>
        </w:numPr>
        <w:spacing w:after="120"/>
      </w:pPr>
      <w:r w:rsidRPr="009624F4">
        <w:rPr>
          <w:b/>
        </w:rPr>
        <w:t>RCSLOW</w:t>
      </w:r>
      <w:r w:rsidRPr="009624F4">
        <w:t>: RCSLOW is like RCFAST except that it uses the slowest and most energy efficient clock mode</w:t>
      </w:r>
      <w:r w:rsidR="008A43B7">
        <w:t xml:space="preserve"> in the Propeller, 20 kHz</w:t>
      </w:r>
      <w:r w:rsidRPr="009624F4">
        <w:t>.</w:t>
      </w:r>
    </w:p>
    <w:p w:rsidR="00EA7D71" w:rsidRPr="009624F4" w:rsidRDefault="00EA7D71" w:rsidP="0006001B">
      <w:pPr>
        <w:pStyle w:val="BodyText"/>
        <w:numPr>
          <w:ilvl w:val="0"/>
          <w:numId w:val="15"/>
        </w:numPr>
        <w:spacing w:after="120"/>
      </w:pPr>
      <w:r w:rsidRPr="009624F4">
        <w:rPr>
          <w:b/>
        </w:rPr>
        <w:t>HUB</w:t>
      </w:r>
      <w:r w:rsidRPr="009624F4">
        <w:t>: The HUB board type specifies an 80</w:t>
      </w:r>
      <w:r w:rsidR="009F339C">
        <w:t xml:space="preserve"> </w:t>
      </w:r>
      <w:r w:rsidRPr="009624F4">
        <w:t>MHz system clock and an external 5</w:t>
      </w:r>
      <w:r w:rsidR="00DC637A">
        <w:t xml:space="preserve"> </w:t>
      </w:r>
      <w:r w:rsidRPr="009624F4">
        <w:t>MHz crystal with PLL16x clock mode. Any board that has a 5</w:t>
      </w:r>
      <w:r w:rsidR="009F339C">
        <w:t xml:space="preserve"> </w:t>
      </w:r>
      <w:r w:rsidRPr="009624F4">
        <w:t xml:space="preserve">MHz crystal should work with HUB board type. Good serial communications and TV/VGA output are possible with </w:t>
      </w:r>
      <w:r w:rsidR="008A43B7">
        <w:t xml:space="preserve">the </w:t>
      </w:r>
      <w:r w:rsidRPr="009624F4">
        <w:t>HUB board type and a</w:t>
      </w:r>
      <w:r w:rsidR="008A43B7">
        <w:t xml:space="preserve">n accurate </w:t>
      </w:r>
      <w:r w:rsidRPr="009624F4">
        <w:t>5</w:t>
      </w:r>
      <w:r w:rsidR="009F339C">
        <w:t xml:space="preserve"> </w:t>
      </w:r>
      <w:r w:rsidRPr="009624F4">
        <w:t xml:space="preserve">MHz crystal. </w:t>
      </w:r>
      <w:r w:rsidR="008A43B7">
        <w:t>Some of the other</w:t>
      </w:r>
      <w:r w:rsidR="008A43B7" w:rsidRPr="009624F4">
        <w:t xml:space="preserve"> </w:t>
      </w:r>
      <w:r w:rsidRPr="009624F4">
        <w:t xml:space="preserve">board types related to HUB are </w:t>
      </w:r>
      <w:r w:rsidR="005C1538">
        <w:t>ACTIVITYBOARD</w:t>
      </w:r>
      <w:r w:rsidR="00A46EDE">
        <w:t xml:space="preserve">, </w:t>
      </w:r>
      <w:r w:rsidR="005C1538">
        <w:t xml:space="preserve">C3, </w:t>
      </w:r>
      <w:r w:rsidRPr="009624F4">
        <w:t xml:space="preserve">QUICKSTART, PEKIT, </w:t>
      </w:r>
      <w:r w:rsidR="008A43B7">
        <w:t xml:space="preserve">and </w:t>
      </w:r>
      <w:r w:rsidRPr="009624F4">
        <w:t>PROPBOE.</w:t>
      </w:r>
    </w:p>
    <w:p w:rsidR="00EA7D71" w:rsidRPr="009624F4" w:rsidRDefault="00EA7D71" w:rsidP="0006001B">
      <w:pPr>
        <w:pStyle w:val="BodyText"/>
        <w:numPr>
          <w:ilvl w:val="0"/>
          <w:numId w:val="15"/>
        </w:numPr>
        <w:spacing w:after="120"/>
      </w:pPr>
      <w:r w:rsidRPr="009624F4">
        <w:rPr>
          <w:b/>
        </w:rPr>
        <w:t>SPINSTAMP</w:t>
      </w:r>
      <w:r w:rsidRPr="009624F4">
        <w:t xml:space="preserve">: The </w:t>
      </w:r>
      <w:r w:rsidR="00DC637A">
        <w:t xml:space="preserve">SPINSTAMP </w:t>
      </w:r>
      <w:r w:rsidRPr="009624F4">
        <w:t>board type is like the HUB board type except that it relies on a 10</w:t>
      </w:r>
      <w:r w:rsidR="00DC637A">
        <w:t xml:space="preserve"> </w:t>
      </w:r>
      <w:r w:rsidRPr="009624F4">
        <w:t>MHz crystal to produce an 80</w:t>
      </w:r>
      <w:r w:rsidR="009F339C">
        <w:t xml:space="preserve"> </w:t>
      </w:r>
      <w:r w:rsidRPr="009624F4">
        <w:t>MHz system clock by using PLL8x in the clock mode. Any Propeller board that has a 10</w:t>
      </w:r>
      <w:r w:rsidR="009F339C">
        <w:t xml:space="preserve"> </w:t>
      </w:r>
      <w:r w:rsidRPr="009624F4">
        <w:t>MHz crystal should work with the SPINSTAMP board type. HYDRA is a related board type.</w:t>
      </w:r>
    </w:p>
    <w:p w:rsidR="00EA7D71" w:rsidRPr="00402F62" w:rsidRDefault="00EA7D71" w:rsidP="00CA0177">
      <w:pPr>
        <w:pStyle w:val="StyleHeading2CustomColorRGB686868"/>
      </w:pPr>
      <w:bookmarkStart w:id="142" w:name="_Toc353457413"/>
      <w:bookmarkStart w:id="143" w:name="_Toc355094834"/>
      <w:bookmarkStart w:id="144" w:name="_Toc372031990"/>
      <w:r w:rsidRPr="00402F62">
        <w:t>EEPROM Board Types</w:t>
      </w:r>
      <w:bookmarkEnd w:id="142"/>
      <w:bookmarkEnd w:id="143"/>
      <w:bookmarkEnd w:id="144"/>
    </w:p>
    <w:p w:rsidR="00EA7D71" w:rsidRPr="009624F4" w:rsidRDefault="00EA7D71" w:rsidP="009624F4">
      <w:pPr>
        <w:pStyle w:val="BodyText"/>
      </w:pPr>
      <w:r w:rsidRPr="009624F4">
        <w:t>The EEPROM board type is like the HUB board type except that it has a cache driver defined for running XMMC memory model programs. With the EEPROM or similar board types, a program loaded into the EEPROM can be fetched and run with XMMC.</w:t>
      </w:r>
    </w:p>
    <w:p w:rsidR="00EA7D71" w:rsidRPr="009624F4" w:rsidRDefault="00EA7D71" w:rsidP="009624F4">
      <w:pPr>
        <w:pStyle w:val="BodyText"/>
      </w:pPr>
    </w:p>
    <w:p w:rsidR="00EA7D71" w:rsidRPr="009624F4" w:rsidRDefault="00EA7D71" w:rsidP="009624F4">
      <w:pPr>
        <w:pStyle w:val="BodyText"/>
      </w:pPr>
      <w:r w:rsidRPr="009624F4">
        <w:t xml:space="preserve">This mode is usable with </w:t>
      </w:r>
      <w:r w:rsidR="0070653E">
        <w:t xml:space="preserve">a </w:t>
      </w:r>
      <w:r w:rsidRPr="009624F4">
        <w:t>single 32</w:t>
      </w:r>
      <w:r w:rsidR="009F339C">
        <w:t xml:space="preserve"> </w:t>
      </w:r>
      <w:r w:rsidRPr="009624F4">
        <w:t>KB EEPROM, 64</w:t>
      </w:r>
      <w:r w:rsidR="009F339C">
        <w:t xml:space="preserve"> </w:t>
      </w:r>
      <w:r w:rsidRPr="009624F4">
        <w:t>KB EEPROM, 128</w:t>
      </w:r>
      <w:r w:rsidR="00DC637A">
        <w:t xml:space="preserve"> </w:t>
      </w:r>
      <w:r w:rsidRPr="009624F4">
        <w:t>KB linear address space EEPROMs, and 256</w:t>
      </w:r>
      <w:r w:rsidR="009F339C">
        <w:t xml:space="preserve"> </w:t>
      </w:r>
      <w:r w:rsidRPr="009624F4">
        <w:t>KB EEPROM</w:t>
      </w:r>
      <w:r w:rsidR="009F339C">
        <w:t>s</w:t>
      </w:r>
      <w:r w:rsidRPr="009624F4">
        <w:t xml:space="preserve"> from ST.</w:t>
      </w:r>
    </w:p>
    <w:p w:rsidR="00EA7D71" w:rsidRPr="009624F4" w:rsidRDefault="00EA7D71" w:rsidP="009624F4">
      <w:pPr>
        <w:pStyle w:val="BodyText"/>
      </w:pPr>
    </w:p>
    <w:p w:rsidR="00EA7D71" w:rsidRPr="009624F4" w:rsidRDefault="00EA7D71" w:rsidP="009624F4">
      <w:pPr>
        <w:pStyle w:val="BodyText"/>
      </w:pPr>
      <w:r w:rsidRPr="009624F4">
        <w:t>Any set of 64 KB+ EEPROM can be configured to add more code space to the program. Using two separate 32</w:t>
      </w:r>
      <w:r w:rsidR="009F339C">
        <w:t xml:space="preserve"> </w:t>
      </w:r>
      <w:r w:rsidRPr="009624F4">
        <w:t>KB EEPROMs will not work because address 0x8000 to 0xFFFF maps to address 0x0000 to 0x7FFF. All devices should be the same type. MCP29FC1025 devices do not have a linear memory addressing and will not work.</w:t>
      </w:r>
    </w:p>
    <w:p w:rsidR="00EA7D71" w:rsidRPr="009624F4" w:rsidRDefault="00EA7D71" w:rsidP="009624F4">
      <w:pPr>
        <w:pStyle w:val="BodyText"/>
      </w:pPr>
    </w:p>
    <w:p w:rsidR="00EA7D71" w:rsidRPr="009624F4" w:rsidRDefault="00EA7D71" w:rsidP="009624F4">
      <w:pPr>
        <w:pStyle w:val="BodyText"/>
      </w:pPr>
      <w:r w:rsidRPr="009624F4">
        <w:t xml:space="preserve">The XMMC model is the only extended (XMM*) memory model that will work with EEPROM board types. Other board types related to EEPROM that run XMMC programs are </w:t>
      </w:r>
      <w:r w:rsidR="009F339C">
        <w:t xml:space="preserve">ACTIVITYBOARD, </w:t>
      </w:r>
      <w:r w:rsidRPr="009624F4">
        <w:t>PROPBOE, QUICKSTART, and ASC+.</w:t>
      </w:r>
    </w:p>
    <w:p w:rsidR="00EA7D71" w:rsidRPr="00402F62" w:rsidRDefault="00EA7D71" w:rsidP="00CA0177">
      <w:pPr>
        <w:pStyle w:val="StyleHeading2CustomColorRGB686868"/>
        <w:rPr>
          <w:szCs w:val="24"/>
        </w:rPr>
      </w:pPr>
      <w:bookmarkStart w:id="145" w:name="_Toc353457414"/>
      <w:bookmarkStart w:id="146" w:name="_Toc355094835"/>
      <w:bookmarkStart w:id="147" w:name="_Toc372031991"/>
      <w:r w:rsidRPr="00402F62">
        <w:lastRenderedPageBreak/>
        <w:t>External Flash Board Types</w:t>
      </w:r>
      <w:bookmarkEnd w:id="145"/>
      <w:bookmarkEnd w:id="146"/>
      <w:bookmarkEnd w:id="147"/>
    </w:p>
    <w:p w:rsidR="00EA7D71" w:rsidRDefault="00EA7D71" w:rsidP="00BA1D72">
      <w:pPr>
        <w:pStyle w:val="BodyText"/>
      </w:pPr>
      <w:r w:rsidRPr="00BA1D72">
        <w:t>External Flash board types like C3F and SSF will run XMMC memory model programs from Flash memory.</w:t>
      </w:r>
    </w:p>
    <w:p w:rsidR="00BA1D72" w:rsidRPr="00BA1D72" w:rsidRDefault="00BA1D72" w:rsidP="00BA1D72">
      <w:pPr>
        <w:pStyle w:val="BodyText"/>
      </w:pPr>
    </w:p>
    <w:p w:rsidR="00EA7D71" w:rsidRPr="00BA1D72" w:rsidRDefault="00EA7D71" w:rsidP="0006001B">
      <w:pPr>
        <w:pStyle w:val="BodyText"/>
        <w:numPr>
          <w:ilvl w:val="0"/>
          <w:numId w:val="15"/>
        </w:numPr>
        <w:spacing w:after="120"/>
      </w:pPr>
      <w:r w:rsidRPr="00BA1D72">
        <w:t>C3F: C3F XMMC programs are stored in the on</w:t>
      </w:r>
      <w:r w:rsidR="00DC637A">
        <w:t>-</w:t>
      </w:r>
      <w:r w:rsidRPr="00BA1D72">
        <w:t>board 1</w:t>
      </w:r>
      <w:r w:rsidR="00DC637A">
        <w:t xml:space="preserve"> </w:t>
      </w:r>
      <w:r w:rsidRPr="00BA1D72">
        <w:t>MB SPI Flash. C3F is a variant of the C3 board type that uses all of cache for program code and is thus faster than C3. (The C3 type splits cache between Flash and SRAM storage and is less efficient).</w:t>
      </w:r>
    </w:p>
    <w:p w:rsidR="00EA7D71" w:rsidRPr="00BA1D72" w:rsidRDefault="00EA7D71" w:rsidP="0006001B">
      <w:pPr>
        <w:pStyle w:val="BodyText"/>
        <w:numPr>
          <w:ilvl w:val="0"/>
          <w:numId w:val="15"/>
        </w:numPr>
        <w:spacing w:after="120"/>
      </w:pPr>
      <w:r w:rsidRPr="00BA1D72">
        <w:t>SSF: SSF is the SpinSocket-Flash board type that uses 2 Winbond W25Q* QuadSPI parts for storing and running XMMC memory model code in. This is a fast practical external memo</w:t>
      </w:r>
      <w:r w:rsidR="009F339C">
        <w:t xml:space="preserve">ry solution because of low cost, </w:t>
      </w:r>
      <w:r w:rsidRPr="00BA1D72">
        <w:t>low pin count, high density, and high relative XMM performance.</w:t>
      </w:r>
    </w:p>
    <w:p w:rsidR="00D568BB" w:rsidRDefault="00D568BB" w:rsidP="00CA0177">
      <w:pPr>
        <w:pStyle w:val="StyleHeading2CustomColorRGB686868"/>
      </w:pPr>
      <w:bookmarkStart w:id="148" w:name="_Toc353457415"/>
      <w:bookmarkStart w:id="149" w:name="_Toc355094836"/>
    </w:p>
    <w:p w:rsidR="00EA7D71" w:rsidRPr="00402F62" w:rsidRDefault="00EA7D71" w:rsidP="00CA0177">
      <w:pPr>
        <w:pStyle w:val="StyleHeading2CustomColorRGB686868"/>
      </w:pPr>
      <w:bookmarkStart w:id="150" w:name="_Toc372031992"/>
      <w:r w:rsidRPr="00402F62">
        <w:t>External RAM Board Types</w:t>
      </w:r>
      <w:bookmarkEnd w:id="148"/>
      <w:bookmarkEnd w:id="149"/>
      <w:bookmarkEnd w:id="150"/>
    </w:p>
    <w:p w:rsidR="00EA7D71" w:rsidRDefault="00EA7D71" w:rsidP="009624F4">
      <w:pPr>
        <w:pStyle w:val="BodyText"/>
      </w:pPr>
      <w:r w:rsidRPr="009624F4">
        <w:t>External RAM boards have external SRAM, SPI-SRAM, or SDRAM. Boards having only SRAM will only boot stand-alone if the code can be loaded from SD card or some other non-volatile storage. SRAM</w:t>
      </w:r>
      <w:r w:rsidR="00DC637A">
        <w:t>-</w:t>
      </w:r>
      <w:r w:rsidRPr="009624F4">
        <w:t>only boards can be loaded by the PC and SimpleIDE using the serial loader protocol for testing.</w:t>
      </w:r>
    </w:p>
    <w:p w:rsidR="00F24BCE" w:rsidRPr="009624F4" w:rsidRDefault="00F24BCE" w:rsidP="009624F4">
      <w:pPr>
        <w:pStyle w:val="BodyText"/>
      </w:pPr>
    </w:p>
    <w:p w:rsidR="00EA7D71" w:rsidRPr="009624F4" w:rsidRDefault="00EA7D71" w:rsidP="0006001B">
      <w:pPr>
        <w:pStyle w:val="BodyText"/>
        <w:numPr>
          <w:ilvl w:val="0"/>
          <w:numId w:val="15"/>
        </w:numPr>
        <w:spacing w:after="120"/>
      </w:pPr>
      <w:r w:rsidRPr="009624F4">
        <w:rPr>
          <w:b/>
        </w:rPr>
        <w:t>C3</w:t>
      </w:r>
      <w:r w:rsidRPr="009624F4">
        <w:t>: The C3 type allows using the XMM (or XMM-SPLIT) memory model to store program code in SPI Flash and data in a device like external SPI</w:t>
      </w:r>
      <w:r w:rsidR="00DC637A">
        <w:t>-</w:t>
      </w:r>
      <w:r w:rsidRPr="009624F4">
        <w:t>SRAM. It is possible for a cache driver to be written for other boards that will use the XMM memory model. The C3F board type will only use C3 Flash and only works with XMMC memory model programs.</w:t>
      </w:r>
    </w:p>
    <w:p w:rsidR="00EA7D71" w:rsidRPr="009624F4" w:rsidRDefault="00EA7D71" w:rsidP="0006001B">
      <w:pPr>
        <w:pStyle w:val="BodyText"/>
        <w:numPr>
          <w:ilvl w:val="0"/>
          <w:numId w:val="15"/>
        </w:numPr>
        <w:spacing w:after="120"/>
      </w:pPr>
      <w:r w:rsidRPr="009624F4">
        <w:rPr>
          <w:b/>
        </w:rPr>
        <w:t>DRACBLADE</w:t>
      </w:r>
      <w:r w:rsidRPr="009624F4">
        <w:t>: This board has SRAM and SD card. It can be loaded by the IDE for testing, but must be programmed using SDLOAD for stand-alone boot.</w:t>
      </w:r>
    </w:p>
    <w:p w:rsidR="00EA7D71" w:rsidRPr="009624F4" w:rsidRDefault="00EA7D71" w:rsidP="0006001B">
      <w:pPr>
        <w:pStyle w:val="BodyText"/>
        <w:numPr>
          <w:ilvl w:val="0"/>
          <w:numId w:val="15"/>
        </w:numPr>
        <w:spacing w:after="120"/>
      </w:pPr>
      <w:r w:rsidRPr="009624F4">
        <w:rPr>
          <w:b/>
        </w:rPr>
        <w:t>SDRAM</w:t>
      </w:r>
      <w:r w:rsidRPr="009624F4">
        <w:t xml:space="preserve">: This board has SDRAM and SD card. It can be loaded by the IDE for testing, but must be programmed using SDLOAD for stand-alone boot.  </w:t>
      </w:r>
    </w:p>
    <w:p w:rsidR="00EA7D71" w:rsidRPr="00402F62" w:rsidRDefault="00EA7D71" w:rsidP="00CA0177">
      <w:pPr>
        <w:pStyle w:val="StyleHeading2CustomColorRGB686868"/>
      </w:pPr>
      <w:bookmarkStart w:id="151" w:name="_Toc353457416"/>
      <w:bookmarkStart w:id="152" w:name="_Toc355094837"/>
      <w:bookmarkStart w:id="153" w:name="_Toc372031993"/>
      <w:r w:rsidRPr="00402F62">
        <w:t>SDLOAD Board Types</w:t>
      </w:r>
      <w:bookmarkEnd w:id="151"/>
      <w:bookmarkEnd w:id="152"/>
      <w:bookmarkEnd w:id="153"/>
    </w:p>
    <w:p w:rsidR="00EA7D71" w:rsidRPr="00BA1D72" w:rsidRDefault="00EA7D71" w:rsidP="00BA1D72">
      <w:pPr>
        <w:pStyle w:val="BodyText"/>
      </w:pPr>
      <w:r w:rsidRPr="00BA1D72">
        <w:t>SDLOAD board types are typically RAM board types that do not have an on</w:t>
      </w:r>
      <w:r w:rsidR="00DC637A">
        <w:t>-</w:t>
      </w:r>
      <w:r w:rsidRPr="00BA1D72">
        <w:t xml:space="preserve">board Flash. With the SDLOAD board type, the program to be run is sent to the SD card. The </w:t>
      </w:r>
      <w:r w:rsidR="009F339C" w:rsidRPr="00BA1D72">
        <w:t>Load RAM &amp; Run, Load EEPROM &amp; Run, or Run with Terminal</w:t>
      </w:r>
      <w:r w:rsidRPr="00BA1D72">
        <w:t xml:space="preserve"> buttons will cause the AUTORUN.PEX output to be downloaded to SD card and then booted to RAM and run. Once the Load EEPROM &amp; Run button has been used, the AUTORUN.PEX file can be replaced using the Send File to SD Card </w:t>
      </w:r>
      <w:r w:rsidR="007D7481">
        <w:t>feature</w:t>
      </w:r>
      <w:r w:rsidRPr="00BA1D72">
        <w:t xml:space="preserve"> or by connecting the SD card to your computer and replacing it with file management tools like Windows Explorer or Mac Finder.</w:t>
      </w:r>
    </w:p>
    <w:p w:rsidR="00EA7D71" w:rsidRPr="00402F62" w:rsidRDefault="00EA7D71" w:rsidP="00CA0177">
      <w:pPr>
        <w:pStyle w:val="StyleHeading2CustomColorRGB686868"/>
        <w:rPr>
          <w:szCs w:val="20"/>
        </w:rPr>
      </w:pPr>
      <w:bookmarkStart w:id="154" w:name="_Toc353457417"/>
      <w:bookmarkStart w:id="155" w:name="_Toc355094838"/>
      <w:bookmarkStart w:id="156" w:name="_Toc372031994"/>
      <w:r w:rsidRPr="00402F62">
        <w:t>SDXMMC Board Types</w:t>
      </w:r>
      <w:bookmarkEnd w:id="154"/>
      <w:bookmarkEnd w:id="155"/>
      <w:bookmarkEnd w:id="156"/>
    </w:p>
    <w:p w:rsidR="00EA7D71" w:rsidRPr="00BA1D72" w:rsidRDefault="00EA7D71" w:rsidP="00BA1D72">
      <w:pPr>
        <w:pStyle w:val="BodyText"/>
      </w:pPr>
      <w:r w:rsidRPr="00BA1D72">
        <w:t xml:space="preserve">SDXMMC board types are used to download XMMC memory model AUTORUN.PEX programs to </w:t>
      </w:r>
      <w:r w:rsidR="00B97A57">
        <w:t xml:space="preserve">an </w:t>
      </w:r>
      <w:r w:rsidRPr="00BA1D72">
        <w:t>SD</w:t>
      </w:r>
      <w:r w:rsidR="00B97A57">
        <w:t xml:space="preserve"> c</w:t>
      </w:r>
      <w:r w:rsidRPr="00BA1D72">
        <w:t>ard and run them using the Load RAM &amp; Run, Load EEPROM &amp; Run, or Run with Terminal. Any board that has an SD card can use SDXMMC; however, code execution may be very slow.</w:t>
      </w:r>
    </w:p>
    <w:p w:rsidR="00EA7D71" w:rsidRPr="00402F62" w:rsidRDefault="00EA7D71" w:rsidP="00CA0177">
      <w:pPr>
        <w:pStyle w:val="StyleHeading2CustomColorRGB686868"/>
        <w:rPr>
          <w:szCs w:val="20"/>
        </w:rPr>
      </w:pPr>
      <w:bookmarkStart w:id="157" w:name="_Toc353457418"/>
      <w:bookmarkStart w:id="158" w:name="_Toc355094839"/>
      <w:bookmarkStart w:id="159" w:name="_Toc372031995"/>
      <w:r w:rsidRPr="00402F62">
        <w:t>SimpleIDE SDLOAD and SDXMMC Attributes</w:t>
      </w:r>
      <w:bookmarkEnd w:id="157"/>
      <w:bookmarkEnd w:id="158"/>
      <w:bookmarkEnd w:id="159"/>
    </w:p>
    <w:p w:rsidR="00EA7D71" w:rsidRPr="00BA1D72" w:rsidRDefault="00EA7D71" w:rsidP="00BA1D72">
      <w:pPr>
        <w:pStyle w:val="BodyText"/>
      </w:pPr>
      <w:r w:rsidRPr="00BA1D72">
        <w:t>How does a board type include SDXMMC or SDLOAD attributes? This is added to the .cfg file for a board. If a board has an SD Card, the SDXMMC option can be added to the .cfg file with the line "# IDE:SDXMMC". If a board has an SD Card and a supported RAM cache driver, SDLOAD can be added to the .cfg file as "# IDE:SDLOAD". Some examples follow.</w:t>
      </w:r>
    </w:p>
    <w:p w:rsidR="00EA7D71" w:rsidRPr="00BA1D72" w:rsidRDefault="00EA7D71" w:rsidP="00BA1D72">
      <w:pPr>
        <w:pStyle w:val="BodyText"/>
      </w:pPr>
    </w:p>
    <w:p w:rsidR="00EA7D71" w:rsidRPr="00BA1D72" w:rsidRDefault="00EA7D71" w:rsidP="00BA1D72">
      <w:pPr>
        <w:pStyle w:val="BodyText"/>
      </w:pPr>
      <w:r w:rsidRPr="00BA1D72">
        <w:t>Below is an example of the ppusb.cfg file. Note that it has IDE:SDXMMC in a comment as described above. Other interesting items are cache-driver and sd-driver. The cache driver in this case is the eeprom_cache.dat driver. Today, the SDXMMC cache driver is part of the sd_driver.dat.</w:t>
      </w:r>
    </w:p>
    <w:p w:rsidR="00EA7D71" w:rsidRPr="00BA1D72" w:rsidRDefault="00EA7D71" w:rsidP="00BA1D72">
      <w:pPr>
        <w:pStyle w:val="BodyText"/>
      </w:pPr>
    </w:p>
    <w:p w:rsidR="00EA7D71" w:rsidRPr="00BA1D72" w:rsidRDefault="00EA7D71" w:rsidP="00BA1D72">
      <w:pPr>
        <w:pStyle w:val="BodyText"/>
      </w:pPr>
      <w:r w:rsidRPr="00BA1D72">
        <w:t>To use SDXMMC for this example, the board type PPUSB-SDXMMC should be selected. To use the EEPROM cache for XMMC, the board type PPUSB should be selected.</w:t>
      </w:r>
    </w:p>
    <w:p w:rsidR="00EA7D71" w:rsidRDefault="00EA7D71" w:rsidP="00EA7D71">
      <w:pPr>
        <w:ind w:left="360" w:right="360"/>
        <w:rPr>
          <w:rFonts w:ascii="Arial" w:hAnsi="Arial" w:cs="Arial"/>
          <w:szCs w:val="20"/>
        </w:rPr>
      </w:pPr>
    </w:p>
    <w:p w:rsidR="0070653E" w:rsidRDefault="00EA7D71" w:rsidP="00DB3688">
      <w:pPr>
        <w:ind w:left="360" w:right="360"/>
        <w:rPr>
          <w:rFonts w:ascii="Courier New" w:hAnsi="Courier New"/>
          <w:color w:val="0000FF"/>
          <w:sz w:val="18"/>
        </w:rPr>
      </w:pPr>
      <w:r w:rsidRPr="00BA1D72">
        <w:rPr>
          <w:rFonts w:ascii="Courier New" w:hAnsi="Courier New" w:cs="Courier New"/>
          <w:color w:val="0000FF"/>
          <w:sz w:val="18"/>
          <w:szCs w:val="18"/>
        </w:rPr>
        <w:t># ppusb</w:t>
      </w:r>
      <w:r w:rsidRPr="00BA1D72">
        <w:rPr>
          <w:rFonts w:ascii="Courier New" w:hAnsi="Courier New" w:cs="Courier New"/>
          <w:color w:val="0000FF"/>
          <w:sz w:val="18"/>
          <w:szCs w:val="18"/>
        </w:rPr>
        <w:br/>
        <w:t># IDE:SDXMMC</w:t>
      </w:r>
      <w:r w:rsidRPr="00BA1D72">
        <w:rPr>
          <w:rFonts w:ascii="Courier New" w:hAnsi="Courier New" w:cs="Courier New"/>
          <w:color w:val="0000FF"/>
          <w:sz w:val="18"/>
          <w:szCs w:val="18"/>
        </w:rPr>
        <w:br/>
        <w:t>    clkfreq: 80000000</w:t>
      </w:r>
      <w:r w:rsidRPr="00BA1D72">
        <w:rPr>
          <w:rFonts w:ascii="Courier New" w:hAnsi="Courier New" w:cs="Courier New"/>
          <w:color w:val="0000FF"/>
          <w:sz w:val="18"/>
          <w:szCs w:val="18"/>
        </w:rPr>
        <w:br/>
        <w:t>    clkmode: XTAL1+PLL16X</w:t>
      </w:r>
      <w:r w:rsidRPr="00BA1D72">
        <w:rPr>
          <w:rFonts w:ascii="Courier New" w:hAnsi="Courier New" w:cs="Courier New"/>
          <w:color w:val="0000FF"/>
          <w:sz w:val="18"/>
          <w:szCs w:val="18"/>
        </w:rPr>
        <w:br/>
        <w:t>    baudrate: 115200</w:t>
      </w:r>
      <w:r w:rsidRPr="00BA1D72">
        <w:rPr>
          <w:rFonts w:ascii="Courier New" w:hAnsi="Courier New" w:cs="Courier New"/>
          <w:color w:val="0000FF"/>
          <w:sz w:val="18"/>
          <w:szCs w:val="18"/>
        </w:rPr>
        <w:br/>
        <w:t>    rxpin: 31</w:t>
      </w:r>
      <w:r w:rsidRPr="00BA1D72">
        <w:rPr>
          <w:rFonts w:ascii="Courier New" w:hAnsi="Courier New" w:cs="Courier New"/>
          <w:color w:val="0000FF"/>
          <w:sz w:val="18"/>
          <w:szCs w:val="18"/>
        </w:rPr>
        <w:br/>
        <w:t>    txpin: 30</w:t>
      </w:r>
      <w:r w:rsidRPr="00BA1D72">
        <w:rPr>
          <w:rFonts w:ascii="Courier New" w:hAnsi="Courier New" w:cs="Courier New"/>
          <w:color w:val="0000FF"/>
          <w:sz w:val="18"/>
          <w:szCs w:val="18"/>
        </w:rPr>
        <w:br/>
        <w:t>    cache-driver: eeprom_cache.dat</w:t>
      </w:r>
      <w:r w:rsidRPr="00BA1D72">
        <w:rPr>
          <w:rFonts w:ascii="Courier New" w:hAnsi="Courier New" w:cs="Courier New"/>
          <w:color w:val="0000FF"/>
          <w:sz w:val="18"/>
          <w:szCs w:val="18"/>
        </w:rPr>
        <w:br/>
        <w:t>    cache-size: 8K</w:t>
      </w:r>
      <w:r w:rsidRPr="00BA1D72">
        <w:rPr>
          <w:rFonts w:ascii="Courier New" w:hAnsi="Courier New" w:cs="Courier New"/>
          <w:color w:val="0000FF"/>
          <w:sz w:val="18"/>
          <w:szCs w:val="18"/>
        </w:rPr>
        <w:br/>
        <w:t>    cache-param1: 0</w:t>
      </w:r>
      <w:r w:rsidRPr="00BA1D72">
        <w:rPr>
          <w:rFonts w:ascii="Courier New" w:hAnsi="Courier New" w:cs="Courier New"/>
          <w:color w:val="0000FF"/>
          <w:sz w:val="18"/>
          <w:szCs w:val="18"/>
        </w:rPr>
        <w:br/>
        <w:t>    cache-param2: 0</w:t>
      </w:r>
      <w:r w:rsidRPr="00BA1D72">
        <w:rPr>
          <w:rFonts w:ascii="Courier New" w:hAnsi="Courier New" w:cs="Courier New"/>
          <w:color w:val="0000FF"/>
          <w:sz w:val="18"/>
          <w:szCs w:val="18"/>
        </w:rPr>
        <w:br/>
        <w:t>    eeprom-first: TRUE</w:t>
      </w:r>
      <w:r w:rsidRPr="00BA1D72">
        <w:rPr>
          <w:rFonts w:ascii="Courier New" w:hAnsi="Courier New" w:cs="Courier New"/>
          <w:color w:val="0000FF"/>
          <w:sz w:val="18"/>
          <w:szCs w:val="18"/>
        </w:rPr>
        <w:br/>
        <w:t>    sd-driver: sd_driver.dat</w:t>
      </w:r>
      <w:r w:rsidRPr="00BA1D72">
        <w:rPr>
          <w:rFonts w:ascii="Courier New" w:hAnsi="Courier New" w:cs="Courier New"/>
          <w:color w:val="0000FF"/>
          <w:sz w:val="18"/>
          <w:szCs w:val="18"/>
        </w:rPr>
        <w:br/>
        <w:t>    sdspi-do: 0</w:t>
      </w:r>
      <w:r w:rsidRPr="00BA1D72">
        <w:rPr>
          <w:rFonts w:ascii="Courier New" w:hAnsi="Courier New" w:cs="Courier New"/>
          <w:color w:val="0000FF"/>
          <w:sz w:val="18"/>
          <w:szCs w:val="18"/>
        </w:rPr>
        <w:br/>
        <w:t>    sdspi-clk: 1</w:t>
      </w:r>
      <w:r w:rsidRPr="00BA1D72">
        <w:rPr>
          <w:rFonts w:ascii="Courier New" w:hAnsi="Courier New" w:cs="Courier New"/>
          <w:color w:val="0000FF"/>
          <w:sz w:val="18"/>
          <w:szCs w:val="18"/>
        </w:rPr>
        <w:br/>
        <w:t>    sdspi-di: 2</w:t>
      </w:r>
      <w:r w:rsidRPr="00BA1D72">
        <w:rPr>
          <w:rFonts w:ascii="Courier New" w:hAnsi="Courier New" w:cs="Courier New"/>
          <w:color w:val="0000FF"/>
          <w:sz w:val="18"/>
          <w:szCs w:val="18"/>
        </w:rPr>
        <w:br/>
        <w:t>    sdspi-cs: 3</w:t>
      </w:r>
      <w:r w:rsidRPr="00BA1D72">
        <w:rPr>
          <w:rFonts w:ascii="Courier New" w:hAnsi="Courier New" w:cs="Arial"/>
          <w:color w:val="0000FF"/>
          <w:sz w:val="18"/>
          <w:szCs w:val="18"/>
        </w:rPr>
        <w:t xml:space="preserve"> </w:t>
      </w:r>
    </w:p>
    <w:p w:rsidR="00EA7D71" w:rsidRPr="00402F62" w:rsidRDefault="00EA7D71" w:rsidP="0070653E">
      <w:pPr>
        <w:pStyle w:val="StyleHeading2CustomColorRGB686868"/>
      </w:pPr>
      <w:bookmarkStart w:id="160" w:name="_Toc353457419"/>
      <w:bookmarkStart w:id="161" w:name="_Toc355094840"/>
      <w:bookmarkStart w:id="162" w:name="_Toc372031996"/>
      <w:r w:rsidRPr="0070653E">
        <w:t>Configuration</w:t>
      </w:r>
      <w:r w:rsidRPr="00402F62">
        <w:t xml:space="preserve"> Files</w:t>
      </w:r>
      <w:bookmarkEnd w:id="160"/>
      <w:bookmarkEnd w:id="161"/>
      <w:bookmarkEnd w:id="162"/>
    </w:p>
    <w:p w:rsidR="00EA7D71" w:rsidRPr="00BA1D72" w:rsidRDefault="00EA7D71" w:rsidP="00BA1D72">
      <w:pPr>
        <w:pStyle w:val="BodyText"/>
      </w:pPr>
      <w:r w:rsidRPr="00BA1D72">
        <w:t>Board configuration files provide customization for Propeller</w:t>
      </w:r>
      <w:r w:rsidR="003431ED">
        <w:t xml:space="preserve"> </w:t>
      </w:r>
      <w:r w:rsidRPr="00BA1D72">
        <w:t>GCC board hardware. A Propeller</w:t>
      </w:r>
      <w:r w:rsidR="003431ED">
        <w:t xml:space="preserve"> </w:t>
      </w:r>
      <w:r w:rsidRPr="00BA1D72">
        <w:t xml:space="preserve">GCC program is loaded to the hardware with the propeller-load program (see </w:t>
      </w:r>
      <w:hyperlink r:id="rId120" w:history="1">
        <w:r w:rsidRPr="00BA1D72">
          <w:rPr>
            <w:rStyle w:val="Hyperlink"/>
          </w:rPr>
          <w:t>http://www.parallax.com/propellergcc/</w:t>
        </w:r>
      </w:hyperlink>
      <w:r w:rsidRPr="00BA1D72">
        <w:t>). The loader will scan the board type .cfg file to use with the compiled Propeller</w:t>
      </w:r>
      <w:r w:rsidR="003431ED">
        <w:t xml:space="preserve"> </w:t>
      </w:r>
      <w:r w:rsidRPr="00BA1D72">
        <w:t>GCC program and patch properties to the program if necessary before loading.</w:t>
      </w:r>
    </w:p>
    <w:p w:rsidR="00EA7D71" w:rsidRPr="00402F62" w:rsidRDefault="00EA7D71" w:rsidP="00CA0177">
      <w:pPr>
        <w:pStyle w:val="StyleHeading2CustomColorRGB686868"/>
      </w:pPr>
      <w:bookmarkStart w:id="163" w:name="_Toc353457420"/>
      <w:bookmarkStart w:id="164" w:name="_Toc355094841"/>
      <w:bookmarkStart w:id="165" w:name="_Toc372031997"/>
      <w:r w:rsidRPr="00402F62">
        <w:t>Configuration Variable Patching</w:t>
      </w:r>
      <w:bookmarkEnd w:id="163"/>
      <w:bookmarkEnd w:id="164"/>
      <w:bookmarkEnd w:id="165"/>
    </w:p>
    <w:p w:rsidR="00EA7D71" w:rsidRPr="00BA1D72" w:rsidRDefault="00EA7D71" w:rsidP="00BA1D72">
      <w:pPr>
        <w:pStyle w:val="BodyText"/>
      </w:pPr>
      <w:r w:rsidRPr="00BA1D72">
        <w:t>Numeric properties found in the .cfg file can be applied to a Propeller</w:t>
      </w:r>
      <w:r w:rsidR="003431ED">
        <w:t xml:space="preserve"> </w:t>
      </w:r>
      <w:r w:rsidRPr="00BA1D72">
        <w:t xml:space="preserve">GCC program to let the program run on boards with different hardware connections. Any variable can be defined. See </w:t>
      </w:r>
      <w:hyperlink r:id="rId121" w:history="1">
        <w:r w:rsidRPr="00BA1D72">
          <w:rPr>
            <w:rStyle w:val="Hyperlink"/>
          </w:rPr>
          <w:t>http://www.parallax.com/propellergcc/</w:t>
        </w:r>
      </w:hyperlink>
      <w:r w:rsidRPr="00BA1D72">
        <w:t xml:space="preserve"> for more information.</w:t>
      </w:r>
    </w:p>
    <w:p w:rsidR="00EA7D71" w:rsidRPr="00BA1D72" w:rsidRDefault="00EA7D71" w:rsidP="00BA1D72">
      <w:pPr>
        <w:pStyle w:val="BodyText"/>
      </w:pPr>
    </w:p>
    <w:p w:rsidR="00EA7D71" w:rsidRPr="00BA1D72" w:rsidRDefault="00EA7D71" w:rsidP="00BA1D72">
      <w:pPr>
        <w:pStyle w:val="BodyText"/>
      </w:pPr>
      <w:r w:rsidRPr="00BA1D72">
        <w:t>As a simple example, one board can have an LED on pin 15 and another board can have an LED on pin 20. The same code can run on boards using different .cfg files.</w:t>
      </w:r>
    </w:p>
    <w:p w:rsidR="00EA7D71" w:rsidRDefault="00EA7D71" w:rsidP="00EA7D71">
      <w:pPr>
        <w:ind w:left="360" w:right="360"/>
      </w:pPr>
      <w:r>
        <w:t xml:space="preserve"> </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file: led15.cfg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 pin 15 example</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clkfreq: 80000000</w:t>
      </w:r>
      <w:r w:rsidRPr="00BA1D72">
        <w:rPr>
          <w:rFonts w:ascii="Courier New" w:hAnsi="Courier New" w:cs="Courier New"/>
          <w:color w:val="0000FF"/>
          <w:sz w:val="18"/>
          <w:szCs w:val="20"/>
        </w:rPr>
        <w:br/>
        <w:t>    clkmode: XTAL1+PLL16X</w:t>
      </w:r>
      <w:r w:rsidRPr="00BA1D72">
        <w:rPr>
          <w:rFonts w:ascii="Courier New" w:hAnsi="Courier New" w:cs="Courier New"/>
          <w:color w:val="0000FF"/>
          <w:sz w:val="18"/>
          <w:szCs w:val="20"/>
        </w:rPr>
        <w:br/>
        <w:t>    baudrate: 115200</w:t>
      </w:r>
      <w:r w:rsidRPr="00BA1D72">
        <w:rPr>
          <w:rFonts w:ascii="Courier New" w:hAnsi="Courier New" w:cs="Courier New"/>
          <w:color w:val="0000FF"/>
          <w:sz w:val="18"/>
          <w:szCs w:val="20"/>
        </w:rPr>
        <w:br/>
        <w:t>    rxpin: 31</w:t>
      </w:r>
      <w:r w:rsidRPr="00BA1D72">
        <w:rPr>
          <w:rFonts w:ascii="Courier New" w:hAnsi="Courier New" w:cs="Courier New"/>
          <w:color w:val="0000FF"/>
          <w:sz w:val="18"/>
          <w:szCs w:val="20"/>
        </w:rPr>
        <w:br/>
        <w:t>    txpin: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ledpin: 15</w:t>
      </w:r>
    </w:p>
    <w:p w:rsidR="00EA7D71" w:rsidRPr="00BA1D72" w:rsidRDefault="00EA7D71" w:rsidP="00BA1D72">
      <w:pPr>
        <w:ind w:left="360" w:right="360"/>
        <w:rPr>
          <w:rFonts w:ascii="Courier New" w:hAnsi="Courier New" w:cs="Courier New"/>
          <w:color w:val="0000FF"/>
          <w:sz w:val="18"/>
          <w:szCs w:val="20"/>
        </w:rPr>
      </w:pP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file: led20.cfg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 pin 15 example</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clkfreq: 80000000</w:t>
      </w:r>
      <w:r w:rsidRPr="00BA1D72">
        <w:rPr>
          <w:rFonts w:ascii="Courier New" w:hAnsi="Courier New" w:cs="Courier New"/>
          <w:color w:val="0000FF"/>
          <w:sz w:val="18"/>
          <w:szCs w:val="20"/>
        </w:rPr>
        <w:br/>
        <w:t>    clkmode: XTAL1+PLL16X</w:t>
      </w:r>
      <w:r w:rsidRPr="00BA1D72">
        <w:rPr>
          <w:rFonts w:ascii="Courier New" w:hAnsi="Courier New" w:cs="Courier New"/>
          <w:color w:val="0000FF"/>
          <w:sz w:val="18"/>
          <w:szCs w:val="20"/>
        </w:rPr>
        <w:br/>
        <w:t>    baudrate: 115200</w:t>
      </w:r>
      <w:r w:rsidRPr="00BA1D72">
        <w:rPr>
          <w:rFonts w:ascii="Courier New" w:hAnsi="Courier New" w:cs="Courier New"/>
          <w:color w:val="0000FF"/>
          <w:sz w:val="18"/>
          <w:szCs w:val="20"/>
        </w:rPr>
        <w:br/>
        <w:t>    rxpin: 31</w:t>
      </w:r>
      <w:r w:rsidRPr="00BA1D72">
        <w:rPr>
          <w:rFonts w:ascii="Courier New" w:hAnsi="Courier New" w:cs="Courier New"/>
          <w:color w:val="0000FF"/>
          <w:sz w:val="18"/>
          <w:szCs w:val="20"/>
        </w:rPr>
        <w:br/>
        <w:t>    txpin: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ledpin: 20</w:t>
      </w:r>
    </w:p>
    <w:p w:rsidR="00EA7D71" w:rsidRDefault="00EA7D71" w:rsidP="00EA7D71">
      <w:pPr>
        <w:ind w:left="360" w:right="360"/>
      </w:pPr>
    </w:p>
    <w:p w:rsidR="00EA7D71" w:rsidRDefault="00EA7D71" w:rsidP="009624F4">
      <w:pPr>
        <w:pStyle w:val="BodyText"/>
      </w:pPr>
      <w:r>
        <w:t>The Propeller</w:t>
      </w:r>
      <w:r w:rsidR="003431ED">
        <w:t xml:space="preserve"> </w:t>
      </w:r>
      <w:r>
        <w:t xml:space="preserve">GCC program that uses </w:t>
      </w:r>
      <w:r w:rsidRPr="008131F9">
        <w:rPr>
          <w:rFonts w:ascii="Courier New" w:hAnsi="Courier New"/>
          <w:b/>
          <w:color w:val="0000FF"/>
          <w:kern w:val="0"/>
        </w:rPr>
        <w:t>ledpin</w:t>
      </w:r>
      <w:r>
        <w:t xml:space="preserve"> can look like this:</w:t>
      </w:r>
    </w:p>
    <w:p w:rsidR="00EA7D71" w:rsidRDefault="00EA7D71" w:rsidP="00EA7D71">
      <w:pPr>
        <w:ind w:left="360" w:right="360"/>
        <w:rPr>
          <w:rFonts w:ascii="Courier New" w:hAnsi="Courier New" w:cs="Courier New"/>
          <w:b/>
          <w:bCs/>
          <w:color w:val="0000FF"/>
          <w:sz w:val="18"/>
          <w:szCs w:val="18"/>
        </w:rPr>
      </w:pP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#include &lt;propeller.h&gt;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lastRenderedPageBreak/>
        <w:t>/* Config variables must be global.</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 If a variable is patched it will not have the value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int _cfg_ledpin =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int main(void)</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if(_cfg_ledpin &gt; -1)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DIRA |= (1 &lt;&lt; _cfg_ledpin);</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while(1)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waitcnt(CLKFREQ/2+CNT);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OUTA |= (1 &lt;&lt; _cfg_ledpin);</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waitcnt(CLKFREQ/2+CNT);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while(1);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return 0;</w:t>
      </w:r>
    </w:p>
    <w:p w:rsidR="00C32BCF" w:rsidRDefault="00EA7D71" w:rsidP="00DB3688">
      <w:pPr>
        <w:ind w:left="360" w:right="360"/>
        <w:rPr>
          <w:rFonts w:ascii="Arial" w:hAnsi="Arial" w:cs="Arial"/>
          <w:b/>
          <w:bCs/>
          <w:color w:val="4F81BD"/>
          <w:kern w:val="32"/>
          <w:sz w:val="40"/>
          <w:szCs w:val="32"/>
        </w:rPr>
      </w:pPr>
      <w:r w:rsidRPr="00BA1D72">
        <w:rPr>
          <w:rFonts w:ascii="Courier New" w:hAnsi="Courier New" w:cs="Courier New"/>
          <w:bCs/>
          <w:color w:val="0000FF"/>
          <w:sz w:val="18"/>
          <w:szCs w:val="18"/>
        </w:rPr>
        <w:t>}</w:t>
      </w:r>
      <w:bookmarkStart w:id="166" w:name="_Toc353457422"/>
      <w:bookmarkStart w:id="167" w:name="_Toc355094842"/>
    </w:p>
    <w:p w:rsidR="00373D71" w:rsidRDefault="00373D71" w:rsidP="008D660C">
      <w:pPr>
        <w:pStyle w:val="StyleHeading1CustomColorRGB79129189Before0ptAft"/>
      </w:pPr>
    </w:p>
    <w:p w:rsidR="00EA7D71" w:rsidRPr="00F24BCE" w:rsidRDefault="00EA7D71" w:rsidP="008D660C">
      <w:pPr>
        <w:pStyle w:val="StyleHeading1CustomColorRGB79129189Before0ptAft"/>
      </w:pPr>
      <w:bookmarkStart w:id="168" w:name="_Toc372031998"/>
      <w:r w:rsidRPr="00F24BCE">
        <w:t>Future Improvements</w:t>
      </w:r>
      <w:bookmarkEnd w:id="166"/>
      <w:bookmarkEnd w:id="167"/>
      <w:bookmarkEnd w:id="168"/>
    </w:p>
    <w:p w:rsidR="008D660C" w:rsidRDefault="00EA7D71" w:rsidP="008D660C">
      <w:pPr>
        <w:pStyle w:val="BodyText"/>
      </w:pPr>
      <w:r w:rsidRPr="009624F4">
        <w:t>Opportunities for improving SimpleIDE</w:t>
      </w:r>
      <w:r w:rsidR="003431ED">
        <w:t xml:space="preserve"> are</w:t>
      </w:r>
      <w:r w:rsidRPr="009624F4">
        <w:t xml:space="preserve"> </w:t>
      </w:r>
      <w:r w:rsidR="008D660C">
        <w:t xml:space="preserve">listed below.  Email ideas </w:t>
      </w:r>
      <w:r w:rsidR="008D660C" w:rsidRPr="009624F4">
        <w:t xml:space="preserve">to </w:t>
      </w:r>
      <w:hyperlink r:id="rId122" w:history="1">
        <w:r w:rsidR="00A229A0" w:rsidRPr="00A229A0">
          <w:rPr>
            <w:rStyle w:val="Hyperlink"/>
          </w:rPr>
          <w:t>SimpleIDE@parallax.com</w:t>
        </w:r>
      </w:hyperlink>
      <w:r w:rsidR="008D660C">
        <w:t>.</w:t>
      </w:r>
    </w:p>
    <w:p w:rsidR="00EA7D71" w:rsidRPr="009624F4" w:rsidRDefault="00EA7D71" w:rsidP="009624F4">
      <w:pPr>
        <w:pStyle w:val="BodyText"/>
      </w:pPr>
    </w:p>
    <w:p w:rsidR="00EA7D71" w:rsidRPr="009624F4" w:rsidRDefault="00EA7D71" w:rsidP="0006001B">
      <w:pPr>
        <w:pStyle w:val="BodyText"/>
        <w:numPr>
          <w:ilvl w:val="0"/>
          <w:numId w:val="16"/>
        </w:numPr>
        <w:spacing w:after="120"/>
      </w:pPr>
      <w:r w:rsidRPr="009624F4">
        <w:t>Auto-install the FTDI USB driver for communication with Parallax boards.</w:t>
      </w:r>
    </w:p>
    <w:p w:rsidR="00EA7D71" w:rsidRPr="009624F4" w:rsidRDefault="00EA7D71" w:rsidP="0006001B">
      <w:pPr>
        <w:pStyle w:val="BodyText"/>
        <w:numPr>
          <w:ilvl w:val="0"/>
          <w:numId w:val="16"/>
        </w:numPr>
        <w:spacing w:after="120"/>
      </w:pPr>
      <w:r w:rsidRPr="009624F4">
        <w:t>Propeller auto-detect.</w:t>
      </w:r>
    </w:p>
    <w:p w:rsidR="00EA7D71" w:rsidRPr="009624F4" w:rsidRDefault="00EA7D71" w:rsidP="0006001B">
      <w:pPr>
        <w:pStyle w:val="BodyText"/>
        <w:numPr>
          <w:ilvl w:val="0"/>
          <w:numId w:val="16"/>
        </w:numPr>
        <w:spacing w:after="120"/>
      </w:pPr>
      <w:r w:rsidRPr="009624F4">
        <w:t>Add a built-in browser for allowing F1 Context sensitive help and opening the SimpleIDE User Guide and library documentation.</w:t>
      </w:r>
    </w:p>
    <w:p w:rsidR="00EA7D71" w:rsidRPr="009624F4" w:rsidRDefault="00EA7D71" w:rsidP="0006001B">
      <w:pPr>
        <w:pStyle w:val="BodyText"/>
        <w:numPr>
          <w:ilvl w:val="0"/>
          <w:numId w:val="16"/>
        </w:numPr>
        <w:spacing w:after="120"/>
      </w:pPr>
      <w:r w:rsidRPr="009624F4">
        <w:t>Code autocomplete - Add library function and object “dot” lookup to make programming easier.</w:t>
      </w:r>
    </w:p>
    <w:p w:rsidR="00EA7D71" w:rsidRPr="009624F4" w:rsidRDefault="00EA7D71" w:rsidP="0006001B">
      <w:pPr>
        <w:pStyle w:val="BodyText"/>
        <w:numPr>
          <w:ilvl w:val="0"/>
          <w:numId w:val="16"/>
        </w:numPr>
        <w:spacing w:after="120"/>
      </w:pPr>
      <w:r w:rsidRPr="009624F4">
        <w:t>Debugging tool.</w:t>
      </w:r>
    </w:p>
    <w:p w:rsidR="00C32BCF" w:rsidRPr="009624F4" w:rsidRDefault="00C32BCF" w:rsidP="009624F4">
      <w:pPr>
        <w:pStyle w:val="BodyText"/>
      </w:pPr>
    </w:p>
    <w:p w:rsidR="00C32BCF" w:rsidRPr="00402F62" w:rsidRDefault="00C32BCF" w:rsidP="00402F62">
      <w:pPr>
        <w:pStyle w:val="BodyText"/>
      </w:pPr>
    </w:p>
    <w:p w:rsidR="00EA7D71" w:rsidRPr="00F24BCE" w:rsidRDefault="00EA7D71" w:rsidP="008D660C">
      <w:pPr>
        <w:pStyle w:val="StyleHeading1CustomColorRGB79129189Before0ptAft"/>
      </w:pPr>
      <w:bookmarkStart w:id="169" w:name="_Toc353457424"/>
      <w:bookmarkStart w:id="170" w:name="_Toc355094844"/>
      <w:bookmarkStart w:id="171" w:name="_Toc372031999"/>
      <w:r w:rsidRPr="00F24BCE">
        <w:t>Support</w:t>
      </w:r>
      <w:bookmarkEnd w:id="169"/>
      <w:bookmarkEnd w:id="170"/>
      <w:bookmarkEnd w:id="171"/>
    </w:p>
    <w:p w:rsidR="00EA7D71" w:rsidRDefault="00EA7D71" w:rsidP="00402F62">
      <w:pPr>
        <w:pStyle w:val="BodyText"/>
        <w:rPr>
          <w:rStyle w:val="Hyperlink"/>
        </w:rPr>
      </w:pPr>
      <w:r w:rsidRPr="00402F62">
        <w:t xml:space="preserve">Report problems with SimpleIDE or Propeller-GCC via email to </w:t>
      </w:r>
      <w:hyperlink r:id="rId123" w:history="1">
        <w:r w:rsidR="00A229A0" w:rsidRPr="00A229A0">
          <w:rPr>
            <w:rStyle w:val="Hyperlink"/>
          </w:rPr>
          <w:t>SimpleIDE@parallax.com</w:t>
        </w:r>
      </w:hyperlink>
      <w:r w:rsidR="003431ED">
        <w:rPr>
          <w:rStyle w:val="Hyperlink"/>
        </w:rPr>
        <w:t>,</w:t>
      </w:r>
      <w:r w:rsidRPr="00402F62">
        <w:t xml:space="preserve"> or by adding issues to </w:t>
      </w:r>
      <w:hyperlink r:id="rId124" w:history="1">
        <w:r w:rsidRPr="00402F62">
          <w:rPr>
            <w:rStyle w:val="Hyperlink"/>
          </w:rPr>
          <w:t>http://code.google.com/p/propside/issues/list</w:t>
        </w:r>
      </w:hyperlink>
      <w:r w:rsidR="003431ED">
        <w:rPr>
          <w:rStyle w:val="Hyperlink"/>
        </w:rPr>
        <w:t>.</w:t>
      </w:r>
    </w:p>
    <w:p w:rsidR="00B73847" w:rsidRPr="00402F62" w:rsidRDefault="00B73847" w:rsidP="00402F62">
      <w:pPr>
        <w:pStyle w:val="BodyText"/>
      </w:pPr>
    </w:p>
    <w:p w:rsidR="00EA7D71" w:rsidRPr="00402F62" w:rsidRDefault="00EA7D71" w:rsidP="00402F62">
      <w:pPr>
        <w:pStyle w:val="BodyText"/>
      </w:pPr>
    </w:p>
    <w:p w:rsidR="008131F9" w:rsidRDefault="00C760C7" w:rsidP="008131F9">
      <w:pPr>
        <w:pStyle w:val="StyleHeading1CustomColorRGB79129189Before0ptAft"/>
      </w:pPr>
      <w:bookmarkStart w:id="172" w:name="_Toc372032000"/>
      <w:bookmarkEnd w:id="1"/>
      <w:bookmarkEnd w:id="45"/>
      <w:bookmarkEnd w:id="46"/>
      <w:r w:rsidRPr="00F24BCE">
        <w:t>Revision History</w:t>
      </w:r>
      <w:bookmarkEnd w:id="172"/>
      <w:r w:rsidR="008131F9" w:rsidRPr="008131F9">
        <w:t xml:space="preserve"> </w:t>
      </w:r>
    </w:p>
    <w:p w:rsidR="008131F9" w:rsidRDefault="008131F9" w:rsidP="008131F9">
      <w:pPr>
        <w:pStyle w:val="BodyText"/>
      </w:pPr>
      <w:r w:rsidRPr="00402F62">
        <w:t xml:space="preserve">There have been many </w:t>
      </w:r>
      <w:r>
        <w:t xml:space="preserve">untracked </w:t>
      </w:r>
      <w:r w:rsidRPr="00402F62">
        <w:t xml:space="preserve">enhancements and bug fixes </w:t>
      </w:r>
      <w:r>
        <w:t>during the life of this document</w:t>
      </w:r>
      <w:r w:rsidRPr="00402F62">
        <w:t xml:space="preserve">. In the future, </w:t>
      </w:r>
      <w:r>
        <w:t xml:space="preserve">significant </w:t>
      </w:r>
      <w:r w:rsidRPr="00402F62">
        <w:t xml:space="preserve">bug fixes </w:t>
      </w:r>
      <w:r>
        <w:t>may</w:t>
      </w:r>
      <w:r w:rsidRPr="00402F62">
        <w:t xml:space="preserve"> be tracked here. </w:t>
      </w:r>
      <w:r>
        <w:t xml:space="preserve">For complete details, </w:t>
      </w:r>
      <w:r w:rsidRPr="00402F62">
        <w:t xml:space="preserve">look at </w:t>
      </w:r>
      <w:hyperlink r:id="rId125" w:history="1">
        <w:r w:rsidR="009E0179" w:rsidRPr="009E0179">
          <w:rPr>
            <w:rStyle w:val="Hyperlink"/>
          </w:rPr>
          <w:t>http://propside.googlecode.com</w:t>
        </w:r>
      </w:hyperlink>
      <w:r w:rsidRPr="00402F62">
        <w:t xml:space="preserve"> for </w:t>
      </w:r>
      <w:r>
        <w:t>complete software revision history and source files</w:t>
      </w:r>
      <w:r w:rsidRPr="00402F62">
        <w:t>.</w:t>
      </w:r>
    </w:p>
    <w:p w:rsidR="008131F9" w:rsidRDefault="008131F9" w:rsidP="008131F9">
      <w:pPr>
        <w:pStyle w:val="BodyText"/>
      </w:pPr>
    </w:p>
    <w:p w:rsidR="008559DA" w:rsidRDefault="008559DA" w:rsidP="0006001B">
      <w:pPr>
        <w:pStyle w:val="BodyText"/>
        <w:numPr>
          <w:ilvl w:val="0"/>
          <w:numId w:val="5"/>
        </w:numPr>
        <w:spacing w:after="120"/>
        <w:rPr>
          <w:color w:val="auto"/>
        </w:rPr>
      </w:pPr>
      <w:r>
        <w:rPr>
          <w:color w:val="auto"/>
        </w:rPr>
        <w:t>Version 0.9.45 November 12, 2013 untracked.</w:t>
      </w:r>
    </w:p>
    <w:p w:rsidR="00A07D4F" w:rsidRDefault="00A07D4F" w:rsidP="0006001B">
      <w:pPr>
        <w:pStyle w:val="BodyText"/>
        <w:numPr>
          <w:ilvl w:val="0"/>
          <w:numId w:val="5"/>
        </w:numPr>
        <w:spacing w:after="120"/>
        <w:rPr>
          <w:color w:val="auto"/>
        </w:rPr>
      </w:pPr>
      <w:r>
        <w:rPr>
          <w:color w:val="auto"/>
        </w:rPr>
        <w:t>Version 0.9.43 September 5, 2013 untracked.</w:t>
      </w:r>
    </w:p>
    <w:p w:rsidR="00A229A0" w:rsidRPr="00DB3688" w:rsidRDefault="00A229A0" w:rsidP="0006001B">
      <w:pPr>
        <w:pStyle w:val="BodyText"/>
        <w:numPr>
          <w:ilvl w:val="0"/>
          <w:numId w:val="5"/>
        </w:numPr>
        <w:spacing w:after="120"/>
        <w:rPr>
          <w:color w:val="auto"/>
        </w:rPr>
      </w:pPr>
      <w:r>
        <w:rPr>
          <w:color w:val="auto"/>
        </w:rPr>
        <w:t xml:space="preserve">Preliminary August </w:t>
      </w:r>
      <w:r w:rsidR="00467B75">
        <w:rPr>
          <w:color w:val="auto"/>
        </w:rPr>
        <w:t>6</w:t>
      </w:r>
      <w:r>
        <w:rPr>
          <w:color w:val="auto"/>
        </w:rPr>
        <w:t>, 2013 untracked.</w:t>
      </w:r>
    </w:p>
    <w:p w:rsidR="00C760C7" w:rsidRPr="00C760C7" w:rsidRDefault="00C760C7" w:rsidP="0006001B">
      <w:pPr>
        <w:pStyle w:val="BodyText"/>
        <w:numPr>
          <w:ilvl w:val="0"/>
          <w:numId w:val="5"/>
        </w:numPr>
        <w:spacing w:after="120"/>
        <w:rPr>
          <w:color w:val="auto"/>
        </w:rPr>
      </w:pPr>
      <w:r>
        <w:t>Preliminary May 26, 2012 untracked.</w:t>
      </w:r>
    </w:p>
    <w:p w:rsidR="00C760C7" w:rsidRPr="00C760C7" w:rsidRDefault="00C760C7" w:rsidP="0006001B">
      <w:pPr>
        <w:pStyle w:val="BodyText"/>
        <w:numPr>
          <w:ilvl w:val="0"/>
          <w:numId w:val="5"/>
        </w:numPr>
        <w:spacing w:after="120"/>
        <w:rPr>
          <w:color w:val="auto"/>
        </w:rPr>
      </w:pPr>
      <w:r>
        <w:t>Preliminary Beta June 16, 2012 untracked.</w:t>
      </w:r>
    </w:p>
    <w:p w:rsidR="00C760C7" w:rsidRPr="00C760C7" w:rsidRDefault="00C760C7" w:rsidP="0006001B">
      <w:pPr>
        <w:pStyle w:val="BodyText"/>
        <w:numPr>
          <w:ilvl w:val="0"/>
          <w:numId w:val="5"/>
        </w:numPr>
        <w:spacing w:after="120"/>
        <w:rPr>
          <w:color w:val="auto"/>
        </w:rPr>
      </w:pPr>
      <w:r>
        <w:t>Beta April 30, 2013 untracked.</w:t>
      </w:r>
    </w:p>
    <w:p w:rsidR="00C760C7" w:rsidRPr="00C760C7" w:rsidRDefault="00C760C7" w:rsidP="0006001B">
      <w:pPr>
        <w:pStyle w:val="BodyText"/>
        <w:numPr>
          <w:ilvl w:val="0"/>
          <w:numId w:val="5"/>
        </w:numPr>
        <w:spacing w:after="120"/>
        <w:rPr>
          <w:color w:val="auto"/>
        </w:rPr>
      </w:pPr>
      <w:r>
        <w:lastRenderedPageBreak/>
        <w:t xml:space="preserve">Version </w:t>
      </w:r>
      <w:r w:rsidR="0082727D">
        <w:t>0.9.26</w:t>
      </w:r>
      <w:r>
        <w:t>, first released with SimpleIDE version 0.9.26.</w:t>
      </w:r>
    </w:p>
    <w:sectPr w:rsidR="00C760C7" w:rsidRPr="00C760C7" w:rsidSect="007D3C61">
      <w:headerReference w:type="first" r:id="rId126"/>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75A" w:rsidRDefault="003F575A">
      <w:r>
        <w:separator/>
      </w:r>
    </w:p>
  </w:endnote>
  <w:endnote w:type="continuationSeparator" w:id="0">
    <w:p w:rsidR="003F575A" w:rsidRDefault="003F5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Parallax">
    <w:panose1 w:val="02000609000000000000"/>
    <w:charset w:val="00"/>
    <w:family w:val="modern"/>
    <w:pitch w:val="fixed"/>
    <w:sig w:usb0="800000A3" w:usb1="1000286A"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C82" w:rsidRPr="00EA7D71" w:rsidRDefault="00627C82" w:rsidP="00EA7D71">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t xml:space="preserve">v0.9.45  </w:t>
    </w:r>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1349CB">
      <w:rPr>
        <w:rFonts w:ascii="Arial" w:hAnsi="Arial" w:cs="Arial"/>
        <w:bCs/>
        <w:noProof/>
        <w:sz w:val="18"/>
      </w:rPr>
      <w:t>11/12/2013</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1349CB">
      <w:rPr>
        <w:rFonts w:ascii="Arial" w:hAnsi="Arial" w:cs="Arial"/>
        <w:bCs/>
        <w:noProof/>
        <w:sz w:val="18"/>
      </w:rPr>
      <w:t>3</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1349CB">
      <w:rPr>
        <w:rFonts w:ascii="Arial" w:hAnsi="Arial" w:cs="Arial"/>
        <w:bCs/>
        <w:noProof/>
        <w:sz w:val="18"/>
      </w:rPr>
      <w:t>37</w:t>
    </w:r>
    <w:r w:rsidRPr="00D06C2D">
      <w:rPr>
        <w:rFonts w:ascii="Arial" w:hAnsi="Arial" w:cs="Arial"/>
        <w:bCs/>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C82" w:rsidRPr="00D06C2D" w:rsidRDefault="00627C82" w:rsidP="00D06C2D">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t xml:space="preserve">v0.9.45  </w:t>
    </w:r>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1349CB">
      <w:rPr>
        <w:rFonts w:ascii="Arial" w:hAnsi="Arial" w:cs="Arial"/>
        <w:bCs/>
        <w:noProof/>
        <w:sz w:val="18"/>
      </w:rPr>
      <w:t>11/12/2013</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1349CB">
      <w:rPr>
        <w:rFonts w:ascii="Arial" w:hAnsi="Arial" w:cs="Arial"/>
        <w:bCs/>
        <w:noProof/>
        <w:sz w:val="18"/>
      </w:rPr>
      <w:t>2</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1349CB">
      <w:rPr>
        <w:rFonts w:ascii="Arial" w:hAnsi="Arial" w:cs="Arial"/>
        <w:bCs/>
        <w:noProof/>
        <w:sz w:val="18"/>
      </w:rPr>
      <w:t>37</w:t>
    </w:r>
    <w:r w:rsidRPr="00D06C2D">
      <w:rPr>
        <w:rFonts w:ascii="Arial" w:hAnsi="Arial" w:cs="Arial"/>
        <w:bC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75A" w:rsidRDefault="003F575A">
      <w:r>
        <w:separator/>
      </w:r>
    </w:p>
  </w:footnote>
  <w:footnote w:type="continuationSeparator" w:id="0">
    <w:p w:rsidR="003F575A" w:rsidRDefault="003F57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tblInd w:w="115" w:type="dxa"/>
      <w:tblBorders>
        <w:top w:val="single" w:sz="12" w:space="0" w:color="auto"/>
        <w:bottom w:val="single" w:sz="12" w:space="0" w:color="auto"/>
        <w:insideH w:val="single" w:sz="4" w:space="0" w:color="auto"/>
      </w:tblBorders>
      <w:tblLayout w:type="fixed"/>
      <w:tblLook w:val="0000" w:firstRow="0" w:lastRow="0" w:firstColumn="0" w:lastColumn="0" w:noHBand="0" w:noVBand="0"/>
    </w:tblPr>
    <w:tblGrid>
      <w:gridCol w:w="3732"/>
      <w:gridCol w:w="3306"/>
      <w:gridCol w:w="2322"/>
    </w:tblGrid>
    <w:tr w:rsidR="00627C82" w:rsidTr="001E1B92">
      <w:tc>
        <w:tcPr>
          <w:tcW w:w="3780" w:type="dxa"/>
          <w:vAlign w:val="center"/>
        </w:tcPr>
        <w:p w:rsidR="00627C82" w:rsidRPr="00EF67B3" w:rsidRDefault="00627C82" w:rsidP="007A2093">
          <w:pPr>
            <w:autoSpaceDE w:val="0"/>
            <w:autoSpaceDN w:val="0"/>
            <w:adjustRightInd w:val="0"/>
            <w:rPr>
              <w:rFonts w:ascii="Arial" w:hAnsi="Arial" w:cs="Arial"/>
              <w:color w:val="000000"/>
              <w:sz w:val="14"/>
              <w:szCs w:val="18"/>
            </w:rPr>
          </w:pPr>
          <w:r>
            <w:rPr>
              <w:rFonts w:ascii="Arial" w:hAnsi="Arial" w:cs="Arial"/>
              <w:noProof/>
              <w:color w:val="000000"/>
              <w:sz w:val="14"/>
              <w:szCs w:val="18"/>
            </w:rPr>
            <w:drawing>
              <wp:inline distT="0" distB="0" distL="0" distR="0" wp14:anchorId="4AD67C8F" wp14:editId="217544BB">
                <wp:extent cx="2190750" cy="382270"/>
                <wp:effectExtent l="0" t="0" r="0" b="0"/>
                <wp:docPr id="1755" name="Picture 1755" descr="Parallax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Parallax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382270"/>
                        </a:xfrm>
                        <a:prstGeom prst="rect">
                          <a:avLst/>
                        </a:prstGeom>
                        <a:noFill/>
                        <a:ln>
                          <a:noFill/>
                        </a:ln>
                      </pic:spPr>
                    </pic:pic>
                  </a:graphicData>
                </a:graphic>
              </wp:inline>
            </w:drawing>
          </w:r>
        </w:p>
      </w:tc>
      <w:tc>
        <w:tcPr>
          <w:tcW w:w="3348" w:type="dxa"/>
          <w:vAlign w:val="center"/>
        </w:tcPr>
        <w:p w:rsidR="00627C82" w:rsidRPr="00277387" w:rsidRDefault="00627C82" w:rsidP="00277387">
          <w:pPr>
            <w:pStyle w:val="DocHeader"/>
          </w:pPr>
        </w:p>
        <w:p w:rsidR="00627C82" w:rsidRPr="00277387" w:rsidRDefault="00627C82" w:rsidP="00277387">
          <w:pPr>
            <w:pStyle w:val="DocHeader"/>
          </w:pPr>
          <w:r w:rsidRPr="00277387">
            <w:t>Web Site: www.parallax.com</w:t>
          </w:r>
        </w:p>
        <w:p w:rsidR="00627C82" w:rsidRPr="00277387" w:rsidRDefault="00627C82" w:rsidP="00277387">
          <w:pPr>
            <w:pStyle w:val="DocHeader"/>
          </w:pPr>
          <w:r w:rsidRPr="00277387">
            <w:t>Forums: forums.parallax.com</w:t>
          </w:r>
        </w:p>
        <w:p w:rsidR="00627C82" w:rsidRPr="00277387" w:rsidRDefault="00627C82" w:rsidP="00277387">
          <w:pPr>
            <w:pStyle w:val="DocHeader"/>
          </w:pPr>
          <w:r w:rsidRPr="00277387">
            <w:t>Sales: sales@parallax.com</w:t>
          </w:r>
        </w:p>
        <w:p w:rsidR="00627C82" w:rsidRPr="00277387" w:rsidRDefault="00627C82" w:rsidP="00277387">
          <w:pPr>
            <w:pStyle w:val="DocHeader"/>
          </w:pPr>
          <w:r w:rsidRPr="00277387">
            <w:t>Technical: support@parallax.com</w:t>
          </w:r>
        </w:p>
        <w:p w:rsidR="00627C82" w:rsidRPr="00277387" w:rsidRDefault="00627C82" w:rsidP="00277387">
          <w:pPr>
            <w:pStyle w:val="DocHeader"/>
          </w:pPr>
        </w:p>
      </w:tc>
      <w:tc>
        <w:tcPr>
          <w:tcW w:w="2351" w:type="dxa"/>
          <w:vAlign w:val="center"/>
        </w:tcPr>
        <w:p w:rsidR="00627C82" w:rsidRPr="00277387" w:rsidRDefault="00627C82" w:rsidP="00277387">
          <w:pPr>
            <w:pStyle w:val="DocHeader"/>
          </w:pPr>
        </w:p>
        <w:p w:rsidR="00627C82" w:rsidRPr="00277387" w:rsidRDefault="00627C82" w:rsidP="00277387">
          <w:pPr>
            <w:pStyle w:val="DocHeader"/>
          </w:pPr>
          <w:r w:rsidRPr="00277387">
            <w:t>Office: (916) 624-8333</w:t>
          </w:r>
        </w:p>
        <w:p w:rsidR="00627C82" w:rsidRPr="00277387" w:rsidRDefault="00627C82" w:rsidP="00277387">
          <w:pPr>
            <w:pStyle w:val="DocHeader"/>
          </w:pPr>
          <w:r w:rsidRPr="00277387">
            <w:t>Fax: (916) 624-8003</w:t>
          </w:r>
        </w:p>
        <w:p w:rsidR="00627C82" w:rsidRPr="00277387" w:rsidRDefault="00627C82" w:rsidP="00277387">
          <w:pPr>
            <w:pStyle w:val="DocHeader"/>
          </w:pPr>
          <w:r w:rsidRPr="00277387">
            <w:t>Sales: (888) 512-1024</w:t>
          </w:r>
        </w:p>
        <w:p w:rsidR="00627C82" w:rsidRPr="00277387" w:rsidRDefault="00627C82" w:rsidP="00277387">
          <w:pPr>
            <w:pStyle w:val="DocHeader"/>
          </w:pPr>
          <w:r w:rsidRPr="00277387">
            <w:t>Tech Support: (888) 997-8267</w:t>
          </w:r>
        </w:p>
        <w:p w:rsidR="00627C82" w:rsidRPr="00277387" w:rsidRDefault="00627C82" w:rsidP="00277387">
          <w:pPr>
            <w:pStyle w:val="DocHeader"/>
          </w:pPr>
        </w:p>
      </w:tc>
    </w:tr>
  </w:tbl>
  <w:p w:rsidR="00627C82" w:rsidRDefault="00627C82" w:rsidP="007C15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C82" w:rsidRDefault="00627C82" w:rsidP="007C15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3D6B"/>
    <w:multiLevelType w:val="hybridMultilevel"/>
    <w:tmpl w:val="C128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42241"/>
    <w:multiLevelType w:val="hybridMultilevel"/>
    <w:tmpl w:val="7716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E5D38"/>
    <w:multiLevelType w:val="hybridMultilevel"/>
    <w:tmpl w:val="F4527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35B08"/>
    <w:multiLevelType w:val="hybridMultilevel"/>
    <w:tmpl w:val="2422A7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BDC39A0"/>
    <w:multiLevelType w:val="hybridMultilevel"/>
    <w:tmpl w:val="5E3C7F02"/>
    <w:lvl w:ilvl="0" w:tplc="954C33B0">
      <w:start w:val="1"/>
      <w:numFmt w:val="bullet"/>
      <w:pStyle w:val="CheckmarkInstructions"/>
      <w:lvlText w:val=""/>
      <w:lvlJc w:val="left"/>
      <w:pPr>
        <w:tabs>
          <w:tab w:val="num" w:pos="36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5A57F9"/>
    <w:multiLevelType w:val="hybridMultilevel"/>
    <w:tmpl w:val="46BE6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317C9A"/>
    <w:multiLevelType w:val="hybridMultilevel"/>
    <w:tmpl w:val="FC7CA50E"/>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0890743"/>
    <w:multiLevelType w:val="hybridMultilevel"/>
    <w:tmpl w:val="8BC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D71AA"/>
    <w:multiLevelType w:val="hybridMultilevel"/>
    <w:tmpl w:val="C914A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B62A60"/>
    <w:multiLevelType w:val="hybridMultilevel"/>
    <w:tmpl w:val="D310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0451C8"/>
    <w:multiLevelType w:val="hybridMultilevel"/>
    <w:tmpl w:val="6B12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873358"/>
    <w:multiLevelType w:val="hybridMultilevel"/>
    <w:tmpl w:val="00B8D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C13DE"/>
    <w:multiLevelType w:val="hybridMultilevel"/>
    <w:tmpl w:val="9DAA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45602C"/>
    <w:multiLevelType w:val="hybridMultilevel"/>
    <w:tmpl w:val="75AC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A5BF8"/>
    <w:multiLevelType w:val="hybridMultilevel"/>
    <w:tmpl w:val="1632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964CF2"/>
    <w:multiLevelType w:val="hybridMultilevel"/>
    <w:tmpl w:val="CD1E9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E933A3"/>
    <w:multiLevelType w:val="hybridMultilevel"/>
    <w:tmpl w:val="854E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750B4B"/>
    <w:multiLevelType w:val="hybridMultilevel"/>
    <w:tmpl w:val="C27A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7971DD"/>
    <w:multiLevelType w:val="hybridMultilevel"/>
    <w:tmpl w:val="1A00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7A3C1D"/>
    <w:multiLevelType w:val="hybridMultilevel"/>
    <w:tmpl w:val="DDFC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BF6716"/>
    <w:multiLevelType w:val="hybridMultilevel"/>
    <w:tmpl w:val="29F2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431DDE"/>
    <w:multiLevelType w:val="hybridMultilevel"/>
    <w:tmpl w:val="C2EA1180"/>
    <w:lvl w:ilvl="0" w:tplc="58EA969E">
      <w:start w:val="1"/>
      <w:numFmt w:val="bullet"/>
      <w:pStyle w:val="BulletedList"/>
      <w:lvlText w:val=""/>
      <w:lvlJc w:val="left"/>
      <w:pPr>
        <w:tabs>
          <w:tab w:val="num" w:pos="360"/>
        </w:tabs>
        <w:ind w:left="720" w:hanging="360"/>
      </w:pPr>
      <w:rPr>
        <w:rFonts w:ascii="Wingdings" w:hAnsi="Wingdings" w:hint="default"/>
        <w:sz w:val="28"/>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FDC7EE1"/>
    <w:multiLevelType w:val="hybridMultilevel"/>
    <w:tmpl w:val="A994FD92"/>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6"/>
  </w:num>
  <w:num w:numId="4">
    <w:abstractNumId w:val="22"/>
  </w:num>
  <w:num w:numId="5">
    <w:abstractNumId w:val="2"/>
  </w:num>
  <w:num w:numId="6">
    <w:abstractNumId w:val="17"/>
  </w:num>
  <w:num w:numId="7">
    <w:abstractNumId w:val="14"/>
  </w:num>
  <w:num w:numId="8">
    <w:abstractNumId w:val="8"/>
  </w:num>
  <w:num w:numId="9">
    <w:abstractNumId w:val="18"/>
  </w:num>
  <w:num w:numId="10">
    <w:abstractNumId w:val="19"/>
  </w:num>
  <w:num w:numId="11">
    <w:abstractNumId w:val="7"/>
  </w:num>
  <w:num w:numId="12">
    <w:abstractNumId w:val="12"/>
  </w:num>
  <w:num w:numId="13">
    <w:abstractNumId w:val="13"/>
  </w:num>
  <w:num w:numId="14">
    <w:abstractNumId w:val="1"/>
  </w:num>
  <w:num w:numId="15">
    <w:abstractNumId w:val="20"/>
  </w:num>
  <w:num w:numId="16">
    <w:abstractNumId w:val="10"/>
  </w:num>
  <w:num w:numId="17">
    <w:abstractNumId w:val="15"/>
  </w:num>
  <w:num w:numId="18">
    <w:abstractNumId w:val="11"/>
  </w:num>
  <w:num w:numId="19">
    <w:abstractNumId w:val="9"/>
  </w:num>
  <w:num w:numId="20">
    <w:abstractNumId w:val="16"/>
  </w:num>
  <w:num w:numId="21">
    <w:abstractNumId w:val="0"/>
  </w:num>
  <w:num w:numId="22">
    <w:abstractNumId w:val="3"/>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71"/>
    <w:rsid w:val="00001130"/>
    <w:rsid w:val="000019E9"/>
    <w:rsid w:val="00015875"/>
    <w:rsid w:val="00016688"/>
    <w:rsid w:val="000237F5"/>
    <w:rsid w:val="00026E62"/>
    <w:rsid w:val="00032C08"/>
    <w:rsid w:val="00033419"/>
    <w:rsid w:val="0003640B"/>
    <w:rsid w:val="000375CF"/>
    <w:rsid w:val="00041316"/>
    <w:rsid w:val="00045F20"/>
    <w:rsid w:val="000575BE"/>
    <w:rsid w:val="0006001B"/>
    <w:rsid w:val="0006345D"/>
    <w:rsid w:val="00065094"/>
    <w:rsid w:val="000711E0"/>
    <w:rsid w:val="000732D0"/>
    <w:rsid w:val="00073C4E"/>
    <w:rsid w:val="000827A8"/>
    <w:rsid w:val="000834AA"/>
    <w:rsid w:val="000837C4"/>
    <w:rsid w:val="00092DD8"/>
    <w:rsid w:val="00094E71"/>
    <w:rsid w:val="000952FD"/>
    <w:rsid w:val="000A0461"/>
    <w:rsid w:val="000A36F1"/>
    <w:rsid w:val="000A717E"/>
    <w:rsid w:val="000B101E"/>
    <w:rsid w:val="000B5578"/>
    <w:rsid w:val="000B6D22"/>
    <w:rsid w:val="000C7CD7"/>
    <w:rsid w:val="000D259E"/>
    <w:rsid w:val="000E1036"/>
    <w:rsid w:val="000E7CD0"/>
    <w:rsid w:val="001016BD"/>
    <w:rsid w:val="001038DF"/>
    <w:rsid w:val="001060C1"/>
    <w:rsid w:val="0011090C"/>
    <w:rsid w:val="001120B2"/>
    <w:rsid w:val="00112865"/>
    <w:rsid w:val="0011431D"/>
    <w:rsid w:val="0012375A"/>
    <w:rsid w:val="001349CB"/>
    <w:rsid w:val="00140400"/>
    <w:rsid w:val="001440A1"/>
    <w:rsid w:val="00145963"/>
    <w:rsid w:val="00146F78"/>
    <w:rsid w:val="00147A65"/>
    <w:rsid w:val="00151E04"/>
    <w:rsid w:val="00163E53"/>
    <w:rsid w:val="00164310"/>
    <w:rsid w:val="0016747A"/>
    <w:rsid w:val="00170A6D"/>
    <w:rsid w:val="00170DED"/>
    <w:rsid w:val="00172F39"/>
    <w:rsid w:val="00174171"/>
    <w:rsid w:val="00174324"/>
    <w:rsid w:val="00177948"/>
    <w:rsid w:val="00191192"/>
    <w:rsid w:val="00191FA8"/>
    <w:rsid w:val="00195697"/>
    <w:rsid w:val="00196138"/>
    <w:rsid w:val="00196FCD"/>
    <w:rsid w:val="001A0273"/>
    <w:rsid w:val="001A3FE7"/>
    <w:rsid w:val="001A408D"/>
    <w:rsid w:val="001A7AE8"/>
    <w:rsid w:val="001B1204"/>
    <w:rsid w:val="001B2285"/>
    <w:rsid w:val="001B51B9"/>
    <w:rsid w:val="001C5CD9"/>
    <w:rsid w:val="001C77BD"/>
    <w:rsid w:val="001E1B92"/>
    <w:rsid w:val="001E2E93"/>
    <w:rsid w:val="001F29DD"/>
    <w:rsid w:val="001F5CA3"/>
    <w:rsid w:val="00205127"/>
    <w:rsid w:val="00210FFD"/>
    <w:rsid w:val="00214B7A"/>
    <w:rsid w:val="00216808"/>
    <w:rsid w:val="00216B43"/>
    <w:rsid w:val="00227763"/>
    <w:rsid w:val="00227967"/>
    <w:rsid w:val="002413FE"/>
    <w:rsid w:val="0025442B"/>
    <w:rsid w:val="00260E59"/>
    <w:rsid w:val="00264217"/>
    <w:rsid w:val="002643EF"/>
    <w:rsid w:val="0026653B"/>
    <w:rsid w:val="0026720C"/>
    <w:rsid w:val="00270AAD"/>
    <w:rsid w:val="00270B3B"/>
    <w:rsid w:val="00270BCE"/>
    <w:rsid w:val="00273CF7"/>
    <w:rsid w:val="002749FB"/>
    <w:rsid w:val="00274A7B"/>
    <w:rsid w:val="00277387"/>
    <w:rsid w:val="00277D78"/>
    <w:rsid w:val="00280150"/>
    <w:rsid w:val="00291F8A"/>
    <w:rsid w:val="002937A0"/>
    <w:rsid w:val="0029647A"/>
    <w:rsid w:val="002A2549"/>
    <w:rsid w:val="002A40B2"/>
    <w:rsid w:val="002A4689"/>
    <w:rsid w:val="002B2DE7"/>
    <w:rsid w:val="002C2C55"/>
    <w:rsid w:val="002C4CAF"/>
    <w:rsid w:val="002D6BD8"/>
    <w:rsid w:val="002D7094"/>
    <w:rsid w:val="00301383"/>
    <w:rsid w:val="0030710A"/>
    <w:rsid w:val="00311362"/>
    <w:rsid w:val="0031325F"/>
    <w:rsid w:val="003168B5"/>
    <w:rsid w:val="003233C5"/>
    <w:rsid w:val="0033162F"/>
    <w:rsid w:val="00334EE5"/>
    <w:rsid w:val="0033558E"/>
    <w:rsid w:val="0034249C"/>
    <w:rsid w:val="003431ED"/>
    <w:rsid w:val="0034504E"/>
    <w:rsid w:val="00347161"/>
    <w:rsid w:val="0035177B"/>
    <w:rsid w:val="003644E8"/>
    <w:rsid w:val="00364D85"/>
    <w:rsid w:val="0037041C"/>
    <w:rsid w:val="00373D71"/>
    <w:rsid w:val="00376FED"/>
    <w:rsid w:val="003865D3"/>
    <w:rsid w:val="00392750"/>
    <w:rsid w:val="00394E0D"/>
    <w:rsid w:val="003A1CF3"/>
    <w:rsid w:val="003A4897"/>
    <w:rsid w:val="003B0763"/>
    <w:rsid w:val="003B0CDC"/>
    <w:rsid w:val="003B2C07"/>
    <w:rsid w:val="003B3685"/>
    <w:rsid w:val="003B7F81"/>
    <w:rsid w:val="003D73A7"/>
    <w:rsid w:val="003D74E0"/>
    <w:rsid w:val="003E0B94"/>
    <w:rsid w:val="003E4183"/>
    <w:rsid w:val="003E7B21"/>
    <w:rsid w:val="003F43D2"/>
    <w:rsid w:val="003F575A"/>
    <w:rsid w:val="00400350"/>
    <w:rsid w:val="00402F62"/>
    <w:rsid w:val="0041361D"/>
    <w:rsid w:val="00424E2D"/>
    <w:rsid w:val="00424E42"/>
    <w:rsid w:val="00427C6F"/>
    <w:rsid w:val="00430B8C"/>
    <w:rsid w:val="00433242"/>
    <w:rsid w:val="00435749"/>
    <w:rsid w:val="00440E63"/>
    <w:rsid w:val="00445D92"/>
    <w:rsid w:val="004651C6"/>
    <w:rsid w:val="00467B75"/>
    <w:rsid w:val="004725DF"/>
    <w:rsid w:val="00473BF2"/>
    <w:rsid w:val="004741E0"/>
    <w:rsid w:val="00486790"/>
    <w:rsid w:val="004971B2"/>
    <w:rsid w:val="004978B9"/>
    <w:rsid w:val="004B1D19"/>
    <w:rsid w:val="004B647E"/>
    <w:rsid w:val="004D15D5"/>
    <w:rsid w:val="004D3183"/>
    <w:rsid w:val="004D4FBD"/>
    <w:rsid w:val="004E2AED"/>
    <w:rsid w:val="004E3153"/>
    <w:rsid w:val="004E6D2F"/>
    <w:rsid w:val="004F3458"/>
    <w:rsid w:val="004F512C"/>
    <w:rsid w:val="004F5652"/>
    <w:rsid w:val="004F79F0"/>
    <w:rsid w:val="005055F4"/>
    <w:rsid w:val="005204AF"/>
    <w:rsid w:val="00521ABF"/>
    <w:rsid w:val="00522A07"/>
    <w:rsid w:val="005273F2"/>
    <w:rsid w:val="00527CE7"/>
    <w:rsid w:val="0053563E"/>
    <w:rsid w:val="00546D7A"/>
    <w:rsid w:val="00547C66"/>
    <w:rsid w:val="00547FFC"/>
    <w:rsid w:val="005526A7"/>
    <w:rsid w:val="00556F07"/>
    <w:rsid w:val="0056151B"/>
    <w:rsid w:val="00561B67"/>
    <w:rsid w:val="005629D5"/>
    <w:rsid w:val="00575DA8"/>
    <w:rsid w:val="0057742A"/>
    <w:rsid w:val="00580799"/>
    <w:rsid w:val="0058798D"/>
    <w:rsid w:val="00591E67"/>
    <w:rsid w:val="005A1632"/>
    <w:rsid w:val="005B14A6"/>
    <w:rsid w:val="005B233F"/>
    <w:rsid w:val="005B28A2"/>
    <w:rsid w:val="005B7003"/>
    <w:rsid w:val="005C1538"/>
    <w:rsid w:val="005C16AC"/>
    <w:rsid w:val="005C3AA1"/>
    <w:rsid w:val="005D3D00"/>
    <w:rsid w:val="005D62FF"/>
    <w:rsid w:val="005E2313"/>
    <w:rsid w:val="005E28C6"/>
    <w:rsid w:val="005E5D93"/>
    <w:rsid w:val="005F0D19"/>
    <w:rsid w:val="005F2250"/>
    <w:rsid w:val="00606D6B"/>
    <w:rsid w:val="006126B0"/>
    <w:rsid w:val="006168E2"/>
    <w:rsid w:val="00621F3F"/>
    <w:rsid w:val="00625963"/>
    <w:rsid w:val="00627866"/>
    <w:rsid w:val="00627C82"/>
    <w:rsid w:val="006304C8"/>
    <w:rsid w:val="00630A41"/>
    <w:rsid w:val="0063485D"/>
    <w:rsid w:val="00641398"/>
    <w:rsid w:val="00650ACA"/>
    <w:rsid w:val="00653E4E"/>
    <w:rsid w:val="00654AE9"/>
    <w:rsid w:val="00655458"/>
    <w:rsid w:val="00674470"/>
    <w:rsid w:val="00674FB5"/>
    <w:rsid w:val="006757BC"/>
    <w:rsid w:val="0068174B"/>
    <w:rsid w:val="00682636"/>
    <w:rsid w:val="0068557D"/>
    <w:rsid w:val="00690E93"/>
    <w:rsid w:val="00691BFD"/>
    <w:rsid w:val="00697F14"/>
    <w:rsid w:val="006A0455"/>
    <w:rsid w:val="006A090F"/>
    <w:rsid w:val="006A71BA"/>
    <w:rsid w:val="006B1DD0"/>
    <w:rsid w:val="006B3224"/>
    <w:rsid w:val="006B36FB"/>
    <w:rsid w:val="006C4E3E"/>
    <w:rsid w:val="006C6B87"/>
    <w:rsid w:val="006C7AB5"/>
    <w:rsid w:val="006D3809"/>
    <w:rsid w:val="006D6314"/>
    <w:rsid w:val="006E4873"/>
    <w:rsid w:val="006F1F35"/>
    <w:rsid w:val="006F2259"/>
    <w:rsid w:val="007019E5"/>
    <w:rsid w:val="0070211A"/>
    <w:rsid w:val="00705852"/>
    <w:rsid w:val="0070653E"/>
    <w:rsid w:val="00716C95"/>
    <w:rsid w:val="0072186E"/>
    <w:rsid w:val="00725313"/>
    <w:rsid w:val="007300ED"/>
    <w:rsid w:val="00732D99"/>
    <w:rsid w:val="00737C37"/>
    <w:rsid w:val="0074533A"/>
    <w:rsid w:val="00754A80"/>
    <w:rsid w:val="00755590"/>
    <w:rsid w:val="0076005A"/>
    <w:rsid w:val="00760CC2"/>
    <w:rsid w:val="00770B72"/>
    <w:rsid w:val="007A2093"/>
    <w:rsid w:val="007A4852"/>
    <w:rsid w:val="007A7486"/>
    <w:rsid w:val="007B4BCF"/>
    <w:rsid w:val="007B5D60"/>
    <w:rsid w:val="007C155F"/>
    <w:rsid w:val="007D1A60"/>
    <w:rsid w:val="007D3C61"/>
    <w:rsid w:val="007D3CCA"/>
    <w:rsid w:val="007D5299"/>
    <w:rsid w:val="007D7481"/>
    <w:rsid w:val="007F20CA"/>
    <w:rsid w:val="008058D5"/>
    <w:rsid w:val="00805B7B"/>
    <w:rsid w:val="0081076A"/>
    <w:rsid w:val="008124EF"/>
    <w:rsid w:val="008131F9"/>
    <w:rsid w:val="00813BFB"/>
    <w:rsid w:val="008219E8"/>
    <w:rsid w:val="00821B07"/>
    <w:rsid w:val="00825408"/>
    <w:rsid w:val="0082727D"/>
    <w:rsid w:val="00835B0C"/>
    <w:rsid w:val="008559DA"/>
    <w:rsid w:val="00863851"/>
    <w:rsid w:val="00863B37"/>
    <w:rsid w:val="008712D3"/>
    <w:rsid w:val="0087260D"/>
    <w:rsid w:val="008749C1"/>
    <w:rsid w:val="008838D3"/>
    <w:rsid w:val="008A40EA"/>
    <w:rsid w:val="008A43B7"/>
    <w:rsid w:val="008B354C"/>
    <w:rsid w:val="008C1690"/>
    <w:rsid w:val="008C3779"/>
    <w:rsid w:val="008D1401"/>
    <w:rsid w:val="008D660C"/>
    <w:rsid w:val="008E0036"/>
    <w:rsid w:val="008E08B9"/>
    <w:rsid w:val="008E2BCC"/>
    <w:rsid w:val="00901A9F"/>
    <w:rsid w:val="00910748"/>
    <w:rsid w:val="00914E64"/>
    <w:rsid w:val="00917C14"/>
    <w:rsid w:val="00921D0B"/>
    <w:rsid w:val="00936027"/>
    <w:rsid w:val="00937C20"/>
    <w:rsid w:val="00955FA5"/>
    <w:rsid w:val="00960549"/>
    <w:rsid w:val="009624F4"/>
    <w:rsid w:val="009649BE"/>
    <w:rsid w:val="00964E63"/>
    <w:rsid w:val="0097240E"/>
    <w:rsid w:val="00974614"/>
    <w:rsid w:val="00974B37"/>
    <w:rsid w:val="0097537C"/>
    <w:rsid w:val="009A297B"/>
    <w:rsid w:val="009A5A24"/>
    <w:rsid w:val="009A6460"/>
    <w:rsid w:val="009A70A9"/>
    <w:rsid w:val="009A7298"/>
    <w:rsid w:val="009B13F0"/>
    <w:rsid w:val="009B35DB"/>
    <w:rsid w:val="009C1B6F"/>
    <w:rsid w:val="009C786D"/>
    <w:rsid w:val="009D2CCF"/>
    <w:rsid w:val="009D6D89"/>
    <w:rsid w:val="009E0179"/>
    <w:rsid w:val="009E0985"/>
    <w:rsid w:val="009E2E56"/>
    <w:rsid w:val="009E3962"/>
    <w:rsid w:val="009E551F"/>
    <w:rsid w:val="009F27B2"/>
    <w:rsid w:val="009F339C"/>
    <w:rsid w:val="009F5D77"/>
    <w:rsid w:val="009F6CA2"/>
    <w:rsid w:val="009F7D32"/>
    <w:rsid w:val="00A067ED"/>
    <w:rsid w:val="00A07348"/>
    <w:rsid w:val="00A07D4F"/>
    <w:rsid w:val="00A222F4"/>
    <w:rsid w:val="00A229A0"/>
    <w:rsid w:val="00A2496D"/>
    <w:rsid w:val="00A366D1"/>
    <w:rsid w:val="00A426A4"/>
    <w:rsid w:val="00A431F4"/>
    <w:rsid w:val="00A453EE"/>
    <w:rsid w:val="00A46EDE"/>
    <w:rsid w:val="00A56933"/>
    <w:rsid w:val="00A576F7"/>
    <w:rsid w:val="00A614C4"/>
    <w:rsid w:val="00A71C2B"/>
    <w:rsid w:val="00A77AC4"/>
    <w:rsid w:val="00A80942"/>
    <w:rsid w:val="00A83A82"/>
    <w:rsid w:val="00A8494E"/>
    <w:rsid w:val="00A863C5"/>
    <w:rsid w:val="00A9113F"/>
    <w:rsid w:val="00A920D7"/>
    <w:rsid w:val="00A964B5"/>
    <w:rsid w:val="00AA49C7"/>
    <w:rsid w:val="00AA60CA"/>
    <w:rsid w:val="00AA6422"/>
    <w:rsid w:val="00AA733B"/>
    <w:rsid w:val="00AB2290"/>
    <w:rsid w:val="00AB3254"/>
    <w:rsid w:val="00AB35BD"/>
    <w:rsid w:val="00AB5885"/>
    <w:rsid w:val="00AB70B8"/>
    <w:rsid w:val="00AB76F8"/>
    <w:rsid w:val="00AB7AB9"/>
    <w:rsid w:val="00AD38A1"/>
    <w:rsid w:val="00AF1BD7"/>
    <w:rsid w:val="00AF68F7"/>
    <w:rsid w:val="00B05FEF"/>
    <w:rsid w:val="00B12C3D"/>
    <w:rsid w:val="00B15B17"/>
    <w:rsid w:val="00B360CD"/>
    <w:rsid w:val="00B42A17"/>
    <w:rsid w:val="00B43EEC"/>
    <w:rsid w:val="00B45242"/>
    <w:rsid w:val="00B51390"/>
    <w:rsid w:val="00B52B13"/>
    <w:rsid w:val="00B56565"/>
    <w:rsid w:val="00B60B9B"/>
    <w:rsid w:val="00B61FC1"/>
    <w:rsid w:val="00B63D5A"/>
    <w:rsid w:val="00B66A48"/>
    <w:rsid w:val="00B679B7"/>
    <w:rsid w:val="00B73847"/>
    <w:rsid w:val="00B76FEB"/>
    <w:rsid w:val="00B8080B"/>
    <w:rsid w:val="00B90DA3"/>
    <w:rsid w:val="00B90F32"/>
    <w:rsid w:val="00B94741"/>
    <w:rsid w:val="00B97A57"/>
    <w:rsid w:val="00BA087E"/>
    <w:rsid w:val="00BA1D72"/>
    <w:rsid w:val="00BB00E8"/>
    <w:rsid w:val="00BB54BF"/>
    <w:rsid w:val="00BB790F"/>
    <w:rsid w:val="00BC521B"/>
    <w:rsid w:val="00BC6517"/>
    <w:rsid w:val="00BC7163"/>
    <w:rsid w:val="00BD23CE"/>
    <w:rsid w:val="00BE2F11"/>
    <w:rsid w:val="00BE4BF0"/>
    <w:rsid w:val="00BF1AC8"/>
    <w:rsid w:val="00C04C1B"/>
    <w:rsid w:val="00C103E2"/>
    <w:rsid w:val="00C12B28"/>
    <w:rsid w:val="00C1522F"/>
    <w:rsid w:val="00C16BD0"/>
    <w:rsid w:val="00C25137"/>
    <w:rsid w:val="00C32219"/>
    <w:rsid w:val="00C32BCF"/>
    <w:rsid w:val="00C32D3A"/>
    <w:rsid w:val="00C34DEC"/>
    <w:rsid w:val="00C41425"/>
    <w:rsid w:val="00C4284C"/>
    <w:rsid w:val="00C429DB"/>
    <w:rsid w:val="00C44B4E"/>
    <w:rsid w:val="00C44D83"/>
    <w:rsid w:val="00C470B3"/>
    <w:rsid w:val="00C52A84"/>
    <w:rsid w:val="00C64132"/>
    <w:rsid w:val="00C703DC"/>
    <w:rsid w:val="00C7373F"/>
    <w:rsid w:val="00C74D7A"/>
    <w:rsid w:val="00C760C7"/>
    <w:rsid w:val="00C76F31"/>
    <w:rsid w:val="00CA0177"/>
    <w:rsid w:val="00CA5118"/>
    <w:rsid w:val="00CA561A"/>
    <w:rsid w:val="00CB595E"/>
    <w:rsid w:val="00CB59A0"/>
    <w:rsid w:val="00CC447B"/>
    <w:rsid w:val="00CC4F0E"/>
    <w:rsid w:val="00CC76A4"/>
    <w:rsid w:val="00CD2089"/>
    <w:rsid w:val="00CD28C4"/>
    <w:rsid w:val="00CE10D9"/>
    <w:rsid w:val="00CE37C5"/>
    <w:rsid w:val="00CE3972"/>
    <w:rsid w:val="00CF0738"/>
    <w:rsid w:val="00D06C2D"/>
    <w:rsid w:val="00D07D47"/>
    <w:rsid w:val="00D14A20"/>
    <w:rsid w:val="00D171AA"/>
    <w:rsid w:val="00D2169D"/>
    <w:rsid w:val="00D22D01"/>
    <w:rsid w:val="00D255A8"/>
    <w:rsid w:val="00D37CB4"/>
    <w:rsid w:val="00D449BD"/>
    <w:rsid w:val="00D47716"/>
    <w:rsid w:val="00D4794B"/>
    <w:rsid w:val="00D47AF0"/>
    <w:rsid w:val="00D51C88"/>
    <w:rsid w:val="00D55384"/>
    <w:rsid w:val="00D568BB"/>
    <w:rsid w:val="00D574ED"/>
    <w:rsid w:val="00D5774C"/>
    <w:rsid w:val="00D82013"/>
    <w:rsid w:val="00D90F12"/>
    <w:rsid w:val="00D919E6"/>
    <w:rsid w:val="00DA06AD"/>
    <w:rsid w:val="00DA532F"/>
    <w:rsid w:val="00DB1AE8"/>
    <w:rsid w:val="00DB2DF4"/>
    <w:rsid w:val="00DB2F9B"/>
    <w:rsid w:val="00DB3688"/>
    <w:rsid w:val="00DC18B1"/>
    <w:rsid w:val="00DC5B14"/>
    <w:rsid w:val="00DC637A"/>
    <w:rsid w:val="00DD1101"/>
    <w:rsid w:val="00DD7820"/>
    <w:rsid w:val="00DE4057"/>
    <w:rsid w:val="00DE42F6"/>
    <w:rsid w:val="00DE44BE"/>
    <w:rsid w:val="00DE5751"/>
    <w:rsid w:val="00DF6626"/>
    <w:rsid w:val="00E0648A"/>
    <w:rsid w:val="00E12B3F"/>
    <w:rsid w:val="00E24182"/>
    <w:rsid w:val="00E26924"/>
    <w:rsid w:val="00E27A73"/>
    <w:rsid w:val="00E31147"/>
    <w:rsid w:val="00E3390C"/>
    <w:rsid w:val="00E3592C"/>
    <w:rsid w:val="00E37644"/>
    <w:rsid w:val="00E55C26"/>
    <w:rsid w:val="00E56056"/>
    <w:rsid w:val="00E61982"/>
    <w:rsid w:val="00E61FC7"/>
    <w:rsid w:val="00E67705"/>
    <w:rsid w:val="00E74A05"/>
    <w:rsid w:val="00E76776"/>
    <w:rsid w:val="00E810C5"/>
    <w:rsid w:val="00E8663B"/>
    <w:rsid w:val="00E9468E"/>
    <w:rsid w:val="00E96633"/>
    <w:rsid w:val="00EA34D3"/>
    <w:rsid w:val="00EA45A3"/>
    <w:rsid w:val="00EA662E"/>
    <w:rsid w:val="00EA7D71"/>
    <w:rsid w:val="00EB2AEA"/>
    <w:rsid w:val="00EB6241"/>
    <w:rsid w:val="00EB653E"/>
    <w:rsid w:val="00EC1545"/>
    <w:rsid w:val="00EC24D5"/>
    <w:rsid w:val="00EC24E7"/>
    <w:rsid w:val="00ED3538"/>
    <w:rsid w:val="00ED521F"/>
    <w:rsid w:val="00ED6421"/>
    <w:rsid w:val="00ED75A1"/>
    <w:rsid w:val="00EE48C3"/>
    <w:rsid w:val="00EE4B88"/>
    <w:rsid w:val="00EF0FFC"/>
    <w:rsid w:val="00EF67B3"/>
    <w:rsid w:val="00EF7964"/>
    <w:rsid w:val="00F02693"/>
    <w:rsid w:val="00F12AF6"/>
    <w:rsid w:val="00F12D60"/>
    <w:rsid w:val="00F23466"/>
    <w:rsid w:val="00F24BCE"/>
    <w:rsid w:val="00F263A3"/>
    <w:rsid w:val="00F3597E"/>
    <w:rsid w:val="00F35FF7"/>
    <w:rsid w:val="00F37B2F"/>
    <w:rsid w:val="00F42C0E"/>
    <w:rsid w:val="00F45013"/>
    <w:rsid w:val="00F461C6"/>
    <w:rsid w:val="00F52784"/>
    <w:rsid w:val="00F55C67"/>
    <w:rsid w:val="00F663DB"/>
    <w:rsid w:val="00F75CD2"/>
    <w:rsid w:val="00F86891"/>
    <w:rsid w:val="00F8775E"/>
    <w:rsid w:val="00F93D3A"/>
    <w:rsid w:val="00F9421F"/>
    <w:rsid w:val="00F958A4"/>
    <w:rsid w:val="00FA2F6C"/>
    <w:rsid w:val="00FA500D"/>
    <w:rsid w:val="00FA5591"/>
    <w:rsid w:val="00FC0E87"/>
    <w:rsid w:val="00FD0115"/>
    <w:rsid w:val="00FD107A"/>
    <w:rsid w:val="00FD2934"/>
    <w:rsid w:val="00FD2BDB"/>
    <w:rsid w:val="00FE1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27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www.doxygen.org/" TargetMode="Externa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2.png"/><Relationship Id="rId112" Type="http://schemas.openxmlformats.org/officeDocument/2006/relationships/image" Target="media/image94.png"/><Relationship Id="rId16" Type="http://schemas.openxmlformats.org/officeDocument/2006/relationships/hyperlink" Target="https://code.google.com/p/propside/" TargetMode="External"/><Relationship Id="rId107" Type="http://schemas.openxmlformats.org/officeDocument/2006/relationships/image" Target="media/image89.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hyperlink" Target="mailto:SimpleIDE@parallax.com"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hyperlink" Target="http://www.ftdichip.com/Drivers/VCP.ht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3.png"/><Relationship Id="rId105" Type="http://schemas.openxmlformats.org/officeDocument/2006/relationships/hyperlink" Target="http://www.parallax.com/propellergcc" TargetMode="External"/><Relationship Id="rId113" Type="http://schemas.openxmlformats.org/officeDocument/2006/relationships/image" Target="media/image95.png"/><Relationship Id="rId118" Type="http://schemas.openxmlformats.org/officeDocument/2006/relationships/hyperlink" Target="https://code.google.com/p/propside" TargetMode="External"/><Relationship Id="rId12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yperlink" Target="http://www.parallax.com/propellergc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learn.parallax.com/propeller-c-set-simpleid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6.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hyperlink" Target="http://code.google.com/p/propside/issues/list"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learn.parallax.com/propeller-c-tutorials" TargetMode="Externa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earn.parallax.com/propeller-c-set-simpleid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file:///C:\Documents%20and%20Settings\slindsay\Desktop\_side%20manual\SimpleIDE%20Manual\www.parallax.com\propellergcc" TargetMode="External"/><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hyperlink" Target="mailto:SimpleIDE@parallax.com"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parallax.com/usbdrivers" TargetMode="External"/><Relationship Id="rId39" Type="http://schemas.openxmlformats.org/officeDocument/2006/relationships/image" Target="media/image24.png"/><Relationship Id="rId109" Type="http://schemas.openxmlformats.org/officeDocument/2006/relationships/image" Target="media/image91.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hyperlink" Target="http://www.parallax.com/propellergcc/" TargetMode="External"/><Relationship Id="rId125" Type="http://schemas.openxmlformats.org/officeDocument/2006/relationships/hyperlink" Target="http://propside.googlecode.com"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7.png"/><Relationship Id="rId61" Type="http://schemas.openxmlformats.org/officeDocument/2006/relationships/image" Target="media/image46.png"/><Relationship Id="rId82"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lindsay\Desktop\_side%20manual\ProductDocTemplate-2012.09.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09110-6AC1-462E-BB55-8C507AEC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ProductDocTemplate-2012.09.05.dot</Template>
  <TotalTime>1220</TotalTime>
  <Pages>37</Pages>
  <Words>9683</Words>
  <Characters>55196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Sony</Company>
  <LinksUpToDate>false</LinksUpToDate>
  <CharactersWithSpaces>64750</CharactersWithSpaces>
  <SharedDoc>false</SharedDoc>
  <HLinks>
    <vt:vector size="132" baseType="variant">
      <vt:variant>
        <vt:i4>4259932</vt:i4>
      </vt:variant>
      <vt:variant>
        <vt:i4>144</vt:i4>
      </vt:variant>
      <vt:variant>
        <vt:i4>0</vt:i4>
      </vt:variant>
      <vt:variant>
        <vt:i4>5</vt:i4>
      </vt:variant>
      <vt:variant>
        <vt:lpwstr>http://www.parallax.com/Propeller</vt:lpwstr>
      </vt:variant>
      <vt:variant>
        <vt:lpwstr/>
      </vt:variant>
      <vt:variant>
        <vt:i4>4128817</vt:i4>
      </vt:variant>
      <vt:variant>
        <vt:i4>141</vt:i4>
      </vt:variant>
      <vt:variant>
        <vt:i4>0</vt:i4>
      </vt:variant>
      <vt:variant>
        <vt:i4>5</vt:i4>
      </vt:variant>
      <vt:variant>
        <vt:lpwstr>http://www.parallax.com/basicstampsoftware</vt:lpwstr>
      </vt:variant>
      <vt:variant>
        <vt:lpwstr/>
      </vt:variant>
      <vt:variant>
        <vt:i4>1966141</vt:i4>
      </vt:variant>
      <vt:variant>
        <vt:i4>116</vt:i4>
      </vt:variant>
      <vt:variant>
        <vt:i4>0</vt:i4>
      </vt:variant>
      <vt:variant>
        <vt:i4>5</vt:i4>
      </vt:variant>
      <vt:variant>
        <vt:lpwstr/>
      </vt:variant>
      <vt:variant>
        <vt:lpwstr>_Toc334624882</vt:lpwstr>
      </vt:variant>
      <vt:variant>
        <vt:i4>1966141</vt:i4>
      </vt:variant>
      <vt:variant>
        <vt:i4>110</vt:i4>
      </vt:variant>
      <vt:variant>
        <vt:i4>0</vt:i4>
      </vt:variant>
      <vt:variant>
        <vt:i4>5</vt:i4>
      </vt:variant>
      <vt:variant>
        <vt:lpwstr/>
      </vt:variant>
      <vt:variant>
        <vt:lpwstr>_Toc334624881</vt:lpwstr>
      </vt:variant>
      <vt:variant>
        <vt:i4>1966141</vt:i4>
      </vt:variant>
      <vt:variant>
        <vt:i4>104</vt:i4>
      </vt:variant>
      <vt:variant>
        <vt:i4>0</vt:i4>
      </vt:variant>
      <vt:variant>
        <vt:i4>5</vt:i4>
      </vt:variant>
      <vt:variant>
        <vt:lpwstr/>
      </vt:variant>
      <vt:variant>
        <vt:lpwstr>_Toc334624880</vt:lpwstr>
      </vt:variant>
      <vt:variant>
        <vt:i4>1114173</vt:i4>
      </vt:variant>
      <vt:variant>
        <vt:i4>98</vt:i4>
      </vt:variant>
      <vt:variant>
        <vt:i4>0</vt:i4>
      </vt:variant>
      <vt:variant>
        <vt:i4>5</vt:i4>
      </vt:variant>
      <vt:variant>
        <vt:lpwstr/>
      </vt:variant>
      <vt:variant>
        <vt:lpwstr>_Toc334624879</vt:lpwstr>
      </vt:variant>
      <vt:variant>
        <vt:i4>1114173</vt:i4>
      </vt:variant>
      <vt:variant>
        <vt:i4>92</vt:i4>
      </vt:variant>
      <vt:variant>
        <vt:i4>0</vt:i4>
      </vt:variant>
      <vt:variant>
        <vt:i4>5</vt:i4>
      </vt:variant>
      <vt:variant>
        <vt:lpwstr/>
      </vt:variant>
      <vt:variant>
        <vt:lpwstr>_Toc334624878</vt:lpwstr>
      </vt:variant>
      <vt:variant>
        <vt:i4>1114173</vt:i4>
      </vt:variant>
      <vt:variant>
        <vt:i4>86</vt:i4>
      </vt:variant>
      <vt:variant>
        <vt:i4>0</vt:i4>
      </vt:variant>
      <vt:variant>
        <vt:i4>5</vt:i4>
      </vt:variant>
      <vt:variant>
        <vt:lpwstr/>
      </vt:variant>
      <vt:variant>
        <vt:lpwstr>_Toc334624877</vt:lpwstr>
      </vt:variant>
      <vt:variant>
        <vt:i4>1114173</vt:i4>
      </vt:variant>
      <vt:variant>
        <vt:i4>80</vt:i4>
      </vt:variant>
      <vt:variant>
        <vt:i4>0</vt:i4>
      </vt:variant>
      <vt:variant>
        <vt:i4>5</vt:i4>
      </vt:variant>
      <vt:variant>
        <vt:lpwstr/>
      </vt:variant>
      <vt:variant>
        <vt:lpwstr>_Toc334624876</vt:lpwstr>
      </vt:variant>
      <vt:variant>
        <vt:i4>1114173</vt:i4>
      </vt:variant>
      <vt:variant>
        <vt:i4>74</vt:i4>
      </vt:variant>
      <vt:variant>
        <vt:i4>0</vt:i4>
      </vt:variant>
      <vt:variant>
        <vt:i4>5</vt:i4>
      </vt:variant>
      <vt:variant>
        <vt:lpwstr/>
      </vt:variant>
      <vt:variant>
        <vt:lpwstr>_Toc334624875</vt:lpwstr>
      </vt:variant>
      <vt:variant>
        <vt:i4>1114173</vt:i4>
      </vt:variant>
      <vt:variant>
        <vt:i4>68</vt:i4>
      </vt:variant>
      <vt:variant>
        <vt:i4>0</vt:i4>
      </vt:variant>
      <vt:variant>
        <vt:i4>5</vt:i4>
      </vt:variant>
      <vt:variant>
        <vt:lpwstr/>
      </vt:variant>
      <vt:variant>
        <vt:lpwstr>_Toc334624874</vt:lpwstr>
      </vt:variant>
      <vt:variant>
        <vt:i4>1114173</vt:i4>
      </vt:variant>
      <vt:variant>
        <vt:i4>62</vt:i4>
      </vt:variant>
      <vt:variant>
        <vt:i4>0</vt:i4>
      </vt:variant>
      <vt:variant>
        <vt:i4>5</vt:i4>
      </vt:variant>
      <vt:variant>
        <vt:lpwstr/>
      </vt:variant>
      <vt:variant>
        <vt:lpwstr>_Toc334624873</vt:lpwstr>
      </vt:variant>
      <vt:variant>
        <vt:i4>1114173</vt:i4>
      </vt:variant>
      <vt:variant>
        <vt:i4>56</vt:i4>
      </vt:variant>
      <vt:variant>
        <vt:i4>0</vt:i4>
      </vt:variant>
      <vt:variant>
        <vt:i4>5</vt:i4>
      </vt:variant>
      <vt:variant>
        <vt:lpwstr/>
      </vt:variant>
      <vt:variant>
        <vt:lpwstr>_Toc334624872</vt:lpwstr>
      </vt:variant>
      <vt:variant>
        <vt:i4>1114173</vt:i4>
      </vt:variant>
      <vt:variant>
        <vt:i4>50</vt:i4>
      </vt:variant>
      <vt:variant>
        <vt:i4>0</vt:i4>
      </vt:variant>
      <vt:variant>
        <vt:i4>5</vt:i4>
      </vt:variant>
      <vt:variant>
        <vt:lpwstr/>
      </vt:variant>
      <vt:variant>
        <vt:lpwstr>_Toc334624871</vt:lpwstr>
      </vt:variant>
      <vt:variant>
        <vt:i4>1114173</vt:i4>
      </vt:variant>
      <vt:variant>
        <vt:i4>44</vt:i4>
      </vt:variant>
      <vt:variant>
        <vt:i4>0</vt:i4>
      </vt:variant>
      <vt:variant>
        <vt:i4>5</vt:i4>
      </vt:variant>
      <vt:variant>
        <vt:lpwstr/>
      </vt:variant>
      <vt:variant>
        <vt:lpwstr>_Toc334624870</vt:lpwstr>
      </vt:variant>
      <vt:variant>
        <vt:i4>1048637</vt:i4>
      </vt:variant>
      <vt:variant>
        <vt:i4>38</vt:i4>
      </vt:variant>
      <vt:variant>
        <vt:i4>0</vt:i4>
      </vt:variant>
      <vt:variant>
        <vt:i4>5</vt:i4>
      </vt:variant>
      <vt:variant>
        <vt:lpwstr/>
      </vt:variant>
      <vt:variant>
        <vt:lpwstr>_Toc334624869</vt:lpwstr>
      </vt:variant>
      <vt:variant>
        <vt:i4>1048637</vt:i4>
      </vt:variant>
      <vt:variant>
        <vt:i4>32</vt:i4>
      </vt:variant>
      <vt:variant>
        <vt:i4>0</vt:i4>
      </vt:variant>
      <vt:variant>
        <vt:i4>5</vt:i4>
      </vt:variant>
      <vt:variant>
        <vt:lpwstr/>
      </vt:variant>
      <vt:variant>
        <vt:lpwstr>_Toc334624868</vt:lpwstr>
      </vt:variant>
      <vt:variant>
        <vt:i4>1048637</vt:i4>
      </vt:variant>
      <vt:variant>
        <vt:i4>26</vt:i4>
      </vt:variant>
      <vt:variant>
        <vt:i4>0</vt:i4>
      </vt:variant>
      <vt:variant>
        <vt:i4>5</vt:i4>
      </vt:variant>
      <vt:variant>
        <vt:lpwstr/>
      </vt:variant>
      <vt:variant>
        <vt:lpwstr>_Toc334624867</vt:lpwstr>
      </vt:variant>
      <vt:variant>
        <vt:i4>1048637</vt:i4>
      </vt:variant>
      <vt:variant>
        <vt:i4>20</vt:i4>
      </vt:variant>
      <vt:variant>
        <vt:i4>0</vt:i4>
      </vt:variant>
      <vt:variant>
        <vt:i4>5</vt:i4>
      </vt:variant>
      <vt:variant>
        <vt:lpwstr/>
      </vt:variant>
      <vt:variant>
        <vt:lpwstr>_Toc334624866</vt:lpwstr>
      </vt:variant>
      <vt:variant>
        <vt:i4>1048637</vt:i4>
      </vt:variant>
      <vt:variant>
        <vt:i4>14</vt:i4>
      </vt:variant>
      <vt:variant>
        <vt:i4>0</vt:i4>
      </vt:variant>
      <vt:variant>
        <vt:i4>5</vt:i4>
      </vt:variant>
      <vt:variant>
        <vt:lpwstr/>
      </vt:variant>
      <vt:variant>
        <vt:lpwstr>_Toc334624865</vt:lpwstr>
      </vt:variant>
      <vt:variant>
        <vt:i4>1048637</vt:i4>
      </vt:variant>
      <vt:variant>
        <vt:i4>8</vt:i4>
      </vt:variant>
      <vt:variant>
        <vt:i4>0</vt:i4>
      </vt:variant>
      <vt:variant>
        <vt:i4>5</vt:i4>
      </vt:variant>
      <vt:variant>
        <vt:lpwstr/>
      </vt:variant>
      <vt:variant>
        <vt:lpwstr>_Toc334624864</vt:lpwstr>
      </vt:variant>
      <vt:variant>
        <vt:i4>1048637</vt:i4>
      </vt:variant>
      <vt:variant>
        <vt:i4>2</vt:i4>
      </vt:variant>
      <vt:variant>
        <vt:i4>0</vt:i4>
      </vt:variant>
      <vt:variant>
        <vt:i4>5</vt:i4>
      </vt:variant>
      <vt:variant>
        <vt:lpwstr/>
      </vt:variant>
      <vt:variant>
        <vt:lpwstr>_Toc334624863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Lindsay</dc:creator>
  <cp:keywords/>
  <dc:description/>
  <cp:lastModifiedBy>Jeff Martin</cp:lastModifiedBy>
  <cp:revision>22</cp:revision>
  <cp:lastPrinted>2013-11-12T23:10:00Z</cp:lastPrinted>
  <dcterms:created xsi:type="dcterms:W3CDTF">2013-06-11T15:49:00Z</dcterms:created>
  <dcterms:modified xsi:type="dcterms:W3CDTF">2013-11-12T23:13:00Z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354357434</vt:i4>
  </property>
  <property fmtid="{D5CDD505-2E9C-101B-9397-08002B2CF9AE}" pid="3" name="_EmailSubject">
    <vt:lpwstr>Template for product docs</vt:lpwstr>
  </property>
  <property fmtid="{D5CDD505-2E9C-101B-9397-08002B2CF9AE}" pid="4" name="_AuthorEmail">
    <vt:lpwstr>alindsay@parallax.com</vt:lpwstr>
  </property>
  <property fmtid="{D5CDD505-2E9C-101B-9397-08002B2CF9AE}" pid="5" name="_AuthorEmailDisplayName">
    <vt:lpwstr>Andy Lindsay</vt:lpwstr>
  </property>
  <property fmtid="{D5CDD505-2E9C-101B-9397-08002B2CF9AE}" pid="6" name="_ReviewingToolsShownOnce">
    <vt:lpwstr/>
  </property>
</Properties>
</file>